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31B82" w14:textId="77777777" w:rsidR="00BB25BB" w:rsidRDefault="004A7B59" w:rsidP="009D64AA">
      <w:pPr>
        <w:pStyle w:val="Kop1"/>
      </w:pPr>
      <w:bookmarkStart w:id="0" w:name="_Toc318209081"/>
      <w:r>
        <w:t>Inleiding</w:t>
      </w:r>
      <w:bookmarkEnd w:id="0"/>
    </w:p>
    <w:p w14:paraId="6CD31B83" w14:textId="35630493" w:rsidR="004A7B59" w:rsidRPr="008E2299" w:rsidRDefault="004A7B59" w:rsidP="009D64AA">
      <w:bookmarkStart w:id="1" w:name="_Ref299099930"/>
      <w:r>
        <w:t>In dit document wordt het Informatiemodel Ruimtelijke Ordening Planteksten, IMROPT2012, beschreven. IMROPT2012 maakt het mogelijk om de teksten van</w:t>
      </w:r>
      <w:r w:rsidR="00AD0B43">
        <w:t xml:space="preserve"> </w:t>
      </w:r>
      <w:r>
        <w:t xml:space="preserve">ruimtelijk instrumenten objectgericht op te bouwen. </w:t>
      </w:r>
      <w:r w:rsidRPr="008E2BEF">
        <w:t xml:space="preserve">In dit hoofdstuk is de achtergrond van de </w:t>
      </w:r>
      <w:r>
        <w:t xml:space="preserve">standaard </w:t>
      </w:r>
      <w:r w:rsidRPr="008E2BEF">
        <w:t>gegeven evenals de strekking van de standaard.</w:t>
      </w:r>
    </w:p>
    <w:p w14:paraId="6CD31B84" w14:textId="77777777" w:rsidR="004A7B59" w:rsidRPr="007C7339" w:rsidRDefault="004A7B59" w:rsidP="009D64AA">
      <w:pPr>
        <w:pStyle w:val="Kop2"/>
      </w:pPr>
      <w:bookmarkStart w:id="2" w:name="_Ref298944912"/>
      <w:bookmarkStart w:id="3" w:name="_Toc310869268"/>
      <w:bookmarkStart w:id="4" w:name="_Toc318209082"/>
      <w:r>
        <w:t>Aanleiding</w:t>
      </w:r>
      <w:bookmarkEnd w:id="2"/>
      <w:bookmarkEnd w:id="3"/>
      <w:bookmarkEnd w:id="4"/>
    </w:p>
    <w:p w14:paraId="6CD31B85" w14:textId="77777777" w:rsidR="004A7B59" w:rsidRDefault="004A7B59" w:rsidP="004A7B59">
      <w:pPr>
        <w:spacing w:line="240" w:lineRule="atLeast"/>
      </w:pPr>
      <w:r>
        <w:t>In de Wet ruimtelijke ordening (Wro) is vastgelegd dat planologische visies, plannen, besluiten, verordeningen, algemene maatregelen van bestuur en ministeriële regelingen digitaal vervaardigd en op elektronische wijze beschikbaar gesteld moeten worden. Daarnaast is ook in de Wet algemene bepalingen omgevingsrecht (Wabo) een verplichte elektronische beschikbaarstelling opgenomen voor sommige gevallen. Om dit mogelijk te maken zijn de RO standaarden ontwikkeld. Deze verplichte RO Standaarden zijn:</w:t>
      </w:r>
    </w:p>
    <w:p w14:paraId="6CD31B86" w14:textId="2A93D721" w:rsidR="004A7B59" w:rsidRDefault="004A7B59" w:rsidP="004A7B59">
      <w:pPr>
        <w:numPr>
          <w:ilvl w:val="0"/>
          <w:numId w:val="19"/>
        </w:numPr>
        <w:spacing w:line="240" w:lineRule="atLeast"/>
      </w:pPr>
      <w:r>
        <w:t>Informatiemodel Ruimtelijke Ordening (IMRO2012)</w:t>
      </w:r>
      <w:r w:rsidR="004A6D65">
        <w:t xml:space="preserve"> [link toevoegen]</w:t>
      </w:r>
      <w:r>
        <w:t>;</w:t>
      </w:r>
    </w:p>
    <w:p w14:paraId="6CD31B87" w14:textId="2AB73358" w:rsidR="004A7B59" w:rsidRDefault="004A7B59" w:rsidP="004A7B59">
      <w:pPr>
        <w:numPr>
          <w:ilvl w:val="0"/>
          <w:numId w:val="19"/>
        </w:numPr>
        <w:spacing w:line="240" w:lineRule="atLeast"/>
      </w:pPr>
      <w:r>
        <w:t>Standaard voor Toegankelijkheid Ruimtelijke Instrumenten (STRI2012)</w:t>
      </w:r>
      <w:r w:rsidR="004A6D65">
        <w:t xml:space="preserve"> </w:t>
      </w:r>
      <w:r w:rsidR="004A6D65" w:rsidRPr="004A6D65">
        <w:t>[link toevoegen]</w:t>
      </w:r>
      <w:r>
        <w:t>;</w:t>
      </w:r>
    </w:p>
    <w:p w14:paraId="5563DC4C" w14:textId="38D00D76" w:rsidR="00AD0B43" w:rsidRDefault="004A7B59" w:rsidP="004A7B59">
      <w:pPr>
        <w:numPr>
          <w:ilvl w:val="0"/>
          <w:numId w:val="19"/>
        </w:numPr>
        <w:spacing w:line="240" w:lineRule="atLeast"/>
      </w:pPr>
      <w:r>
        <w:t>Standaard Vergelijkbare Bestemmingsplannen (SVBP2012)</w:t>
      </w:r>
      <w:r w:rsidR="004A6D65">
        <w:t xml:space="preserve"> </w:t>
      </w:r>
      <w:r w:rsidR="004A6D65" w:rsidRPr="004A6D65">
        <w:t>[link toevoegen]</w:t>
      </w:r>
      <w:r>
        <w:t>;</w:t>
      </w:r>
    </w:p>
    <w:p w14:paraId="6CD31B89" w14:textId="73072A1F" w:rsidR="004A7B59" w:rsidRDefault="004A7B59" w:rsidP="004A7B59">
      <w:pPr>
        <w:numPr>
          <w:ilvl w:val="0"/>
          <w:numId w:val="19"/>
        </w:numPr>
        <w:spacing w:line="240" w:lineRule="atLeast"/>
      </w:pPr>
      <w:r w:rsidRPr="001C0E99">
        <w:t>Informatiemodel Ruimtelijke Ordening Planteksten</w:t>
      </w:r>
      <w:r>
        <w:t xml:space="preserve"> </w:t>
      </w:r>
      <w:r w:rsidRPr="001C0E99">
        <w:t>(IMROPT2012)</w:t>
      </w:r>
      <w:r w:rsidR="004A6D65">
        <w:t xml:space="preserve"> </w:t>
      </w:r>
      <w:r w:rsidR="004A6D65" w:rsidRPr="004A6D65">
        <w:t>[link toevoegen]</w:t>
      </w:r>
      <w:r w:rsidRPr="001C0E99">
        <w:t>.</w:t>
      </w:r>
    </w:p>
    <w:p w14:paraId="6CD31B8A" w14:textId="77777777" w:rsidR="004A7B59" w:rsidRDefault="004A7B59" w:rsidP="004A7B59">
      <w:pPr>
        <w:spacing w:line="240" w:lineRule="atLeast"/>
        <w:jc w:val="center"/>
      </w:pPr>
    </w:p>
    <w:p w14:paraId="44AB46BE" w14:textId="20A13BF0" w:rsidR="00AD0B43" w:rsidRDefault="004A7B59" w:rsidP="004A7B59">
      <w:pPr>
        <w:spacing w:line="240" w:lineRule="atLeast"/>
      </w:pPr>
      <w:r>
        <w:t xml:space="preserve">IMROPT2012 is onder voorwaarde verplicht. </w:t>
      </w:r>
      <w:r w:rsidRPr="00C86EB0">
        <w:t>Toepassing van</w:t>
      </w:r>
      <w:r w:rsidRPr="00BE70A2">
        <w:t xml:space="preserve"> IMROPT2012 </w:t>
      </w:r>
      <w:r>
        <w:t xml:space="preserve">is verplicht wanneer de bronhouder ervoor kiest de planteksten </w:t>
      </w:r>
      <w:r w:rsidRPr="00BE70A2">
        <w:t xml:space="preserve">in objectgerichte vorm </w:t>
      </w:r>
      <w:r>
        <w:t xml:space="preserve">(XML) </w:t>
      </w:r>
      <w:r w:rsidRPr="00BE70A2">
        <w:t>beschikbaar te stellen</w:t>
      </w:r>
      <w:r>
        <w:t>.</w:t>
      </w:r>
      <w:r w:rsidR="004C2BA2">
        <w:t xml:space="preserve"> IMROPT2012 </w:t>
      </w:r>
      <w:r>
        <w:t>beschrijft de wijze waarop objectgerichte planteksten worden opgebouwd en uitgewisseld binnen de RO Standaarden 2012.</w:t>
      </w:r>
      <w:bookmarkStart w:id="5" w:name="_Ref298944651"/>
      <w:bookmarkStart w:id="6" w:name="_Toc310869269"/>
      <w:bookmarkStart w:id="7" w:name="_Toc318209083"/>
    </w:p>
    <w:p w14:paraId="6CD31B8D" w14:textId="79C5BC97" w:rsidR="004A7B59" w:rsidRDefault="004A7B59" w:rsidP="009D64AA">
      <w:pPr>
        <w:pStyle w:val="Kop2"/>
      </w:pPr>
      <w:r>
        <w:t>Toepassingsgebied</w:t>
      </w:r>
      <w:bookmarkEnd w:id="5"/>
      <w:bookmarkEnd w:id="6"/>
      <w:bookmarkEnd w:id="7"/>
    </w:p>
    <w:p w14:paraId="6CD31B8E" w14:textId="70A94DC6" w:rsidR="004A7B59" w:rsidRDefault="004A7B59" w:rsidP="004A7B59">
      <w:pPr>
        <w:spacing w:line="240" w:lineRule="atLeast"/>
      </w:pPr>
      <w:r>
        <w:t xml:space="preserve">IMROPT2012 </w:t>
      </w:r>
      <w:r w:rsidR="004C2BA2">
        <w:t xml:space="preserve">is </w:t>
      </w:r>
      <w:r w:rsidRPr="001544B2">
        <w:t>van toepassing op alle instrumenten wa</w:t>
      </w:r>
      <w:r w:rsidR="006C1C49">
        <w:t xml:space="preserve">arop IMRO2012 </w:t>
      </w:r>
      <w:r w:rsidR="00363073" w:rsidRPr="00363073">
        <w:t>[link toevoegen]</w:t>
      </w:r>
      <w:r w:rsidR="00363073">
        <w:t xml:space="preserve"> </w:t>
      </w:r>
      <w:r w:rsidR="006C1C49">
        <w:t>van toepassing is.</w:t>
      </w:r>
    </w:p>
    <w:p w14:paraId="6CD31B90" w14:textId="77777777" w:rsidR="004A7B59" w:rsidRPr="007C7339" w:rsidRDefault="004A7B59" w:rsidP="009D64AA">
      <w:pPr>
        <w:pStyle w:val="Kop2"/>
      </w:pPr>
      <w:bookmarkStart w:id="8" w:name="_Toc310869271"/>
      <w:bookmarkStart w:id="9" w:name="_Toc318209084"/>
      <w:r>
        <w:t>Leeswijzer</w:t>
      </w:r>
      <w:bookmarkEnd w:id="8"/>
      <w:bookmarkEnd w:id="9"/>
    </w:p>
    <w:p w14:paraId="6CD31B91" w14:textId="0ED8CEF0" w:rsidR="004A7B59" w:rsidRPr="0038325B" w:rsidRDefault="00D617FF" w:rsidP="004A7B59">
      <w:r w:rsidRPr="00D617FF">
        <w:t>In</w:t>
      </w:r>
      <w:r>
        <w:t xml:space="preserve"> </w:t>
      </w:r>
      <w:r w:rsidR="00BB6900">
        <w:t>h</w:t>
      </w:r>
      <w:r>
        <w:t>oofdstuk</w:t>
      </w:r>
      <w:r w:rsidRPr="00D617FF">
        <w:t xml:space="preserve"> </w:t>
      </w:r>
      <w:r>
        <w:fldChar w:fldCharType="begin"/>
      </w:r>
      <w:r>
        <w:instrText xml:space="preserve"> REF _Ref144370122 \r \h </w:instrText>
      </w:r>
      <w:r>
        <w:fldChar w:fldCharType="separate"/>
      </w:r>
      <w:r>
        <w:t>2</w:t>
      </w:r>
      <w:r>
        <w:fldChar w:fldCharType="end"/>
      </w:r>
      <w:r w:rsidRPr="00D617FF">
        <w:t xml:space="preserve"> w</w:t>
      </w:r>
      <w:r w:rsidR="00E55F53">
        <w:t>ordt het model zelf beschreven. In</w:t>
      </w:r>
      <w:r w:rsidRPr="00D617FF">
        <w:t xml:space="preserve"> </w:t>
      </w:r>
      <w:r w:rsidR="00BB6900">
        <w:t>h</w:t>
      </w:r>
      <w:r w:rsidRPr="00D617FF">
        <w:t xml:space="preserve">oofdstuk </w:t>
      </w:r>
      <w:r w:rsidR="00BB6900">
        <w:fldChar w:fldCharType="begin"/>
      </w:r>
      <w:r w:rsidR="00BB6900">
        <w:instrText xml:space="preserve"> REF _Ref144370732 \r \h </w:instrText>
      </w:r>
      <w:r w:rsidR="00BB6900">
        <w:fldChar w:fldCharType="separate"/>
      </w:r>
      <w:r w:rsidR="00BB6900">
        <w:t>3</w:t>
      </w:r>
      <w:r w:rsidR="00BB6900">
        <w:fldChar w:fldCharType="end"/>
      </w:r>
      <w:r w:rsidRPr="00D617FF">
        <w:t xml:space="preserve"> wo</w:t>
      </w:r>
      <w:r w:rsidR="00E55F53">
        <w:t xml:space="preserve">rdt een basisindeling gepresenteerd voor plannen, besluiten en </w:t>
      </w:r>
      <w:r w:rsidR="00BB6900" w:rsidRPr="00BB6900">
        <w:t xml:space="preserve">visies. Hoofdstuk </w:t>
      </w:r>
      <w:r w:rsidR="00BB6900">
        <w:fldChar w:fldCharType="begin"/>
      </w:r>
      <w:r w:rsidR="00BB6900">
        <w:instrText xml:space="preserve"> REF _Ref144370774 \r \h </w:instrText>
      </w:r>
      <w:r w:rsidR="00BB6900">
        <w:fldChar w:fldCharType="separate"/>
      </w:r>
      <w:r w:rsidR="00BB6900">
        <w:t>4</w:t>
      </w:r>
      <w:r w:rsidR="00BB6900">
        <w:fldChar w:fldCharType="end"/>
      </w:r>
      <w:r w:rsidR="00BB6900" w:rsidRPr="00BB6900">
        <w:t xml:space="preserve"> ge</w:t>
      </w:r>
      <w:r w:rsidR="00E55F53">
        <w:t xml:space="preserve">eft de OCL model </w:t>
      </w:r>
      <w:r w:rsidR="00BB6900" w:rsidRPr="00BB6900">
        <w:t xml:space="preserve">constraints. In </w:t>
      </w:r>
      <w:r w:rsidR="00BB6900">
        <w:t>h</w:t>
      </w:r>
      <w:r w:rsidR="00BB6900" w:rsidRPr="00BB6900">
        <w:t xml:space="preserve">oofdstuk </w:t>
      </w:r>
      <w:r w:rsidR="00BB6900">
        <w:fldChar w:fldCharType="begin"/>
      </w:r>
      <w:r w:rsidR="00BB6900">
        <w:instrText xml:space="preserve"> REF _Ref144370807 \r \h </w:instrText>
      </w:r>
      <w:r w:rsidR="00BB6900">
        <w:fldChar w:fldCharType="separate"/>
      </w:r>
      <w:r w:rsidR="00BB6900">
        <w:t>5</w:t>
      </w:r>
      <w:r w:rsidR="00BB6900">
        <w:fldChar w:fldCharType="end"/>
      </w:r>
      <w:r w:rsidR="00E55F53">
        <w:t xml:space="preserve"> is </w:t>
      </w:r>
      <w:r w:rsidR="0016637A">
        <w:t xml:space="preserve">het </w:t>
      </w:r>
      <w:r w:rsidR="00E55F53">
        <w:t xml:space="preserve">metadata object beschreven. </w:t>
      </w:r>
      <w:r w:rsidR="0016637A">
        <w:t xml:space="preserve">Tenslotte worden </w:t>
      </w:r>
      <w:r w:rsidR="00BB6900" w:rsidRPr="00BB6900">
        <w:t xml:space="preserve">in </w:t>
      </w:r>
      <w:r w:rsidR="00BB6900">
        <w:t>h</w:t>
      </w:r>
      <w:r w:rsidR="00BB6900" w:rsidRPr="00BB6900">
        <w:t xml:space="preserve">oofdstuk </w:t>
      </w:r>
      <w:r w:rsidR="00BB6900">
        <w:fldChar w:fldCharType="begin"/>
      </w:r>
      <w:r w:rsidR="00BB6900">
        <w:instrText xml:space="preserve"> REF _Ref144370871 \r \h </w:instrText>
      </w:r>
      <w:r w:rsidR="00BB6900">
        <w:fldChar w:fldCharType="separate"/>
      </w:r>
      <w:r w:rsidR="00BB6900">
        <w:t>6</w:t>
      </w:r>
      <w:r w:rsidR="00BB6900">
        <w:fldChar w:fldCharType="end"/>
      </w:r>
      <w:r w:rsidR="00BB6900" w:rsidRPr="00BB6900">
        <w:t xml:space="preserve"> de</w:t>
      </w:r>
      <w:r w:rsidR="00E55F53">
        <w:t xml:space="preserve"> domeinlijsten </w:t>
      </w:r>
      <w:r w:rsidR="0016637A">
        <w:t>gegeven.</w:t>
      </w:r>
    </w:p>
    <w:p w14:paraId="6CD31B94" w14:textId="77777777" w:rsidR="00841558" w:rsidRDefault="00841558" w:rsidP="009D64AA">
      <w:pPr>
        <w:pStyle w:val="Kop1"/>
      </w:pPr>
      <w:bookmarkStart w:id="10" w:name="_Toc310869314"/>
      <w:bookmarkStart w:id="11" w:name="_Toc318209085"/>
      <w:bookmarkStart w:id="12" w:name="_Ref144370122"/>
      <w:bookmarkEnd w:id="1"/>
      <w:r>
        <w:lastRenderedPageBreak/>
        <w:t>Het model</w:t>
      </w:r>
      <w:bookmarkEnd w:id="10"/>
      <w:bookmarkEnd w:id="11"/>
      <w:bookmarkEnd w:id="12"/>
    </w:p>
    <w:p w14:paraId="2AA97C65" w14:textId="1AE3CC86" w:rsidR="00AD0B43" w:rsidRPr="00BA2F8B" w:rsidRDefault="00841558" w:rsidP="009D64AA">
      <w:r>
        <w:t>In dit hoofdstuk wordt het model zelf uitgebreid beschreven en toegelicht.</w:t>
      </w:r>
      <w:bookmarkStart w:id="13" w:name="_Toc310869315"/>
      <w:bookmarkStart w:id="14" w:name="_Toc318209086"/>
    </w:p>
    <w:p w14:paraId="6CD31B96" w14:textId="4315F4E6" w:rsidR="00841558" w:rsidRDefault="00841558" w:rsidP="009D64AA">
      <w:pPr>
        <w:pStyle w:val="Kop2"/>
      </w:pPr>
      <w:r>
        <w:t>Algemeen</w:t>
      </w:r>
      <w:bookmarkEnd w:id="13"/>
      <w:bookmarkEnd w:id="14"/>
    </w:p>
    <w:p w14:paraId="53E088D7" w14:textId="5FD63BA0" w:rsidR="00AD0B43" w:rsidRDefault="00841558" w:rsidP="00841558">
      <w:r>
        <w:t xml:space="preserve">Objectgerichte planteksten zijn opgebouwd uit objecten van twee klassen: </w:t>
      </w:r>
      <w:r w:rsidR="00FB3CDC">
        <w:t>TekstMetadata</w:t>
      </w:r>
      <w:r w:rsidR="00AD0B43">
        <w:t xml:space="preserve"> </w:t>
      </w:r>
      <w:r>
        <w:t xml:space="preserve">en </w:t>
      </w:r>
      <w:r w:rsidR="00FB3CDC">
        <w:t>TekstObject</w:t>
      </w:r>
      <w:r>
        <w:t xml:space="preserve">. </w:t>
      </w:r>
      <w:r w:rsidR="00FB3CDC">
        <w:t>TekstMetadata</w:t>
      </w:r>
      <w:r w:rsidR="00AD0B43">
        <w:t xml:space="preserve"> </w:t>
      </w:r>
      <w:r>
        <w:t xml:space="preserve">bevat een aantal algemene kenmerken die van toepassing zijn op de tekst en wordt beschreven </w:t>
      </w:r>
      <w:r w:rsidR="00BB6900" w:rsidRPr="00BB6900">
        <w:t xml:space="preserve">in </w:t>
      </w:r>
      <w:r w:rsidR="00BB6900">
        <w:t>h</w:t>
      </w:r>
      <w:r w:rsidR="00BB6900" w:rsidRPr="00BB6900">
        <w:t xml:space="preserve">oofdstuk </w:t>
      </w:r>
      <w:r w:rsidR="00BB6900">
        <w:fldChar w:fldCharType="begin"/>
      </w:r>
      <w:r w:rsidR="00BB6900">
        <w:instrText xml:space="preserve"> REF _Ref144370907 \r \h </w:instrText>
      </w:r>
      <w:r w:rsidR="00BB6900">
        <w:fldChar w:fldCharType="separate"/>
      </w:r>
      <w:r w:rsidR="00BB6900">
        <w:t>5</w:t>
      </w:r>
      <w:r w:rsidR="00BB6900">
        <w:fldChar w:fldCharType="end"/>
      </w:r>
      <w:r w:rsidR="00BB6900" w:rsidRPr="00BB6900">
        <w:t>. D</w:t>
      </w:r>
      <w:r>
        <w:t xml:space="preserve">e tekst zelf bestaat uit </w:t>
      </w:r>
      <w:r w:rsidR="00FB3CDC">
        <w:t>TekstObject</w:t>
      </w:r>
      <w:r>
        <w:t>en</w:t>
      </w:r>
      <w:r w:rsidR="00AD0B43">
        <w:t xml:space="preserve"> </w:t>
      </w:r>
      <w:r>
        <w:t>(“de inhoud”).</w:t>
      </w:r>
    </w:p>
    <w:p w14:paraId="6CD31B98" w14:textId="67EE7F1D" w:rsidR="00841558" w:rsidRDefault="00841558" w:rsidP="00841558">
      <w:r>
        <w:t>Bij een klasse, te beschouwen als een groep van objecten met dezelfde eigenschappen, worden attributen gedefinieerd die de eigenschappen van een object van die klasse kunnen bevatten.</w:t>
      </w:r>
    </w:p>
    <w:p w14:paraId="6CD31B99" w14:textId="77777777" w:rsidR="00841558" w:rsidRDefault="00841558" w:rsidP="00841558"/>
    <w:p w14:paraId="6CD31B9A" w14:textId="136EC5D6" w:rsidR="00841558" w:rsidRPr="0032050A" w:rsidRDefault="00841558" w:rsidP="00841558">
      <w:pPr>
        <w:rPr>
          <w:i/>
        </w:rPr>
      </w:pPr>
      <w:r w:rsidRPr="0032050A">
        <w:rPr>
          <w:i/>
        </w:rPr>
        <w:t>Voorbeeld: een tekstobject heeft altijd een attribuut “titel”. De inhoud van dit attribuut is de titel van het tekstobject,</w:t>
      </w:r>
      <w:r w:rsidR="00AD0B43">
        <w:rPr>
          <w:i/>
        </w:rPr>
        <w:t xml:space="preserve"> </w:t>
      </w:r>
      <w:r w:rsidRPr="0032050A">
        <w:rPr>
          <w:i/>
        </w:rPr>
        <w:t>bijvoorbeeld ”Wonen” .</w:t>
      </w:r>
    </w:p>
    <w:p w14:paraId="6CD31B9B" w14:textId="77777777" w:rsidR="00841558" w:rsidRDefault="00841558" w:rsidP="00841558"/>
    <w:p w14:paraId="6CD31B9D" w14:textId="743FE02D" w:rsidR="00841558" w:rsidRDefault="00841558" w:rsidP="00841558">
      <w:r>
        <w:t xml:space="preserve">De klasse </w:t>
      </w:r>
      <w:r w:rsidR="00FB3CDC">
        <w:t>TekstObject</w:t>
      </w:r>
      <w:r>
        <w:t xml:space="preserve"> is van toepassing op alle instrumenten en heeft één bijzonder onderdeel: de tekst zelf. Dit attribuut is de eigenlijke inhoud. Binnen dit attribuut bevindt zich de tekst zelf, “de cijfers en letters”, evt. noodzakelijke opmaak zoals tabellen, lijsten, </w:t>
      </w:r>
      <w:r w:rsidR="001A3942">
        <w:t>nadruk</w:t>
      </w:r>
      <w:r w:rsidRPr="00841558">
        <w:t xml:space="preserve"> etc. </w:t>
      </w:r>
      <w:r w:rsidR="00EA2681">
        <w:t xml:space="preserve">In </w:t>
      </w:r>
      <w:r w:rsidR="00EA2681">
        <w:fldChar w:fldCharType="begin"/>
      </w:r>
      <w:r w:rsidR="00EA2681">
        <w:instrText xml:space="preserve"> REF _Ref144366418 \r \h </w:instrText>
      </w:r>
      <w:r w:rsidR="00EA2681">
        <w:fldChar w:fldCharType="separate"/>
      </w:r>
      <w:r w:rsidR="00EA2681">
        <w:t>Figuur 1</w:t>
      </w:r>
      <w:r w:rsidR="00EA2681">
        <w:fldChar w:fldCharType="end"/>
      </w:r>
      <w:r w:rsidR="00EA2681">
        <w:t xml:space="preserve"> is</w:t>
      </w:r>
      <w:r>
        <w:t xml:space="preserve"> het IMROPT model als geheel in een UML diagram weergegeven.</w:t>
      </w:r>
    </w:p>
    <w:p w14:paraId="574949E6" w14:textId="1C170211" w:rsidR="009B315C" w:rsidRDefault="00EA2681" w:rsidP="00EA2681">
      <w:pPr>
        <w:pStyle w:val="Figuur"/>
      </w:pPr>
      <w:r>
        <w:rPr>
          <w:noProof/>
        </w:rPr>
        <w:drawing>
          <wp:inline distT="0" distB="0" distL="0" distR="0" wp14:anchorId="39B70F15" wp14:editId="23DE3798">
            <wp:extent cx="5500370" cy="2426335"/>
            <wp:effectExtent l="0" t="0" r="5080" b="0"/>
            <wp:docPr id="1814933182" name="Afbeelding 1" descr="Afbeelding met tekst, schermopname, Lettertype, Rechtho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33182" name="Afbeelding 1" descr="Afbeelding met tekst, schermopname, Lettertype, Rechthoek&#10;&#10;Automatisch gegenereerde beschrijving"/>
                    <pic:cNvPicPr/>
                  </pic:nvPicPr>
                  <pic:blipFill>
                    <a:blip r:embed="rId11">
                      <a:extLst>
                        <a:ext uri="{28A0092B-C50C-407E-A947-70E740481C1C}">
                          <a14:useLocalDpi xmlns:a14="http://schemas.microsoft.com/office/drawing/2010/main" val="0"/>
                        </a:ext>
                      </a:extLst>
                    </a:blip>
                    <a:stretch>
                      <a:fillRect/>
                    </a:stretch>
                  </pic:blipFill>
                  <pic:spPr>
                    <a:xfrm>
                      <a:off x="0" y="0"/>
                      <a:ext cx="5500370" cy="2426335"/>
                    </a:xfrm>
                    <a:prstGeom prst="rect">
                      <a:avLst/>
                    </a:prstGeom>
                  </pic:spPr>
                </pic:pic>
              </a:graphicData>
            </a:graphic>
          </wp:inline>
        </w:drawing>
      </w:r>
    </w:p>
    <w:p w14:paraId="6CD31BA0" w14:textId="1F0799AA" w:rsidR="00841558" w:rsidRDefault="00841558" w:rsidP="00EA2681">
      <w:pPr>
        <w:pStyle w:val="Figuurbijschrift"/>
      </w:pPr>
      <w:bookmarkStart w:id="15" w:name="_Ref144366418"/>
      <w:r w:rsidRPr="0003642E">
        <w:t>IMRO</w:t>
      </w:r>
      <w:r>
        <w:t>PT</w:t>
      </w:r>
      <w:r w:rsidRPr="0003642E">
        <w:t xml:space="preserve"> </w:t>
      </w:r>
      <w:r>
        <w:t>model in totaliteit</w:t>
      </w:r>
      <w:bookmarkEnd w:id="15"/>
    </w:p>
    <w:p w14:paraId="1DB047CE" w14:textId="0E3A692E" w:rsidR="00AD0B43" w:rsidRDefault="00841558" w:rsidP="009D64AA">
      <w:pPr>
        <w:pStyle w:val="Kop2"/>
      </w:pPr>
      <w:bookmarkStart w:id="16" w:name="_Ref298945408"/>
      <w:bookmarkStart w:id="17" w:name="_Toc310869317"/>
      <w:bookmarkStart w:id="18" w:name="_Toc318209087"/>
      <w:r>
        <w:lastRenderedPageBreak/>
        <w:t xml:space="preserve">Klasse </w:t>
      </w:r>
      <w:bookmarkEnd w:id="16"/>
      <w:bookmarkEnd w:id="17"/>
      <w:r w:rsidR="00FB3CDC">
        <w:t>TekstObject</w:t>
      </w:r>
      <w:bookmarkEnd w:id="18"/>
    </w:p>
    <w:p w14:paraId="6CD31BA4" w14:textId="0EBF7A89" w:rsidR="00841558" w:rsidRDefault="00841558" w:rsidP="00841558">
      <w:r>
        <w:t xml:space="preserve">De </w:t>
      </w:r>
      <w:r w:rsidR="00757E45">
        <w:t xml:space="preserve">tekst </w:t>
      </w:r>
      <w:r>
        <w:t xml:space="preserve">is samengesteld uit één of meerdere </w:t>
      </w:r>
      <w:r w:rsidR="00FB3CDC">
        <w:t>TekstObject</w:t>
      </w:r>
      <w:r w:rsidRPr="00B86891">
        <w:t>en</w:t>
      </w:r>
      <w:r>
        <w:t xml:space="preserve">, een stuk tekst met een titel. Alle </w:t>
      </w:r>
      <w:r w:rsidR="00FB3CDC">
        <w:t>TekstObject</w:t>
      </w:r>
      <w:r>
        <w:t>en kennen dezelfde set van mogelijke attributen. De waarde van een attribuut kan uiteraard verschillend zijn.</w:t>
      </w:r>
    </w:p>
    <w:p w14:paraId="6CD31BA5" w14:textId="77777777" w:rsidR="00841558" w:rsidRDefault="00841558" w:rsidP="00841558">
      <w:r>
        <w:t xml:space="preserve">De verhouding tussen de verschillende </w:t>
      </w:r>
      <w:r w:rsidR="00FB3CDC">
        <w:t>TekstObject</w:t>
      </w:r>
      <w:r>
        <w:t>en komt tot uitdrukking in de attributen niveau, volgnummer, ouderId en objecttype en in de volgorde in het document.</w:t>
      </w:r>
      <w:r w:rsidRPr="004719E9">
        <w:t xml:space="preserve"> </w:t>
      </w:r>
      <w:r>
        <w:t xml:space="preserve">Het is verplicht de </w:t>
      </w:r>
      <w:r w:rsidR="00FB3CDC">
        <w:t>TekstObject</w:t>
      </w:r>
      <w:r>
        <w:t>en in de juiste volgorde in het XML document te plaatsen</w:t>
      </w:r>
      <w:r w:rsidR="00D97F6B">
        <w:t xml:space="preserve">. Het </w:t>
      </w:r>
      <w:r w:rsidR="00FB3CDC">
        <w:t>TekstObject</w:t>
      </w:r>
      <w:r w:rsidR="00D97F6B">
        <w:t xml:space="preserve"> met volgnummer 1 wordt als eerste in het document geplaatst, het </w:t>
      </w:r>
      <w:r w:rsidR="00FB3CDC">
        <w:t>TekstObject</w:t>
      </w:r>
      <w:r w:rsidR="00D97F6B">
        <w:t xml:space="preserve"> met het hoogste volgnummer als laatste.</w:t>
      </w:r>
    </w:p>
    <w:p w14:paraId="1422C6EC" w14:textId="71E1B0D2" w:rsidR="00AD0B43" w:rsidRDefault="00841558" w:rsidP="00841558">
      <w:r>
        <w:t>Label, nummer en titel bepalen samen wat de volledige titel, de kop boven de tekst wordt.</w:t>
      </w:r>
    </w:p>
    <w:p w14:paraId="6CD31BA7" w14:textId="15360595" w:rsidR="00841558" w:rsidRDefault="00841558" w:rsidP="00841558">
      <w:pPr>
        <w:rPr>
          <w:i/>
        </w:rPr>
      </w:pPr>
    </w:p>
    <w:p w14:paraId="6CD31BA8" w14:textId="77777777" w:rsidR="00841558" w:rsidRDefault="00841558" w:rsidP="00841558">
      <w:r w:rsidRPr="00EB753A">
        <w:rPr>
          <w:i/>
        </w:rPr>
        <w:t>Voorbeeld: Hoofdstuk 2 “Beschrijving bestaande situatie” in de toelichting krijgt als label de waarde “Hoofdstuk”</w:t>
      </w:r>
      <w:r>
        <w:rPr>
          <w:i/>
        </w:rPr>
        <w:t xml:space="preserve">, als </w:t>
      </w:r>
      <w:r w:rsidRPr="00EB753A">
        <w:rPr>
          <w:i/>
        </w:rPr>
        <w:t>nummer de waarde “2”</w:t>
      </w:r>
      <w:r>
        <w:rPr>
          <w:i/>
        </w:rPr>
        <w:t xml:space="preserve"> </w:t>
      </w:r>
      <w:r w:rsidRPr="00EB753A">
        <w:rPr>
          <w:i/>
        </w:rPr>
        <w:t xml:space="preserve">en als naam de waarde “Beschrijving bestaande situatie”. </w:t>
      </w:r>
      <w:r>
        <w:rPr>
          <w:i/>
        </w:rPr>
        <w:t>De kop wordt dus “Hoofdstuk 2</w:t>
      </w:r>
      <w:r w:rsidRPr="004719E9">
        <w:rPr>
          <w:i/>
        </w:rPr>
        <w:t xml:space="preserve"> </w:t>
      </w:r>
      <w:r w:rsidRPr="00EB753A">
        <w:rPr>
          <w:i/>
        </w:rPr>
        <w:t>Beschrijving bestaande situatie</w:t>
      </w:r>
      <w:r>
        <w:rPr>
          <w:i/>
        </w:rPr>
        <w:t>”</w:t>
      </w:r>
    </w:p>
    <w:p w14:paraId="311CE1C0" w14:textId="6433FFEA" w:rsidR="00336957" w:rsidRDefault="00EA2681" w:rsidP="00EA2681">
      <w:pPr>
        <w:pStyle w:val="Figuur"/>
      </w:pPr>
      <w:r>
        <w:rPr>
          <w:noProof/>
        </w:rPr>
        <w:drawing>
          <wp:inline distT="0" distB="0" distL="0" distR="0" wp14:anchorId="39ED95F1" wp14:editId="08AF5EBE">
            <wp:extent cx="5495238" cy="2638793"/>
            <wp:effectExtent l="0" t="0" r="0" b="9525"/>
            <wp:docPr id="1996971457" name="Afbeelding 2" descr="Afbeelding met tekst, schermopname, Lettertyp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71457" name="Afbeelding 2" descr="Afbeelding met tekst, schermopname, Lettertype, lijn&#10;&#10;Automatisch gegenereerde beschrijving"/>
                    <pic:cNvPicPr/>
                  </pic:nvPicPr>
                  <pic:blipFill>
                    <a:blip r:embed="rId12">
                      <a:extLst>
                        <a:ext uri="{28A0092B-C50C-407E-A947-70E740481C1C}">
                          <a14:useLocalDpi xmlns:a14="http://schemas.microsoft.com/office/drawing/2010/main" val="0"/>
                        </a:ext>
                      </a:extLst>
                    </a:blip>
                    <a:stretch>
                      <a:fillRect/>
                    </a:stretch>
                  </pic:blipFill>
                  <pic:spPr>
                    <a:xfrm>
                      <a:off x="0" y="0"/>
                      <a:ext cx="5495238" cy="2638793"/>
                    </a:xfrm>
                    <a:prstGeom prst="rect">
                      <a:avLst/>
                    </a:prstGeom>
                  </pic:spPr>
                </pic:pic>
              </a:graphicData>
            </a:graphic>
          </wp:inline>
        </w:drawing>
      </w:r>
    </w:p>
    <w:p w14:paraId="6CD31BA9" w14:textId="4AD247B6" w:rsidR="00CA0F6C" w:rsidRDefault="00FB3CDC" w:rsidP="00EA2681">
      <w:pPr>
        <w:pStyle w:val="Figuurbijschrift"/>
      </w:pPr>
      <w:r>
        <w:t>TekstObject</w:t>
      </w:r>
    </w:p>
    <w:p w14:paraId="6CD31BAB" w14:textId="15C1F581" w:rsidR="00841558" w:rsidRDefault="00841558" w:rsidP="00841558">
      <w:r>
        <w:t xml:space="preserve">In </w:t>
      </w:r>
      <w:r w:rsidR="007D6B5C">
        <w:t>tabel</w:t>
      </w:r>
      <w:r w:rsidR="00EF0281">
        <w:t xml:space="preserve"> </w:t>
      </w:r>
      <w:r w:rsidR="00EF0281" w:rsidRPr="00EF0281">
        <w:t>Klasse TekstObject</w:t>
      </w:r>
      <w:r>
        <w:t xml:space="preserve"> wordt de klasse </w:t>
      </w:r>
      <w:r w:rsidR="00FB3CDC">
        <w:t>TekstObject</w:t>
      </w:r>
      <w:r>
        <w:t xml:space="preserve"> beschreven, waarbij per attribuut wordt aangegeven. Welke waarde gewenst is, welke dit moet zijn, of het gebruik van het attribuut verplicht is,</w:t>
      </w:r>
    </w:p>
    <w:p w14:paraId="6CD31BAC" w14:textId="77777777" w:rsidR="00841558" w:rsidRPr="00C67455" w:rsidRDefault="00841558" w:rsidP="00841558">
      <w:r>
        <w:t>en of het attribuut meerdere keren mag voorkomen. Na de tabel wordt per attribuut een nadere toelichting gegeven over de toepassing ervan.</w:t>
      </w:r>
    </w:p>
    <w:p w14:paraId="2436EACE" w14:textId="2590020B" w:rsidR="00841558" w:rsidRPr="001544B2" w:rsidRDefault="00841558" w:rsidP="00EA2681">
      <w:pPr>
        <w:pStyle w:val="Tabeltitel"/>
      </w:pPr>
      <w:bookmarkStart w:id="19" w:name="_Ref310948019"/>
      <w:r w:rsidRPr="007D6B5C">
        <w:t>Tabel</w:t>
      </w:r>
      <w:bookmarkEnd w:id="19"/>
      <w:r w:rsidR="00AD0B43">
        <w:t xml:space="preserve"> </w:t>
      </w:r>
      <w:r w:rsidRPr="007D6B5C">
        <w:t xml:space="preserve">Klasse </w:t>
      </w:r>
      <w:r w:rsidR="00FB3CDC" w:rsidRPr="007D6B5C">
        <w:t>TekstObject</w:t>
      </w:r>
    </w:p>
    <w:tbl>
      <w:tblPr>
        <w:tblStyle w:val="Rastertabel4"/>
        <w:tblW w:w="5000" w:type="pct"/>
        <w:tblLayout w:type="fixed"/>
        <w:tblLook w:val="0620" w:firstRow="1" w:lastRow="0" w:firstColumn="0" w:lastColumn="0" w:noHBand="1" w:noVBand="1"/>
      </w:tblPr>
      <w:tblGrid>
        <w:gridCol w:w="2163"/>
        <w:gridCol w:w="865"/>
        <w:gridCol w:w="5624"/>
      </w:tblGrid>
      <w:tr w:rsidR="002B7C53" w:rsidRPr="00B66747" w14:paraId="514F3242" w14:textId="77777777" w:rsidTr="00EB6D57">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220269FC" w14:textId="77777777" w:rsidR="002B7C53" w:rsidRPr="00B66747" w:rsidRDefault="002B7C53" w:rsidP="00942EEB">
            <w:r w:rsidRPr="00B66747">
              <w:t>Klasse</w:t>
            </w:r>
          </w:p>
        </w:tc>
        <w:tc>
          <w:tcPr>
            <w:tcW w:w="3750" w:type="pct"/>
            <w:gridSpan w:val="2"/>
          </w:tcPr>
          <w:p w14:paraId="4D36FB30" w14:textId="397A4F0F" w:rsidR="002B7C53" w:rsidRPr="00B66747" w:rsidRDefault="002B7C53" w:rsidP="00942EEB">
            <w:r w:rsidRPr="00B66747">
              <w:t>TekstObject</w:t>
            </w:r>
          </w:p>
        </w:tc>
      </w:tr>
      <w:tr w:rsidR="002B7C53" w:rsidRPr="00B66747" w14:paraId="319B6F42" w14:textId="77777777" w:rsidTr="00EB6D57">
        <w:trPr>
          <w:cantSplit/>
        </w:trPr>
        <w:tc>
          <w:tcPr>
            <w:tcW w:w="1250" w:type="pct"/>
          </w:tcPr>
          <w:p w14:paraId="6647F54D" w14:textId="77777777" w:rsidR="002B7C53" w:rsidRPr="00B66747" w:rsidRDefault="002B7C53" w:rsidP="00942EEB">
            <w:r w:rsidRPr="00B66747">
              <w:t>Definitie</w:t>
            </w:r>
          </w:p>
        </w:tc>
        <w:tc>
          <w:tcPr>
            <w:tcW w:w="3750" w:type="pct"/>
            <w:gridSpan w:val="2"/>
          </w:tcPr>
          <w:p w14:paraId="4DE0514A" w14:textId="1FFBAF43" w:rsidR="002B7C53" w:rsidRPr="00B66747" w:rsidRDefault="002B7C53" w:rsidP="00942EEB">
            <w:r w:rsidRPr="00B66747">
              <w:t>Zelfstandig leesbaar stuk tekst met een titel, dat begint met een hoofdletter en eindigt met een punt.</w:t>
            </w:r>
          </w:p>
        </w:tc>
      </w:tr>
      <w:tr w:rsidR="002B7C53" w:rsidRPr="00B66747" w14:paraId="1D861E15" w14:textId="77777777" w:rsidTr="00EB6D57">
        <w:trPr>
          <w:cantSplit/>
        </w:trPr>
        <w:tc>
          <w:tcPr>
            <w:tcW w:w="1250" w:type="pct"/>
          </w:tcPr>
          <w:p w14:paraId="3307F59E" w14:textId="77777777" w:rsidR="002B7C53" w:rsidRPr="00B66747" w:rsidRDefault="002B7C53" w:rsidP="00942EEB">
            <w:r w:rsidRPr="00B66747">
              <w:lastRenderedPageBreak/>
              <w:t xml:space="preserve">Herkomst definitie </w:t>
            </w:r>
          </w:p>
        </w:tc>
        <w:tc>
          <w:tcPr>
            <w:tcW w:w="3750" w:type="pct"/>
            <w:gridSpan w:val="2"/>
          </w:tcPr>
          <w:p w14:paraId="1EAAE7AA" w14:textId="250E6491" w:rsidR="002B7C53" w:rsidRPr="00B66747" w:rsidRDefault="002B7C53" w:rsidP="00942EEB">
            <w:r w:rsidRPr="00B66747">
              <w:t>IMROPT</w:t>
            </w:r>
          </w:p>
        </w:tc>
      </w:tr>
      <w:tr w:rsidR="002B7C53" w:rsidRPr="00B66747" w14:paraId="790FDA76" w14:textId="77777777" w:rsidTr="00EB6D57">
        <w:trPr>
          <w:cantSplit/>
        </w:trPr>
        <w:tc>
          <w:tcPr>
            <w:tcW w:w="5000" w:type="pct"/>
            <w:gridSpan w:val="3"/>
          </w:tcPr>
          <w:p w14:paraId="776F0496" w14:textId="0DC707A6" w:rsidR="002B7C53" w:rsidRPr="00B66747" w:rsidRDefault="002B7C53" w:rsidP="00942EEB">
            <w:pPr>
              <w:rPr>
                <w:b/>
              </w:rPr>
            </w:pPr>
            <w:r w:rsidRPr="00B66747">
              <w:t>Attributen</w:t>
            </w:r>
          </w:p>
        </w:tc>
      </w:tr>
      <w:tr w:rsidR="00B66747" w:rsidRPr="00B66747" w14:paraId="3292405B" w14:textId="77777777" w:rsidTr="00EB6D57">
        <w:trPr>
          <w:cantSplit/>
        </w:trPr>
        <w:tc>
          <w:tcPr>
            <w:tcW w:w="1250" w:type="pct"/>
          </w:tcPr>
          <w:p w14:paraId="703CD754" w14:textId="77777777" w:rsidR="00B66747" w:rsidRPr="00B66747" w:rsidRDefault="00B66747" w:rsidP="00942EEB">
            <w:pPr>
              <w:spacing w:before="80" w:after="40" w:line="240" w:lineRule="atLeast"/>
              <w:rPr>
                <w:i/>
              </w:rPr>
            </w:pPr>
            <w:r w:rsidRPr="00B66747">
              <w:rPr>
                <w:i/>
              </w:rPr>
              <w:t>Attribuutnaam</w:t>
            </w:r>
          </w:p>
        </w:tc>
        <w:tc>
          <w:tcPr>
            <w:tcW w:w="500" w:type="pct"/>
          </w:tcPr>
          <w:p w14:paraId="691D9219" w14:textId="77777777" w:rsidR="00B66747" w:rsidRPr="00B66747" w:rsidRDefault="00B66747" w:rsidP="00942EEB">
            <w:pPr>
              <w:spacing w:before="80" w:after="40" w:line="240" w:lineRule="atLeast"/>
              <w:rPr>
                <w:b/>
              </w:rPr>
            </w:pPr>
            <w:r w:rsidRPr="00B66747">
              <w:rPr>
                <w:b/>
              </w:rPr>
              <w:t>m*</w:t>
            </w:r>
          </w:p>
        </w:tc>
        <w:tc>
          <w:tcPr>
            <w:tcW w:w="3250" w:type="pct"/>
          </w:tcPr>
          <w:p w14:paraId="2E7AA82B" w14:textId="77777777" w:rsidR="00B66747" w:rsidRPr="00B66747" w:rsidRDefault="00B66747" w:rsidP="00942EEB">
            <w:pPr>
              <w:spacing w:before="80" w:after="40" w:line="240" w:lineRule="atLeast"/>
              <w:rPr>
                <w:b/>
                <w:sz w:val="30"/>
                <w:szCs w:val="30"/>
              </w:rPr>
            </w:pPr>
            <w:r w:rsidRPr="00B66747">
              <w:rPr>
                <w:b/>
              </w:rPr>
              <w:t>Toelichting</w:t>
            </w:r>
          </w:p>
        </w:tc>
      </w:tr>
      <w:tr w:rsidR="00B66747" w:rsidRPr="00B66747" w14:paraId="68E864F0" w14:textId="77777777" w:rsidTr="00EB6D57">
        <w:trPr>
          <w:cantSplit/>
        </w:trPr>
        <w:tc>
          <w:tcPr>
            <w:tcW w:w="1250" w:type="pct"/>
          </w:tcPr>
          <w:p w14:paraId="2FBBA885" w14:textId="77777777" w:rsidR="00B66747" w:rsidRPr="00B66747" w:rsidRDefault="00B66747" w:rsidP="00942EEB">
            <w:pPr>
              <w:spacing w:before="80" w:after="40" w:line="240" w:lineRule="atLeast"/>
            </w:pPr>
            <w:r w:rsidRPr="00B66747">
              <w:t>identificatie</w:t>
            </w:r>
          </w:p>
        </w:tc>
        <w:tc>
          <w:tcPr>
            <w:tcW w:w="500" w:type="pct"/>
          </w:tcPr>
          <w:p w14:paraId="4D3CB867" w14:textId="77777777" w:rsidR="00B66747" w:rsidRPr="00B66747" w:rsidRDefault="00B66747" w:rsidP="00942EEB">
            <w:pPr>
              <w:spacing w:before="80" w:after="40" w:line="240" w:lineRule="atLeast"/>
            </w:pPr>
            <w:r w:rsidRPr="00B66747">
              <w:t>1</w:t>
            </w:r>
          </w:p>
        </w:tc>
        <w:tc>
          <w:tcPr>
            <w:tcW w:w="3250" w:type="pct"/>
          </w:tcPr>
          <w:p w14:paraId="092082AB" w14:textId="77777777" w:rsidR="00B66747" w:rsidRDefault="00B66747" w:rsidP="00942EEB">
            <w:pPr>
              <w:spacing w:before="80" w:after="40" w:line="240" w:lineRule="atLeast"/>
            </w:pPr>
            <w:r w:rsidRPr="00B66747">
              <w:t>eigen identificatie (idn) van het TekstObject. De code moet uniek zijn binnen het plantekstenbestand. De identificatie begint met "NL.IMRO.PT." en wordt gevolgd door max. 32 alfanumerieke te</w:t>
            </w:r>
            <w:r w:rsidRPr="00B66747">
              <w:softHyphen/>
              <w:t>kens.</w:t>
            </w:r>
          </w:p>
          <w:p w14:paraId="2D7B2933" w14:textId="39AF433B" w:rsidR="002B7C53" w:rsidRPr="00B66747" w:rsidRDefault="002B7C53" w:rsidP="00942EEB">
            <w:pPr>
              <w:spacing w:before="80" w:after="40" w:line="240" w:lineRule="atLeast"/>
            </w:pPr>
            <w:r w:rsidRPr="002B7C53">
              <w:t>De waarde moet voldoen aan de volgende reguliere expressie: NL\.IMRO\.PT\.[A-Za-z0-9_\-,\.]{1,32}</w:t>
            </w:r>
          </w:p>
        </w:tc>
      </w:tr>
      <w:tr w:rsidR="00B66747" w:rsidRPr="00B66747" w14:paraId="695B2C09" w14:textId="77777777" w:rsidTr="00EB6D57">
        <w:trPr>
          <w:cantSplit/>
        </w:trPr>
        <w:tc>
          <w:tcPr>
            <w:tcW w:w="1250" w:type="pct"/>
          </w:tcPr>
          <w:p w14:paraId="7DC0780F" w14:textId="77777777" w:rsidR="00B66747" w:rsidRPr="00B66747" w:rsidRDefault="00B66747" w:rsidP="00942EEB">
            <w:pPr>
              <w:spacing w:before="80" w:after="40" w:line="240" w:lineRule="atLeast"/>
            </w:pPr>
            <w:r w:rsidRPr="00B66747">
              <w:t>verwijzingNaarPlangebied</w:t>
            </w:r>
          </w:p>
        </w:tc>
        <w:tc>
          <w:tcPr>
            <w:tcW w:w="500" w:type="pct"/>
          </w:tcPr>
          <w:p w14:paraId="5BCADFAB" w14:textId="77777777" w:rsidR="00B66747" w:rsidRPr="00B66747" w:rsidRDefault="00B66747" w:rsidP="00942EEB">
            <w:pPr>
              <w:spacing w:before="80" w:after="40" w:line="240" w:lineRule="atLeast"/>
            </w:pPr>
            <w:r w:rsidRPr="00B66747">
              <w:t>1</w:t>
            </w:r>
          </w:p>
        </w:tc>
        <w:tc>
          <w:tcPr>
            <w:tcW w:w="3250" w:type="pct"/>
          </w:tcPr>
          <w:p w14:paraId="10F385A8" w14:textId="77777777" w:rsidR="00B66747" w:rsidRPr="00B66747" w:rsidRDefault="00B66747" w:rsidP="00942EEB">
            <w:pPr>
              <w:spacing w:before="80" w:after="40" w:line="240" w:lineRule="atLeast"/>
            </w:pPr>
            <w:r w:rsidRPr="00B66747">
              <w:t>identificatie (idn) van het IMRO Plangebied waar dit TekstObject bij hoort.</w:t>
            </w:r>
          </w:p>
        </w:tc>
      </w:tr>
      <w:tr w:rsidR="00B66747" w:rsidRPr="00B66747" w14:paraId="12159DE6" w14:textId="77777777" w:rsidTr="00EB6D57">
        <w:trPr>
          <w:cantSplit/>
        </w:trPr>
        <w:tc>
          <w:tcPr>
            <w:tcW w:w="1250" w:type="pct"/>
          </w:tcPr>
          <w:p w14:paraId="69B54356" w14:textId="77777777" w:rsidR="00B66747" w:rsidRPr="00B66747" w:rsidRDefault="00B66747" w:rsidP="00942EEB">
            <w:pPr>
              <w:spacing w:before="80" w:after="40" w:line="240" w:lineRule="atLeast"/>
            </w:pPr>
            <w:r w:rsidRPr="00B66747">
              <w:t>volgnummer</w:t>
            </w:r>
          </w:p>
        </w:tc>
        <w:tc>
          <w:tcPr>
            <w:tcW w:w="500" w:type="pct"/>
          </w:tcPr>
          <w:p w14:paraId="69E533EC" w14:textId="77777777" w:rsidR="00B66747" w:rsidRPr="00B66747" w:rsidRDefault="00B66747" w:rsidP="00942EEB">
            <w:pPr>
              <w:spacing w:before="80" w:after="40" w:line="240" w:lineRule="atLeast"/>
            </w:pPr>
            <w:r w:rsidRPr="00B66747">
              <w:t>1</w:t>
            </w:r>
          </w:p>
        </w:tc>
        <w:tc>
          <w:tcPr>
            <w:tcW w:w="3250" w:type="pct"/>
          </w:tcPr>
          <w:p w14:paraId="1905E457" w14:textId="77777777" w:rsidR="00B66747" w:rsidRPr="00B66747" w:rsidRDefault="00B66747" w:rsidP="00942EEB">
            <w:pPr>
              <w:spacing w:before="80" w:after="40" w:line="240" w:lineRule="atLeast"/>
            </w:pPr>
            <w:r w:rsidRPr="00B66747">
              <w:t>een oplopend volgnummer 1, 2, 3, ... dat de volgorde van de tekstobjecten aangeeft.</w:t>
            </w:r>
          </w:p>
        </w:tc>
      </w:tr>
      <w:tr w:rsidR="00B66747" w:rsidRPr="00B66747" w14:paraId="23DF0FF1" w14:textId="77777777" w:rsidTr="00EB6D57">
        <w:trPr>
          <w:cantSplit/>
        </w:trPr>
        <w:tc>
          <w:tcPr>
            <w:tcW w:w="1250" w:type="pct"/>
          </w:tcPr>
          <w:p w14:paraId="62572E2F" w14:textId="77777777" w:rsidR="00B66747" w:rsidRPr="00B66747" w:rsidRDefault="00B66747" w:rsidP="00942EEB">
            <w:pPr>
              <w:spacing w:before="80" w:after="40" w:line="240" w:lineRule="atLeast"/>
            </w:pPr>
            <w:r w:rsidRPr="00B66747">
              <w:t>niveau</w:t>
            </w:r>
          </w:p>
        </w:tc>
        <w:tc>
          <w:tcPr>
            <w:tcW w:w="500" w:type="pct"/>
          </w:tcPr>
          <w:p w14:paraId="4593B2AA" w14:textId="77777777" w:rsidR="00B66747" w:rsidRPr="00B66747" w:rsidRDefault="00B66747" w:rsidP="00942EEB">
            <w:pPr>
              <w:spacing w:before="80" w:after="40" w:line="240" w:lineRule="atLeast"/>
            </w:pPr>
            <w:r w:rsidRPr="00B66747">
              <w:t>1</w:t>
            </w:r>
          </w:p>
        </w:tc>
        <w:tc>
          <w:tcPr>
            <w:tcW w:w="3250" w:type="pct"/>
          </w:tcPr>
          <w:p w14:paraId="4E3A0BAF" w14:textId="77777777" w:rsidR="00B66747" w:rsidRPr="00B66747" w:rsidRDefault="00B66747" w:rsidP="00942EEB">
            <w:pPr>
              <w:spacing w:before="80" w:after="40" w:line="240" w:lineRule="atLeast"/>
            </w:pPr>
            <w:r w:rsidRPr="00B66747">
              <w:t>een oplopende waarde 0, 1, 2, ... dat het hiërarchische niveau van het object aangeeft. Het object met niveau 0 heeft het hoogste niveau. De waarde mag niet hoger zijn dan 11.</w:t>
            </w:r>
          </w:p>
        </w:tc>
      </w:tr>
      <w:tr w:rsidR="00B66747" w:rsidRPr="00B66747" w14:paraId="415F3A0F" w14:textId="77777777" w:rsidTr="00EB6D57">
        <w:trPr>
          <w:cantSplit/>
        </w:trPr>
        <w:tc>
          <w:tcPr>
            <w:tcW w:w="1250" w:type="pct"/>
          </w:tcPr>
          <w:p w14:paraId="3F736273" w14:textId="77777777" w:rsidR="00B66747" w:rsidRPr="00B66747" w:rsidRDefault="00B66747" w:rsidP="00942EEB">
            <w:pPr>
              <w:spacing w:before="80" w:after="40" w:line="240" w:lineRule="atLeast"/>
            </w:pPr>
            <w:r w:rsidRPr="00B66747">
              <w:t>ouderId</w:t>
            </w:r>
          </w:p>
        </w:tc>
        <w:tc>
          <w:tcPr>
            <w:tcW w:w="500" w:type="pct"/>
          </w:tcPr>
          <w:p w14:paraId="48949DB5" w14:textId="77777777" w:rsidR="00B66747" w:rsidRPr="00B66747" w:rsidRDefault="00B66747" w:rsidP="00942EEB">
            <w:pPr>
              <w:spacing w:before="80" w:after="40" w:line="240" w:lineRule="atLeast"/>
            </w:pPr>
            <w:r w:rsidRPr="00B66747">
              <w:t>1</w:t>
            </w:r>
          </w:p>
        </w:tc>
        <w:tc>
          <w:tcPr>
            <w:tcW w:w="3250" w:type="pct"/>
          </w:tcPr>
          <w:p w14:paraId="087310FC" w14:textId="77777777" w:rsidR="00B66747" w:rsidRPr="00B66747" w:rsidRDefault="00B66747" w:rsidP="00942EEB">
            <w:pPr>
              <w:spacing w:before="80" w:after="40" w:line="240" w:lineRule="atLeast"/>
            </w:pPr>
            <w:r w:rsidRPr="00B66747">
              <w:t>identificatie (idn) van het bovenliggend TekstObject.</w:t>
            </w:r>
          </w:p>
        </w:tc>
      </w:tr>
      <w:tr w:rsidR="00B66747" w:rsidRPr="00B66747" w14:paraId="4DBF29C2" w14:textId="77777777" w:rsidTr="00EB6D57">
        <w:trPr>
          <w:cantSplit/>
        </w:trPr>
        <w:tc>
          <w:tcPr>
            <w:tcW w:w="1250" w:type="pct"/>
          </w:tcPr>
          <w:p w14:paraId="7D433939" w14:textId="77777777" w:rsidR="00B66747" w:rsidRPr="00B66747" w:rsidRDefault="00B66747" w:rsidP="00942EEB">
            <w:pPr>
              <w:spacing w:before="80" w:after="40" w:line="240" w:lineRule="atLeast"/>
            </w:pPr>
            <w:r w:rsidRPr="00B66747">
              <w:t>type</w:t>
            </w:r>
          </w:p>
        </w:tc>
        <w:tc>
          <w:tcPr>
            <w:tcW w:w="500" w:type="pct"/>
          </w:tcPr>
          <w:p w14:paraId="16F72F81" w14:textId="77777777" w:rsidR="00B66747" w:rsidRPr="00B66747" w:rsidRDefault="00B66747" w:rsidP="00942EEB">
            <w:pPr>
              <w:spacing w:before="80" w:after="40" w:line="240" w:lineRule="atLeast"/>
            </w:pPr>
            <w:r w:rsidRPr="00B66747">
              <w:t>1</w:t>
            </w:r>
          </w:p>
        </w:tc>
        <w:tc>
          <w:tcPr>
            <w:tcW w:w="3250" w:type="pct"/>
          </w:tcPr>
          <w:p w14:paraId="23E61BA4" w14:textId="77777777" w:rsidR="00B66747" w:rsidRPr="00B66747" w:rsidRDefault="00B66747" w:rsidP="00942EEB">
            <w:pPr>
              <w:spacing w:before="80" w:after="40" w:line="240" w:lineRule="atLeast"/>
            </w:pPr>
            <w:r w:rsidRPr="00B66747">
              <w:t xml:space="preserve">type van het object volgens domein ObjecttypePlan, ObjecttypeVisie of ObjecttypeBesluit </w:t>
            </w:r>
          </w:p>
        </w:tc>
      </w:tr>
      <w:tr w:rsidR="00B66747" w:rsidRPr="00B66747" w14:paraId="6332343F" w14:textId="77777777" w:rsidTr="00EB6D57">
        <w:trPr>
          <w:cantSplit/>
        </w:trPr>
        <w:tc>
          <w:tcPr>
            <w:tcW w:w="1250" w:type="pct"/>
          </w:tcPr>
          <w:p w14:paraId="39B1E6BF" w14:textId="77777777" w:rsidR="00B66747" w:rsidRPr="00B66747" w:rsidRDefault="00B66747" w:rsidP="00942EEB">
            <w:pPr>
              <w:spacing w:before="80" w:after="40" w:line="240" w:lineRule="atLeast"/>
            </w:pPr>
            <w:r w:rsidRPr="00B66747">
              <w:t>typeTekst</w:t>
            </w:r>
          </w:p>
        </w:tc>
        <w:tc>
          <w:tcPr>
            <w:tcW w:w="500" w:type="pct"/>
          </w:tcPr>
          <w:p w14:paraId="78EDFD1B" w14:textId="77777777" w:rsidR="00B66747" w:rsidRPr="00B66747" w:rsidRDefault="00B66747" w:rsidP="00942EEB">
            <w:pPr>
              <w:spacing w:before="80" w:after="40" w:line="240" w:lineRule="atLeast"/>
            </w:pPr>
            <w:r w:rsidRPr="00B66747">
              <w:t>0..1</w:t>
            </w:r>
          </w:p>
        </w:tc>
        <w:tc>
          <w:tcPr>
            <w:tcW w:w="3250" w:type="pct"/>
          </w:tcPr>
          <w:p w14:paraId="5D13FF33" w14:textId="77777777" w:rsidR="00B66747" w:rsidRPr="00B66747" w:rsidRDefault="00B66747" w:rsidP="00942EEB">
            <w:pPr>
              <w:spacing w:before="80" w:after="40" w:line="240" w:lineRule="atLeast"/>
            </w:pPr>
            <w:r w:rsidRPr="00B66747">
              <w:t>aanduiding van het type tekst waarnaar verwezen wordt. Domein: Teksttype.</w:t>
            </w:r>
          </w:p>
        </w:tc>
      </w:tr>
      <w:tr w:rsidR="002B7C53" w:rsidRPr="00B66747" w14:paraId="78C25F6D" w14:textId="77777777" w:rsidTr="00EB6D57">
        <w:trPr>
          <w:cantSplit/>
        </w:trPr>
        <w:tc>
          <w:tcPr>
            <w:tcW w:w="1250" w:type="pct"/>
          </w:tcPr>
          <w:p w14:paraId="180B443C" w14:textId="77777777" w:rsidR="002B7C53" w:rsidRPr="00B66747" w:rsidRDefault="002B7C53" w:rsidP="00942EEB">
            <w:pPr>
              <w:spacing w:before="80" w:after="40" w:line="240" w:lineRule="atLeast"/>
              <w:rPr>
                <w:i/>
              </w:rPr>
            </w:pPr>
            <w:r w:rsidRPr="00B66747">
              <w:t>titelInfo</w:t>
            </w:r>
          </w:p>
        </w:tc>
        <w:tc>
          <w:tcPr>
            <w:tcW w:w="500" w:type="pct"/>
          </w:tcPr>
          <w:p w14:paraId="03456221" w14:textId="77777777" w:rsidR="002B7C53" w:rsidRPr="00B66747" w:rsidRDefault="002B7C53" w:rsidP="00942EEB">
            <w:pPr>
              <w:spacing w:before="80" w:after="40" w:line="240" w:lineRule="atLeast"/>
            </w:pPr>
            <w:r w:rsidRPr="00B66747">
              <w:t>1</w:t>
            </w:r>
          </w:p>
        </w:tc>
        <w:tc>
          <w:tcPr>
            <w:tcW w:w="3250" w:type="pct"/>
          </w:tcPr>
          <w:p w14:paraId="74BEDE90" w14:textId="77777777" w:rsidR="002B7C53" w:rsidRPr="00B66747" w:rsidRDefault="002B7C53" w:rsidP="00942EEB">
            <w:pPr>
              <w:spacing w:before="80" w:after="40" w:line="240" w:lineRule="atLeast"/>
            </w:pPr>
            <w:r w:rsidRPr="00B66747">
              <w:t>TitelInfo: Een samengesteld attribuut:</w:t>
            </w:r>
          </w:p>
          <w:p w14:paraId="596D2888" w14:textId="77777777" w:rsidR="002B7C53" w:rsidRPr="00B66747" w:rsidRDefault="002B7C53" w:rsidP="002B7C53">
            <w:pPr>
              <w:numPr>
                <w:ilvl w:val="0"/>
                <w:numId w:val="40"/>
              </w:numPr>
              <w:spacing w:before="80" w:after="40" w:line="240" w:lineRule="atLeast"/>
              <w:ind w:left="284" w:hanging="284"/>
            </w:pPr>
            <w:r w:rsidRPr="004E7552">
              <w:t>label [0..1]: Soortnaam die getoond moet worden, vaak gelijk aan type. Dit is een vrij tekstveld.</w:t>
            </w:r>
          </w:p>
          <w:p w14:paraId="4BB8CABD" w14:textId="77777777" w:rsidR="002B7C53" w:rsidRPr="00B66747" w:rsidRDefault="002B7C53" w:rsidP="002B7C53">
            <w:pPr>
              <w:numPr>
                <w:ilvl w:val="0"/>
                <w:numId w:val="40"/>
              </w:numPr>
              <w:spacing w:before="80" w:after="40" w:line="240" w:lineRule="atLeast"/>
              <w:ind w:left="284" w:hanging="284"/>
            </w:pPr>
            <w:r w:rsidRPr="004E7552">
              <w:t>nummer [0..1]: aanduiding van het object. Een opvolgende reeks (1,2,3 of A,B,C) wordt geadviseerd.</w:t>
            </w:r>
          </w:p>
          <w:p w14:paraId="17D24589" w14:textId="0B468CA1" w:rsidR="002B7C53" w:rsidRPr="00B66747" w:rsidRDefault="002B7C53" w:rsidP="002B7C53">
            <w:pPr>
              <w:numPr>
                <w:ilvl w:val="0"/>
                <w:numId w:val="40"/>
              </w:numPr>
              <w:spacing w:before="80" w:after="40" w:line="240" w:lineRule="atLeast"/>
              <w:ind w:left="284" w:hanging="284"/>
            </w:pPr>
            <w:r w:rsidRPr="004E7552">
              <w:t>naam[0..1]: de zelf gekozen naam van het object.</w:t>
            </w:r>
          </w:p>
        </w:tc>
      </w:tr>
      <w:tr w:rsidR="00B66747" w:rsidRPr="00B66747" w14:paraId="04E83891" w14:textId="77777777" w:rsidTr="00EB6D57">
        <w:trPr>
          <w:cantSplit/>
        </w:trPr>
        <w:tc>
          <w:tcPr>
            <w:tcW w:w="1250" w:type="pct"/>
          </w:tcPr>
          <w:p w14:paraId="33D4D2DD" w14:textId="77777777" w:rsidR="00B66747" w:rsidRPr="00B66747" w:rsidRDefault="00B66747" w:rsidP="00942EEB">
            <w:pPr>
              <w:spacing w:before="80" w:after="40" w:line="240" w:lineRule="atLeast"/>
            </w:pPr>
            <w:r w:rsidRPr="00B66747">
              <w:t>interneVerwijzing</w:t>
            </w:r>
          </w:p>
        </w:tc>
        <w:tc>
          <w:tcPr>
            <w:tcW w:w="500" w:type="pct"/>
          </w:tcPr>
          <w:p w14:paraId="06AA4739" w14:textId="77777777" w:rsidR="00B66747" w:rsidRPr="00B66747" w:rsidRDefault="00B66747" w:rsidP="00942EEB">
            <w:pPr>
              <w:spacing w:before="80" w:after="40" w:line="240" w:lineRule="atLeast"/>
            </w:pPr>
            <w:r w:rsidRPr="00B66747">
              <w:t>0..n</w:t>
            </w:r>
          </w:p>
        </w:tc>
        <w:tc>
          <w:tcPr>
            <w:tcW w:w="3250" w:type="pct"/>
          </w:tcPr>
          <w:p w14:paraId="4D7B0E81" w14:textId="77777777" w:rsidR="00B66747" w:rsidRPr="00B66747" w:rsidRDefault="00B66747" w:rsidP="00942EEB">
            <w:pPr>
              <w:spacing w:before="80" w:after="40" w:line="240" w:lineRule="atLeast"/>
            </w:pPr>
            <w:r w:rsidRPr="00B66747">
              <w:t>TekstObject identificatie (idn), koppelt TekstObjecten</w:t>
            </w:r>
          </w:p>
        </w:tc>
      </w:tr>
      <w:tr w:rsidR="00B66747" w:rsidRPr="00B66747" w14:paraId="345087E0" w14:textId="77777777" w:rsidTr="00EB6D57">
        <w:trPr>
          <w:cantSplit/>
        </w:trPr>
        <w:tc>
          <w:tcPr>
            <w:tcW w:w="1250" w:type="pct"/>
          </w:tcPr>
          <w:p w14:paraId="5BCED403" w14:textId="77777777" w:rsidR="00B66747" w:rsidRPr="00B66747" w:rsidRDefault="00B66747" w:rsidP="00942EEB">
            <w:pPr>
              <w:spacing w:before="80" w:after="40" w:line="240" w:lineRule="atLeast"/>
            </w:pPr>
            <w:r w:rsidRPr="00B66747">
              <w:t>externeVerwijzing</w:t>
            </w:r>
          </w:p>
        </w:tc>
        <w:tc>
          <w:tcPr>
            <w:tcW w:w="500" w:type="pct"/>
          </w:tcPr>
          <w:p w14:paraId="28A85FEB" w14:textId="77777777" w:rsidR="00B66747" w:rsidRPr="00B66747" w:rsidRDefault="00B66747" w:rsidP="00942EEB">
            <w:pPr>
              <w:spacing w:before="80" w:after="40" w:line="240" w:lineRule="atLeast"/>
            </w:pPr>
            <w:r w:rsidRPr="00B66747">
              <w:t>0..n</w:t>
            </w:r>
          </w:p>
        </w:tc>
        <w:tc>
          <w:tcPr>
            <w:tcW w:w="3250" w:type="pct"/>
          </w:tcPr>
          <w:p w14:paraId="5E747244" w14:textId="77777777" w:rsidR="00B66747" w:rsidRPr="00B66747" w:rsidRDefault="00B66747" w:rsidP="00942EEB">
            <w:pPr>
              <w:spacing w:before="80" w:after="40" w:line="240" w:lineRule="atLeast"/>
            </w:pPr>
            <w:r w:rsidRPr="00B66747">
              <w:t>verwijzingen naar een ander bronbestand waar het ruimtelijk instrument is opgebouwd of een specifieke locatie daarbinnen.</w:t>
            </w:r>
          </w:p>
        </w:tc>
      </w:tr>
      <w:tr w:rsidR="00B66747" w:rsidRPr="00B66747" w14:paraId="41E06E61" w14:textId="77777777" w:rsidTr="00EB6D57">
        <w:trPr>
          <w:cantSplit/>
        </w:trPr>
        <w:tc>
          <w:tcPr>
            <w:tcW w:w="1250" w:type="pct"/>
          </w:tcPr>
          <w:p w14:paraId="107968CE" w14:textId="77777777" w:rsidR="00B66747" w:rsidRPr="00B66747" w:rsidRDefault="00B66747" w:rsidP="00942EEB">
            <w:pPr>
              <w:spacing w:before="80" w:after="40" w:line="240" w:lineRule="atLeast"/>
            </w:pPr>
            <w:r w:rsidRPr="00B66747">
              <w:t>tekstMetadata</w:t>
            </w:r>
          </w:p>
        </w:tc>
        <w:tc>
          <w:tcPr>
            <w:tcW w:w="500" w:type="pct"/>
          </w:tcPr>
          <w:p w14:paraId="1CB664CE" w14:textId="77777777" w:rsidR="00B66747" w:rsidRPr="00B66747" w:rsidRDefault="00B66747" w:rsidP="00942EEB">
            <w:pPr>
              <w:spacing w:before="80" w:after="40" w:line="240" w:lineRule="atLeast"/>
            </w:pPr>
            <w:r w:rsidRPr="00B66747">
              <w:t>0..1</w:t>
            </w:r>
          </w:p>
        </w:tc>
        <w:tc>
          <w:tcPr>
            <w:tcW w:w="3250" w:type="pct"/>
          </w:tcPr>
          <w:p w14:paraId="1C45EEA2" w14:textId="77777777" w:rsidR="00B66747" w:rsidRPr="00B66747" w:rsidRDefault="00B66747" w:rsidP="00942EEB">
            <w:pPr>
              <w:spacing w:before="80" w:after="40" w:line="240" w:lineRule="atLeast"/>
            </w:pPr>
            <w:r w:rsidRPr="00B66747">
              <w:t>verwijzing naar object TekstMetadata. Alleen van toepassing en verplicht indien het type object gelijk is aan ‘document’ of ‘besluitdocument’.</w:t>
            </w:r>
          </w:p>
        </w:tc>
      </w:tr>
      <w:tr w:rsidR="00B66747" w:rsidRPr="00B66747" w14:paraId="1DEBEFB0" w14:textId="77777777" w:rsidTr="00EB6D57">
        <w:trPr>
          <w:cantSplit/>
        </w:trPr>
        <w:tc>
          <w:tcPr>
            <w:tcW w:w="1250" w:type="pct"/>
          </w:tcPr>
          <w:p w14:paraId="59F75B8C" w14:textId="77777777" w:rsidR="00B66747" w:rsidRPr="00B66747" w:rsidRDefault="00B66747" w:rsidP="00942EEB">
            <w:pPr>
              <w:spacing w:before="80" w:after="40" w:line="240" w:lineRule="atLeast"/>
            </w:pPr>
            <w:r w:rsidRPr="00B66747">
              <w:t>tekst</w:t>
            </w:r>
          </w:p>
        </w:tc>
        <w:tc>
          <w:tcPr>
            <w:tcW w:w="500" w:type="pct"/>
          </w:tcPr>
          <w:p w14:paraId="018001AD" w14:textId="77777777" w:rsidR="00B66747" w:rsidRPr="00B66747" w:rsidRDefault="00B66747" w:rsidP="00942EEB">
            <w:pPr>
              <w:spacing w:before="80" w:after="40" w:line="240" w:lineRule="atLeast"/>
            </w:pPr>
            <w:r w:rsidRPr="00B66747">
              <w:t>0..1</w:t>
            </w:r>
          </w:p>
        </w:tc>
        <w:tc>
          <w:tcPr>
            <w:tcW w:w="3250" w:type="pct"/>
          </w:tcPr>
          <w:p w14:paraId="26CCE7F8" w14:textId="3DFEC87A" w:rsidR="00B66747" w:rsidRPr="00B66747" w:rsidRDefault="00B66747" w:rsidP="00942EEB">
            <w:pPr>
              <w:spacing w:before="80" w:after="40" w:line="240" w:lineRule="atLeast"/>
            </w:pPr>
            <w:r w:rsidRPr="00B66747">
              <w:t xml:space="preserve">de tekst. Wat hier mag worden opgenomen staat beschreven in paragraaf </w:t>
            </w:r>
            <w:r w:rsidRPr="00B66747">
              <w:fldChar w:fldCharType="begin"/>
            </w:r>
            <w:r w:rsidRPr="00B66747">
              <w:instrText xml:space="preserve"> REF _Ref306471116 \w \h </w:instrText>
            </w:r>
            <w:r>
              <w:instrText xml:space="preserve"> \* MERGEFORMAT </w:instrText>
            </w:r>
            <w:r w:rsidRPr="00B66747">
              <w:fldChar w:fldCharType="separate"/>
            </w:r>
            <w:r w:rsidRPr="00B66747">
              <w:t>0</w:t>
            </w:r>
            <w:r w:rsidRPr="00B66747">
              <w:fldChar w:fldCharType="end"/>
            </w:r>
            <w:r w:rsidRPr="00B66747">
              <w:t>.</w:t>
            </w:r>
          </w:p>
        </w:tc>
      </w:tr>
      <w:tr w:rsidR="002B7C53" w:rsidRPr="00B66747" w14:paraId="35035971" w14:textId="77777777" w:rsidTr="00EB6D57">
        <w:trPr>
          <w:cantSplit/>
        </w:trPr>
        <w:tc>
          <w:tcPr>
            <w:tcW w:w="5000" w:type="pct"/>
            <w:gridSpan w:val="3"/>
          </w:tcPr>
          <w:p w14:paraId="12626716" w14:textId="77777777" w:rsidR="002B7C53" w:rsidRPr="00B66747" w:rsidRDefault="002B7C53" w:rsidP="00942EEB">
            <w:pPr>
              <w:spacing w:before="80" w:after="40" w:line="240" w:lineRule="atLeast"/>
            </w:pPr>
            <w:r w:rsidRPr="00B66747">
              <w:lastRenderedPageBreak/>
              <w:t>* multipliciteit</w:t>
            </w:r>
          </w:p>
          <w:p w14:paraId="6419606D" w14:textId="77777777" w:rsidR="002B7C53" w:rsidRPr="00B66747" w:rsidRDefault="002B7C53" w:rsidP="00942EEB">
            <w:pPr>
              <w:spacing w:before="80" w:after="40" w:line="240" w:lineRule="atLeast"/>
            </w:pPr>
            <w:r w:rsidRPr="00B66747">
              <w:t>1 = komt 1 keer voor</w:t>
            </w:r>
          </w:p>
          <w:p w14:paraId="3C952099" w14:textId="77777777" w:rsidR="002B7C53" w:rsidRPr="00B66747" w:rsidRDefault="002B7C53" w:rsidP="00942EEB">
            <w:pPr>
              <w:spacing w:before="80" w:after="40" w:line="240" w:lineRule="atLeast"/>
            </w:pPr>
            <w:r w:rsidRPr="00B66747">
              <w:t>1..n = komt 1 of meer keer voor</w:t>
            </w:r>
          </w:p>
          <w:p w14:paraId="40104FBE" w14:textId="77777777" w:rsidR="002B7C53" w:rsidRPr="00B66747" w:rsidRDefault="002B7C53" w:rsidP="00942EEB">
            <w:pPr>
              <w:spacing w:before="80" w:after="40" w:line="240" w:lineRule="atLeast"/>
            </w:pPr>
            <w:r w:rsidRPr="00B66747">
              <w:t>0..1 = komt hooguit 1 keer voor</w:t>
            </w:r>
          </w:p>
          <w:p w14:paraId="21A43EA1" w14:textId="4CD014C6" w:rsidR="002B7C53" w:rsidRPr="00B66747" w:rsidRDefault="002B7C53" w:rsidP="00942EEB">
            <w:pPr>
              <w:spacing w:before="80" w:after="40" w:line="240" w:lineRule="atLeast"/>
            </w:pPr>
            <w:r w:rsidRPr="00B66747">
              <w:t>0..n = komt zo vaak voor als gewenst</w:t>
            </w:r>
          </w:p>
        </w:tc>
      </w:tr>
    </w:tbl>
    <w:p w14:paraId="6CD31BFC" w14:textId="77777777" w:rsidR="00841558" w:rsidRDefault="00841558" w:rsidP="009D64AA">
      <w:pPr>
        <w:pStyle w:val="Kop2"/>
      </w:pPr>
      <w:bookmarkStart w:id="20" w:name="_Ref306471116"/>
      <w:bookmarkStart w:id="21" w:name="_Toc310869318"/>
      <w:bookmarkStart w:id="22" w:name="_Toc318209088"/>
      <w:r>
        <w:t>Speciale tekstonderdelen</w:t>
      </w:r>
      <w:bookmarkEnd w:id="20"/>
      <w:bookmarkEnd w:id="21"/>
      <w:bookmarkEnd w:id="22"/>
    </w:p>
    <w:p w14:paraId="6CD31BFD" w14:textId="77777777" w:rsidR="00841558" w:rsidRDefault="00841558" w:rsidP="00841558">
      <w:r>
        <w:t xml:space="preserve">De inhoud van de </w:t>
      </w:r>
      <w:r w:rsidR="00467F93">
        <w:t>tekstelementen</w:t>
      </w:r>
      <w:r>
        <w:t xml:space="preserve"> </w:t>
      </w:r>
      <w:r w:rsidRPr="002F1B27">
        <w:t>is “mixed-content”. Dat betekent dat binnen deze klasse verschillende objecten door elkaar heen kunnen voorkomen.</w:t>
      </w:r>
      <w:r>
        <w:t xml:space="preserve"> De basis word gevormd door een selectie uit XHTML. Deze wordt aangevuld met voor planteksten van belang geachte specifieke onderdelen.</w:t>
      </w:r>
    </w:p>
    <w:p w14:paraId="6CD31BFE" w14:textId="77777777" w:rsidR="00841558" w:rsidRDefault="00841558" w:rsidP="00841558"/>
    <w:p w14:paraId="6CD31BFF" w14:textId="77777777" w:rsidR="00841558" w:rsidRPr="002F1B27" w:rsidRDefault="00841558" w:rsidP="00841558">
      <w:pPr>
        <w:rPr>
          <w:b/>
        </w:rPr>
      </w:pPr>
      <w:r w:rsidRPr="0049683E">
        <w:rPr>
          <w:b/>
        </w:rPr>
        <w:t>XHTML elementen</w:t>
      </w:r>
    </w:p>
    <w:p w14:paraId="6CD31C00" w14:textId="5F9DC8B7" w:rsidR="00841558" w:rsidRDefault="00841558" w:rsidP="00841558">
      <w:pPr>
        <w:spacing w:line="240" w:lineRule="atLeast"/>
      </w:pPr>
      <w:r w:rsidRPr="00CA7713">
        <w:t>De volgende XHTML 1.0</w:t>
      </w:r>
      <w:r w:rsidR="00F86BD1">
        <w:t xml:space="preserve"> [</w:t>
      </w:r>
      <w:r w:rsidR="00F86BD1" w:rsidRPr="00F86BD1">
        <w:t>https://www.w3.org/TR/xhtml1/</w:t>
      </w:r>
      <w:r w:rsidR="00F86BD1">
        <w:t>]</w:t>
      </w:r>
      <w:r w:rsidRPr="00CA7713">
        <w:t xml:space="preserve"> elementen mogen worden gebruikt. Nadere definitie vindt plaats in het </w:t>
      </w:r>
      <w:r>
        <w:t>I</w:t>
      </w:r>
      <w:r w:rsidRPr="00CA7713">
        <w:t>MROPT2012 XML Schema (</w:t>
      </w:r>
      <w:r>
        <w:t>XSD</w:t>
      </w:r>
      <w:r w:rsidRPr="00CA7713">
        <w:t xml:space="preserve">) en </w:t>
      </w:r>
      <w:r w:rsidR="00FD7E90">
        <w:t>dit</w:t>
      </w:r>
      <w:r w:rsidR="00FD7E90" w:rsidRPr="00CA7713">
        <w:t xml:space="preserve"> </w:t>
      </w:r>
      <w:r w:rsidRPr="00CA7713">
        <w:t>modeldocument.</w:t>
      </w:r>
    </w:p>
    <w:p w14:paraId="39F6E361" w14:textId="5269830F" w:rsidR="00751A19" w:rsidRDefault="007D6B5C" w:rsidP="00EA2681">
      <w:pPr>
        <w:pStyle w:val="Tabeltitel"/>
      </w:pPr>
      <w:r>
        <w:t>Tabel X</w:t>
      </w:r>
      <w:r w:rsidR="00297A21">
        <w:t>HTML elementen</w:t>
      </w:r>
    </w:p>
    <w:tbl>
      <w:tblPr>
        <w:tblStyle w:val="Rastertabel4"/>
        <w:tblW w:w="6096" w:type="dxa"/>
        <w:tblLook w:val="0620" w:firstRow="1" w:lastRow="0" w:firstColumn="0" w:lastColumn="0" w:noHBand="1" w:noVBand="1"/>
      </w:tblPr>
      <w:tblGrid>
        <w:gridCol w:w="3048"/>
        <w:gridCol w:w="3048"/>
      </w:tblGrid>
      <w:tr w:rsidR="00841558" w:rsidRPr="001544B2" w14:paraId="6CD31C04" w14:textId="1EC95869" w:rsidTr="00DD2A88">
        <w:trPr>
          <w:cnfStyle w:val="100000000000" w:firstRow="1" w:lastRow="0" w:firstColumn="0" w:lastColumn="0" w:oddVBand="0" w:evenVBand="0" w:oddHBand="0" w:evenHBand="0" w:firstRowFirstColumn="0" w:firstRowLastColumn="0" w:lastRowFirstColumn="0" w:lastRowLastColumn="0"/>
          <w:tblHeader/>
        </w:trPr>
        <w:tc>
          <w:tcPr>
            <w:tcW w:w="1250" w:type="pct"/>
          </w:tcPr>
          <w:p w14:paraId="6CD31C02" w14:textId="335EAACF" w:rsidR="009C6139" w:rsidRDefault="00841558" w:rsidP="009C6139">
            <w:pPr>
              <w:spacing w:before="80" w:after="40" w:line="240" w:lineRule="atLeast"/>
              <w:rPr>
                <w:rFonts w:cs="Arial"/>
                <w:b w:val="0"/>
                <w:bCs w:val="0"/>
                <w:szCs w:val="20"/>
              </w:rPr>
            </w:pPr>
            <w:r w:rsidRPr="001544B2">
              <w:rPr>
                <w:rFonts w:cs="Arial"/>
                <w:szCs w:val="20"/>
              </w:rPr>
              <w:t>XHTML element</w:t>
            </w:r>
          </w:p>
        </w:tc>
        <w:tc>
          <w:tcPr>
            <w:tcW w:w="1250" w:type="pct"/>
          </w:tcPr>
          <w:p w14:paraId="6CD31C03" w14:textId="74DEB4C1" w:rsidR="009C6139" w:rsidRDefault="00841558" w:rsidP="009C6139">
            <w:pPr>
              <w:spacing w:before="80" w:after="40" w:line="240" w:lineRule="atLeast"/>
              <w:rPr>
                <w:rFonts w:cs="Arial"/>
                <w:b w:val="0"/>
                <w:bCs w:val="0"/>
                <w:szCs w:val="20"/>
              </w:rPr>
            </w:pPr>
            <w:r w:rsidRPr="001544B2">
              <w:rPr>
                <w:rFonts w:cs="Arial"/>
                <w:szCs w:val="20"/>
              </w:rPr>
              <w:t>betekenis</w:t>
            </w:r>
          </w:p>
        </w:tc>
      </w:tr>
      <w:tr w:rsidR="00841558" w:rsidRPr="001544B2" w14:paraId="6CD31C07" w14:textId="6E89DD41" w:rsidTr="00DD2A88">
        <w:tc>
          <w:tcPr>
            <w:tcW w:w="1250" w:type="pct"/>
          </w:tcPr>
          <w:p w14:paraId="6CD31C05" w14:textId="2956F589" w:rsidR="009C6139" w:rsidRDefault="00D7372E" w:rsidP="009C6139">
            <w:pPr>
              <w:spacing w:before="80" w:after="40" w:line="240" w:lineRule="atLeast"/>
              <w:rPr>
                <w:rFonts w:cs="Courier New"/>
                <w:noProof/>
              </w:rPr>
            </w:pPr>
            <w:r w:rsidRPr="00D7372E">
              <w:rPr>
                <w:rFonts w:cs="Courier New"/>
                <w:noProof/>
              </w:rPr>
              <w:t>&lt;!--...--&gt;</w:t>
            </w:r>
          </w:p>
        </w:tc>
        <w:tc>
          <w:tcPr>
            <w:tcW w:w="1250" w:type="pct"/>
          </w:tcPr>
          <w:p w14:paraId="6CD31C06" w14:textId="5BC6A3E1" w:rsidR="009C6139" w:rsidRDefault="00841558" w:rsidP="009C6139">
            <w:pPr>
              <w:spacing w:before="80" w:after="40" w:line="240" w:lineRule="atLeast"/>
              <w:rPr>
                <w:rFonts w:cs="Arial"/>
                <w:szCs w:val="20"/>
              </w:rPr>
            </w:pPr>
            <w:r w:rsidRPr="001544B2">
              <w:rPr>
                <w:rFonts w:cs="Arial"/>
                <w:szCs w:val="20"/>
              </w:rPr>
              <w:t>commentaar</w:t>
            </w:r>
          </w:p>
        </w:tc>
      </w:tr>
      <w:tr w:rsidR="00841558" w:rsidRPr="001544B2" w14:paraId="6CD31C0A" w14:textId="5FA818AD" w:rsidTr="00DD2A88">
        <w:tc>
          <w:tcPr>
            <w:tcW w:w="1250" w:type="pct"/>
          </w:tcPr>
          <w:p w14:paraId="6CD31C08" w14:textId="476E770D" w:rsidR="009C6139" w:rsidRDefault="00D7372E" w:rsidP="009C6139">
            <w:pPr>
              <w:spacing w:before="80" w:after="40" w:line="240" w:lineRule="atLeast"/>
              <w:rPr>
                <w:rFonts w:cs="Courier New"/>
                <w:noProof/>
              </w:rPr>
            </w:pPr>
            <w:r w:rsidRPr="00D7372E">
              <w:rPr>
                <w:rFonts w:cs="Courier New"/>
                <w:noProof/>
              </w:rPr>
              <w:t>&lt;strong&gt;</w:t>
            </w:r>
          </w:p>
        </w:tc>
        <w:tc>
          <w:tcPr>
            <w:tcW w:w="1250" w:type="pct"/>
          </w:tcPr>
          <w:p w14:paraId="6CD31C09" w14:textId="0CF9A127" w:rsidR="009C6139" w:rsidRDefault="00841558" w:rsidP="009C6139">
            <w:pPr>
              <w:spacing w:before="80" w:after="40" w:line="240" w:lineRule="atLeast"/>
              <w:rPr>
                <w:rFonts w:cs="Arial"/>
                <w:szCs w:val="20"/>
              </w:rPr>
            </w:pPr>
            <w:r w:rsidRPr="001544B2">
              <w:rPr>
                <w:rFonts w:cs="Arial"/>
                <w:szCs w:val="20"/>
              </w:rPr>
              <w:t>sterke nadruk</w:t>
            </w:r>
          </w:p>
        </w:tc>
      </w:tr>
      <w:tr w:rsidR="00841558" w:rsidRPr="001544B2" w14:paraId="6CD31C0D" w14:textId="1CE70FBD" w:rsidTr="00DD2A88">
        <w:tc>
          <w:tcPr>
            <w:tcW w:w="1250" w:type="pct"/>
          </w:tcPr>
          <w:p w14:paraId="6CD31C0B" w14:textId="5A1CAC06" w:rsidR="009C6139" w:rsidRDefault="00D7372E" w:rsidP="009C6139">
            <w:pPr>
              <w:spacing w:before="80" w:after="40" w:line="240" w:lineRule="atLeast"/>
              <w:rPr>
                <w:rFonts w:cs="Courier New"/>
                <w:noProof/>
              </w:rPr>
            </w:pPr>
            <w:r w:rsidRPr="00D7372E">
              <w:rPr>
                <w:rFonts w:cs="Courier New"/>
                <w:noProof/>
              </w:rPr>
              <w:t>&lt;em&gt;</w:t>
            </w:r>
          </w:p>
        </w:tc>
        <w:tc>
          <w:tcPr>
            <w:tcW w:w="1250" w:type="pct"/>
          </w:tcPr>
          <w:p w14:paraId="6CD31C0C" w14:textId="3D91C95F" w:rsidR="009C6139" w:rsidRDefault="00841558" w:rsidP="009C6139">
            <w:pPr>
              <w:spacing w:before="80" w:after="40" w:line="240" w:lineRule="atLeast"/>
              <w:rPr>
                <w:rFonts w:cs="Arial"/>
                <w:szCs w:val="20"/>
              </w:rPr>
            </w:pPr>
            <w:r w:rsidRPr="001544B2">
              <w:rPr>
                <w:rFonts w:cs="Arial"/>
                <w:szCs w:val="20"/>
              </w:rPr>
              <w:t>nadruk</w:t>
            </w:r>
          </w:p>
        </w:tc>
      </w:tr>
      <w:tr w:rsidR="00841558" w:rsidRPr="001544B2" w14:paraId="6CD31C10" w14:textId="72A7DCD3" w:rsidTr="00DD2A88">
        <w:tc>
          <w:tcPr>
            <w:tcW w:w="1250" w:type="pct"/>
          </w:tcPr>
          <w:p w14:paraId="6CD31C0E" w14:textId="0BFE5B7D" w:rsidR="009C6139" w:rsidRDefault="00D7372E" w:rsidP="009C6139">
            <w:pPr>
              <w:spacing w:before="80" w:after="40" w:line="240" w:lineRule="atLeast"/>
              <w:rPr>
                <w:rFonts w:cs="Courier New"/>
                <w:noProof/>
              </w:rPr>
            </w:pPr>
            <w:r w:rsidRPr="00D7372E">
              <w:rPr>
                <w:rFonts w:cs="Courier New"/>
                <w:noProof/>
              </w:rPr>
              <w:t>&lt;sub&gt;</w:t>
            </w:r>
          </w:p>
        </w:tc>
        <w:tc>
          <w:tcPr>
            <w:tcW w:w="1250" w:type="pct"/>
          </w:tcPr>
          <w:p w14:paraId="6CD31C0F" w14:textId="39E072FB" w:rsidR="009C6139" w:rsidRDefault="00841558" w:rsidP="009C6139">
            <w:pPr>
              <w:spacing w:before="80" w:after="40" w:line="240" w:lineRule="atLeast"/>
              <w:rPr>
                <w:rFonts w:cs="Arial"/>
                <w:szCs w:val="20"/>
              </w:rPr>
            </w:pPr>
            <w:r w:rsidRPr="001544B2">
              <w:rPr>
                <w:rFonts w:cs="Arial"/>
                <w:szCs w:val="20"/>
              </w:rPr>
              <w:t>subscript</w:t>
            </w:r>
          </w:p>
        </w:tc>
      </w:tr>
      <w:tr w:rsidR="00841558" w:rsidRPr="001544B2" w14:paraId="6CD31C13" w14:textId="7455AD34" w:rsidTr="00DD2A88">
        <w:tc>
          <w:tcPr>
            <w:tcW w:w="1250" w:type="pct"/>
          </w:tcPr>
          <w:p w14:paraId="6CD31C11" w14:textId="2ED87EDC" w:rsidR="009C6139" w:rsidRDefault="00D7372E" w:rsidP="009C6139">
            <w:pPr>
              <w:spacing w:before="80" w:after="40" w:line="240" w:lineRule="atLeast"/>
              <w:rPr>
                <w:rFonts w:cs="Courier New"/>
                <w:noProof/>
              </w:rPr>
            </w:pPr>
            <w:r w:rsidRPr="00D7372E">
              <w:rPr>
                <w:rFonts w:cs="Courier New"/>
                <w:noProof/>
              </w:rPr>
              <w:t>&lt;sup&gt;</w:t>
            </w:r>
          </w:p>
        </w:tc>
        <w:tc>
          <w:tcPr>
            <w:tcW w:w="1250" w:type="pct"/>
          </w:tcPr>
          <w:p w14:paraId="6CD31C12" w14:textId="640A25B6" w:rsidR="009C6139" w:rsidRDefault="00841558" w:rsidP="009C6139">
            <w:pPr>
              <w:spacing w:before="80" w:after="40" w:line="240" w:lineRule="atLeast"/>
              <w:rPr>
                <w:rFonts w:cs="Arial"/>
                <w:szCs w:val="20"/>
              </w:rPr>
            </w:pPr>
            <w:r w:rsidRPr="001544B2">
              <w:rPr>
                <w:rFonts w:cs="Arial"/>
                <w:szCs w:val="20"/>
              </w:rPr>
              <w:t>superscript</w:t>
            </w:r>
          </w:p>
        </w:tc>
      </w:tr>
      <w:tr w:rsidR="00841558" w:rsidRPr="001544B2" w14:paraId="6CD31C16" w14:textId="4471EBC1" w:rsidTr="00DD2A88">
        <w:tc>
          <w:tcPr>
            <w:tcW w:w="1250" w:type="pct"/>
          </w:tcPr>
          <w:p w14:paraId="6CD31C14" w14:textId="2E852F18" w:rsidR="009C6139" w:rsidRDefault="00D7372E" w:rsidP="009C6139">
            <w:pPr>
              <w:spacing w:before="80" w:after="40" w:line="240" w:lineRule="atLeast"/>
              <w:rPr>
                <w:rFonts w:cs="Courier New"/>
                <w:noProof/>
              </w:rPr>
            </w:pPr>
            <w:r w:rsidRPr="00D7372E">
              <w:rPr>
                <w:rFonts w:cs="Courier New"/>
                <w:noProof/>
              </w:rPr>
              <w:t>&lt;ul&gt;</w:t>
            </w:r>
          </w:p>
        </w:tc>
        <w:tc>
          <w:tcPr>
            <w:tcW w:w="1250" w:type="pct"/>
          </w:tcPr>
          <w:p w14:paraId="6CD31C15" w14:textId="49C5CDB8" w:rsidR="009C6139" w:rsidRDefault="00841558" w:rsidP="009C6139">
            <w:pPr>
              <w:spacing w:before="80" w:after="40" w:line="240" w:lineRule="atLeast"/>
              <w:rPr>
                <w:rFonts w:cs="Arial"/>
                <w:szCs w:val="20"/>
              </w:rPr>
            </w:pPr>
            <w:r w:rsidRPr="001544B2">
              <w:rPr>
                <w:rFonts w:cs="Arial"/>
                <w:szCs w:val="20"/>
              </w:rPr>
              <w:t>ongeordende lijst</w:t>
            </w:r>
          </w:p>
        </w:tc>
      </w:tr>
      <w:tr w:rsidR="00841558" w:rsidRPr="001544B2" w14:paraId="6CD31C19" w14:textId="53C74770" w:rsidTr="00DD2A88">
        <w:tc>
          <w:tcPr>
            <w:tcW w:w="1250" w:type="pct"/>
          </w:tcPr>
          <w:p w14:paraId="6CD31C17" w14:textId="56AC976B" w:rsidR="009C6139" w:rsidRDefault="00D7372E" w:rsidP="009C6139">
            <w:pPr>
              <w:spacing w:before="80" w:after="40" w:line="240" w:lineRule="atLeast"/>
              <w:rPr>
                <w:rFonts w:cs="Courier New"/>
                <w:noProof/>
              </w:rPr>
            </w:pPr>
            <w:r w:rsidRPr="00D7372E">
              <w:rPr>
                <w:rFonts w:cs="Courier New"/>
                <w:noProof/>
              </w:rPr>
              <w:t>&lt;ol&gt;</w:t>
            </w:r>
          </w:p>
        </w:tc>
        <w:tc>
          <w:tcPr>
            <w:tcW w:w="1250" w:type="pct"/>
          </w:tcPr>
          <w:p w14:paraId="6CD31C18" w14:textId="62FE6075" w:rsidR="009C6139" w:rsidRDefault="00841558" w:rsidP="009C6139">
            <w:pPr>
              <w:spacing w:before="80" w:after="40" w:line="240" w:lineRule="atLeast"/>
              <w:rPr>
                <w:rFonts w:cs="Arial"/>
                <w:szCs w:val="20"/>
              </w:rPr>
            </w:pPr>
            <w:r w:rsidRPr="001544B2">
              <w:rPr>
                <w:rFonts w:cs="Arial"/>
                <w:szCs w:val="20"/>
              </w:rPr>
              <w:t>geordende lijst</w:t>
            </w:r>
          </w:p>
        </w:tc>
      </w:tr>
      <w:tr w:rsidR="00841558" w:rsidRPr="001544B2" w14:paraId="6CD31C1C" w14:textId="6C86C61C" w:rsidTr="00DD2A88">
        <w:tc>
          <w:tcPr>
            <w:tcW w:w="1250" w:type="pct"/>
          </w:tcPr>
          <w:p w14:paraId="6CD31C1A" w14:textId="3B9EBC89" w:rsidR="009C6139" w:rsidRDefault="00D7372E" w:rsidP="009C6139">
            <w:pPr>
              <w:spacing w:before="80" w:after="40" w:line="240" w:lineRule="atLeast"/>
              <w:rPr>
                <w:rFonts w:cs="Courier New"/>
                <w:noProof/>
              </w:rPr>
            </w:pPr>
            <w:r w:rsidRPr="00D7372E">
              <w:rPr>
                <w:rFonts w:cs="Courier New"/>
                <w:noProof/>
              </w:rPr>
              <w:t>&lt;li&gt;</w:t>
            </w:r>
          </w:p>
        </w:tc>
        <w:tc>
          <w:tcPr>
            <w:tcW w:w="1250" w:type="pct"/>
          </w:tcPr>
          <w:p w14:paraId="6CD31C1B" w14:textId="2B6C15A3" w:rsidR="009C6139" w:rsidRDefault="00841558" w:rsidP="009C6139">
            <w:pPr>
              <w:spacing w:before="80" w:after="40" w:line="240" w:lineRule="atLeast"/>
              <w:rPr>
                <w:rFonts w:cs="Arial"/>
                <w:szCs w:val="20"/>
              </w:rPr>
            </w:pPr>
            <w:r w:rsidRPr="001544B2">
              <w:rPr>
                <w:rFonts w:cs="Arial"/>
                <w:szCs w:val="20"/>
              </w:rPr>
              <w:t>item in een lijst</w:t>
            </w:r>
          </w:p>
        </w:tc>
      </w:tr>
      <w:tr w:rsidR="00841558" w:rsidRPr="001544B2" w14:paraId="6CD31C1F" w14:textId="53BCC2E2" w:rsidTr="00DD2A88">
        <w:tc>
          <w:tcPr>
            <w:tcW w:w="1250" w:type="pct"/>
          </w:tcPr>
          <w:p w14:paraId="6CD31C1D" w14:textId="6AEBB578" w:rsidR="009C6139" w:rsidRDefault="00D7372E" w:rsidP="009C6139">
            <w:pPr>
              <w:spacing w:before="80" w:after="40" w:line="240" w:lineRule="atLeast"/>
              <w:rPr>
                <w:rFonts w:cs="Courier New"/>
                <w:noProof/>
              </w:rPr>
            </w:pPr>
            <w:r w:rsidRPr="00D7372E">
              <w:rPr>
                <w:rFonts w:cs="Courier New"/>
                <w:noProof/>
              </w:rPr>
              <w:t>&lt;p&gt;</w:t>
            </w:r>
          </w:p>
        </w:tc>
        <w:tc>
          <w:tcPr>
            <w:tcW w:w="1250" w:type="pct"/>
          </w:tcPr>
          <w:p w14:paraId="6CD31C1E" w14:textId="1686FDA1" w:rsidR="009C6139" w:rsidRDefault="00841558" w:rsidP="009C6139">
            <w:pPr>
              <w:spacing w:before="80" w:after="40" w:line="240" w:lineRule="atLeast"/>
              <w:rPr>
                <w:rFonts w:cs="Arial"/>
                <w:szCs w:val="20"/>
              </w:rPr>
            </w:pPr>
            <w:r w:rsidRPr="001544B2">
              <w:rPr>
                <w:rFonts w:cs="Arial"/>
                <w:szCs w:val="20"/>
              </w:rPr>
              <w:t>paragraaf</w:t>
            </w:r>
          </w:p>
        </w:tc>
      </w:tr>
      <w:tr w:rsidR="00841558" w:rsidRPr="001544B2" w14:paraId="6CD31C22" w14:textId="7C4CEF47" w:rsidTr="00DD2A88">
        <w:tc>
          <w:tcPr>
            <w:tcW w:w="1250" w:type="pct"/>
          </w:tcPr>
          <w:p w14:paraId="6CD31C20" w14:textId="438AF32B" w:rsidR="009C6139" w:rsidRDefault="00D7372E" w:rsidP="009C6139">
            <w:pPr>
              <w:spacing w:before="80" w:after="40" w:line="240" w:lineRule="atLeast"/>
              <w:rPr>
                <w:rFonts w:cs="Courier New"/>
                <w:noProof/>
              </w:rPr>
            </w:pPr>
            <w:r w:rsidRPr="00D7372E">
              <w:rPr>
                <w:rFonts w:cs="Courier New"/>
                <w:noProof/>
              </w:rPr>
              <w:t>&lt;br&gt;</w:t>
            </w:r>
          </w:p>
        </w:tc>
        <w:tc>
          <w:tcPr>
            <w:tcW w:w="1250" w:type="pct"/>
          </w:tcPr>
          <w:p w14:paraId="6CD31C21" w14:textId="3B746B80" w:rsidR="009C6139" w:rsidRDefault="00841558" w:rsidP="009C6139">
            <w:pPr>
              <w:spacing w:before="80" w:after="40" w:line="240" w:lineRule="atLeast"/>
              <w:rPr>
                <w:rFonts w:cs="Arial"/>
                <w:szCs w:val="20"/>
              </w:rPr>
            </w:pPr>
            <w:r w:rsidRPr="001544B2">
              <w:rPr>
                <w:rFonts w:cs="Arial"/>
                <w:szCs w:val="20"/>
              </w:rPr>
              <w:t>nieuwe regel</w:t>
            </w:r>
          </w:p>
        </w:tc>
      </w:tr>
      <w:tr w:rsidR="00841558" w:rsidRPr="001544B2" w14:paraId="6CD31C25" w14:textId="38EBB8B5" w:rsidTr="00DD2A88">
        <w:tc>
          <w:tcPr>
            <w:tcW w:w="1250" w:type="pct"/>
          </w:tcPr>
          <w:p w14:paraId="6CD31C23" w14:textId="2B124398" w:rsidR="009C6139" w:rsidRDefault="00D7372E" w:rsidP="009C6139">
            <w:pPr>
              <w:spacing w:before="80" w:after="40" w:line="240" w:lineRule="atLeast"/>
              <w:rPr>
                <w:rFonts w:cs="Courier New"/>
                <w:noProof/>
              </w:rPr>
            </w:pPr>
            <w:r w:rsidRPr="00D7372E">
              <w:rPr>
                <w:rFonts w:cs="Courier New"/>
                <w:noProof/>
              </w:rPr>
              <w:t>&lt;table&gt;</w:t>
            </w:r>
          </w:p>
        </w:tc>
        <w:tc>
          <w:tcPr>
            <w:tcW w:w="1250" w:type="pct"/>
          </w:tcPr>
          <w:p w14:paraId="6CD31C24" w14:textId="092A5AD8" w:rsidR="009C6139" w:rsidRDefault="00841558" w:rsidP="009C6139">
            <w:pPr>
              <w:spacing w:before="80" w:after="40" w:line="240" w:lineRule="atLeast"/>
              <w:rPr>
                <w:rFonts w:cs="Arial"/>
                <w:szCs w:val="20"/>
              </w:rPr>
            </w:pPr>
            <w:r w:rsidRPr="001544B2">
              <w:rPr>
                <w:rFonts w:cs="Arial"/>
                <w:szCs w:val="20"/>
              </w:rPr>
              <w:t>tabel</w:t>
            </w:r>
          </w:p>
        </w:tc>
      </w:tr>
      <w:tr w:rsidR="00841558" w:rsidRPr="001544B2" w14:paraId="6CD31C28" w14:textId="509F33B6" w:rsidTr="00DD2A88">
        <w:tc>
          <w:tcPr>
            <w:tcW w:w="1250" w:type="pct"/>
          </w:tcPr>
          <w:p w14:paraId="6CD31C26" w14:textId="64E70448" w:rsidR="009C6139" w:rsidRDefault="00D7372E" w:rsidP="009C6139">
            <w:pPr>
              <w:spacing w:before="80" w:after="40" w:line="240" w:lineRule="atLeast"/>
              <w:rPr>
                <w:rFonts w:cs="Courier New"/>
                <w:noProof/>
              </w:rPr>
            </w:pPr>
            <w:r w:rsidRPr="00D7372E">
              <w:rPr>
                <w:rFonts w:cs="Courier New"/>
                <w:noProof/>
              </w:rPr>
              <w:t>&lt;tr&gt;</w:t>
            </w:r>
          </w:p>
        </w:tc>
        <w:tc>
          <w:tcPr>
            <w:tcW w:w="1250" w:type="pct"/>
          </w:tcPr>
          <w:p w14:paraId="6CD31C27" w14:textId="6816E013" w:rsidR="009C6139" w:rsidRDefault="00841558" w:rsidP="009C6139">
            <w:pPr>
              <w:spacing w:before="80" w:after="40" w:line="240" w:lineRule="atLeast"/>
              <w:rPr>
                <w:rFonts w:cs="Arial"/>
                <w:szCs w:val="20"/>
              </w:rPr>
            </w:pPr>
            <w:r w:rsidRPr="001544B2">
              <w:rPr>
                <w:rFonts w:cs="Arial"/>
                <w:szCs w:val="20"/>
              </w:rPr>
              <w:t>rij in tabel</w:t>
            </w:r>
          </w:p>
        </w:tc>
      </w:tr>
      <w:tr w:rsidR="00841558" w:rsidRPr="001544B2" w14:paraId="6CD31C2B" w14:textId="3D4AD5BD" w:rsidTr="00DD2A88">
        <w:tc>
          <w:tcPr>
            <w:tcW w:w="1250" w:type="pct"/>
          </w:tcPr>
          <w:p w14:paraId="6CD31C29" w14:textId="4E5889F2" w:rsidR="009C6139" w:rsidRDefault="00D7372E" w:rsidP="009C6139">
            <w:pPr>
              <w:spacing w:before="80" w:after="40" w:line="240" w:lineRule="atLeast"/>
              <w:rPr>
                <w:rFonts w:cs="Courier New"/>
                <w:noProof/>
              </w:rPr>
            </w:pPr>
            <w:r w:rsidRPr="00D7372E">
              <w:rPr>
                <w:rFonts w:cs="Courier New"/>
                <w:noProof/>
              </w:rPr>
              <w:t>&lt;td&gt;</w:t>
            </w:r>
          </w:p>
        </w:tc>
        <w:tc>
          <w:tcPr>
            <w:tcW w:w="1250" w:type="pct"/>
          </w:tcPr>
          <w:p w14:paraId="6CD31C2A" w14:textId="5DEF382C" w:rsidR="009C6139" w:rsidRDefault="00841558" w:rsidP="009C6139">
            <w:pPr>
              <w:spacing w:before="80" w:after="40" w:line="240" w:lineRule="atLeast"/>
              <w:rPr>
                <w:rFonts w:cs="Arial"/>
                <w:szCs w:val="20"/>
              </w:rPr>
            </w:pPr>
            <w:r w:rsidRPr="001544B2">
              <w:rPr>
                <w:rFonts w:cs="Arial"/>
                <w:szCs w:val="20"/>
              </w:rPr>
              <w:t>cel in tabel</w:t>
            </w:r>
          </w:p>
        </w:tc>
      </w:tr>
      <w:tr w:rsidR="00841558" w:rsidRPr="001544B2" w14:paraId="6CD31C2E" w14:textId="48973F7D" w:rsidTr="00DD2A88">
        <w:tc>
          <w:tcPr>
            <w:tcW w:w="1250" w:type="pct"/>
          </w:tcPr>
          <w:p w14:paraId="6CD31C2C" w14:textId="5DB68F28" w:rsidR="009C6139" w:rsidRDefault="00D7372E" w:rsidP="009C6139">
            <w:pPr>
              <w:spacing w:before="80" w:after="40" w:line="240" w:lineRule="atLeast"/>
              <w:rPr>
                <w:rFonts w:cs="Courier New"/>
                <w:noProof/>
              </w:rPr>
            </w:pPr>
            <w:r w:rsidRPr="00D7372E">
              <w:rPr>
                <w:rFonts w:cs="Courier New"/>
                <w:noProof/>
              </w:rPr>
              <w:t>&lt;th&gt;</w:t>
            </w:r>
          </w:p>
        </w:tc>
        <w:tc>
          <w:tcPr>
            <w:tcW w:w="1250" w:type="pct"/>
          </w:tcPr>
          <w:p w14:paraId="6CD31C2D" w14:textId="5C9E8669" w:rsidR="009C6139" w:rsidRDefault="00841558" w:rsidP="009C6139">
            <w:pPr>
              <w:spacing w:before="80" w:after="40" w:line="240" w:lineRule="atLeast"/>
              <w:rPr>
                <w:rFonts w:cs="Arial"/>
                <w:szCs w:val="20"/>
              </w:rPr>
            </w:pPr>
            <w:r w:rsidRPr="001544B2">
              <w:rPr>
                <w:rFonts w:cs="Arial"/>
                <w:szCs w:val="20"/>
              </w:rPr>
              <w:t>kop in tabel</w:t>
            </w:r>
          </w:p>
        </w:tc>
      </w:tr>
      <w:tr w:rsidR="00841558" w:rsidRPr="001544B2" w14:paraId="6CD31C31" w14:textId="4EE9B0CE" w:rsidTr="00DD2A88">
        <w:tc>
          <w:tcPr>
            <w:tcW w:w="1250" w:type="pct"/>
          </w:tcPr>
          <w:p w14:paraId="6CD31C2F" w14:textId="4E4D284B" w:rsidR="009C6139" w:rsidRDefault="00D7372E" w:rsidP="009C6139">
            <w:pPr>
              <w:spacing w:before="80" w:after="40" w:line="240" w:lineRule="atLeast"/>
              <w:rPr>
                <w:rFonts w:cs="Courier New"/>
                <w:noProof/>
              </w:rPr>
            </w:pPr>
            <w:r w:rsidRPr="00D7372E">
              <w:rPr>
                <w:rFonts w:cs="Courier New"/>
                <w:noProof/>
              </w:rPr>
              <w:t>&lt;img&gt;</w:t>
            </w:r>
          </w:p>
        </w:tc>
        <w:tc>
          <w:tcPr>
            <w:tcW w:w="1250" w:type="pct"/>
          </w:tcPr>
          <w:p w14:paraId="6CD31C30" w14:textId="4FFD992A" w:rsidR="009C6139" w:rsidRDefault="00841558" w:rsidP="009C6139">
            <w:pPr>
              <w:spacing w:before="80" w:after="40" w:line="240" w:lineRule="atLeast"/>
              <w:rPr>
                <w:rFonts w:cs="Arial"/>
                <w:szCs w:val="20"/>
              </w:rPr>
            </w:pPr>
            <w:r w:rsidRPr="001544B2">
              <w:rPr>
                <w:rFonts w:cs="Arial"/>
                <w:szCs w:val="20"/>
              </w:rPr>
              <w:t>afbeelding</w:t>
            </w:r>
          </w:p>
        </w:tc>
      </w:tr>
    </w:tbl>
    <w:p w14:paraId="6CD31C32" w14:textId="77777777" w:rsidR="00841558" w:rsidRDefault="00841558" w:rsidP="00841558"/>
    <w:p w14:paraId="6CD31C33" w14:textId="77777777" w:rsidR="00103FCE" w:rsidRDefault="00103FCE" w:rsidP="00841558">
      <w:r>
        <w:rPr>
          <w:b/>
        </w:rPr>
        <w:t>Verwijzing naar afbeeldingen in de tekst</w:t>
      </w:r>
    </w:p>
    <w:p w14:paraId="2F372970" w14:textId="6C2C47AD" w:rsidR="00AD0B43" w:rsidRDefault="007B5FEE" w:rsidP="00841558">
      <w:r>
        <w:lastRenderedPageBreak/>
        <w:t xml:space="preserve">In de tekst attributen </w:t>
      </w:r>
      <w:r w:rsidR="00841558">
        <w:t>mag alleen worden verwezen naar afbeeldingen die deel uitmaken van het instrument en die dus ook in samenhang beschikbaar gesteld worden conform de STRI2012</w:t>
      </w:r>
      <w:r w:rsidR="004A6D65">
        <w:t xml:space="preserve"> </w:t>
      </w:r>
      <w:r w:rsidR="004A6D65" w:rsidRPr="004A6D65">
        <w:t>[link toevoegen]</w:t>
      </w:r>
      <w:r w:rsidR="00841558">
        <w:t xml:space="preserve">. </w:t>
      </w:r>
      <w:r>
        <w:t>Deze a</w:t>
      </w:r>
      <w:r w:rsidR="00841558">
        <w:t>fbeeldingen worden middels een &lt;img&gt; tag in de tekst verwerkt.</w:t>
      </w:r>
    </w:p>
    <w:p w14:paraId="6276743E" w14:textId="79C69C06" w:rsidR="00AD0B43" w:rsidRPr="00103FCE" w:rsidRDefault="00103FCE" w:rsidP="00841558">
      <w:r w:rsidRPr="00103FCE">
        <w:t xml:space="preserve">Bij het beschikbaar stellen van objectgerichte planteksten is het mogelijk om gebruik </w:t>
      </w:r>
      <w:r>
        <w:t xml:space="preserve">te maken </w:t>
      </w:r>
      <w:r w:rsidRPr="00103FCE">
        <w:t xml:space="preserve">van </w:t>
      </w:r>
      <w:r>
        <w:t xml:space="preserve">een </w:t>
      </w:r>
      <w:r w:rsidRPr="00103FCE">
        <w:t>separa</w:t>
      </w:r>
      <w:r>
        <w:t>at</w:t>
      </w:r>
      <w:r w:rsidRPr="00103FCE">
        <w:t xml:space="preserve"> Cascading Style Sheet (CSS bestand)</w:t>
      </w:r>
      <w:r>
        <w:t xml:space="preserve">, waarin de </w:t>
      </w:r>
      <w:r w:rsidRPr="00103FCE">
        <w:t xml:space="preserve">gewenste opmaak van de planteksten </w:t>
      </w:r>
      <w:r>
        <w:t>is vastgelegd</w:t>
      </w:r>
      <w:r w:rsidRPr="00103FCE">
        <w:t xml:space="preserve">. Dit is </w:t>
      </w:r>
      <w:r>
        <w:t>vastgelegd</w:t>
      </w:r>
      <w:r w:rsidRPr="00103FCE">
        <w:t xml:space="preserve"> in de STRI2012</w:t>
      </w:r>
      <w:r w:rsidR="004A6D65">
        <w:t xml:space="preserve"> </w:t>
      </w:r>
      <w:r w:rsidR="004A6D65" w:rsidRPr="004A6D65">
        <w:t>[link toevoegen]</w:t>
      </w:r>
      <w:r w:rsidRPr="00103FCE">
        <w:t xml:space="preserve">. De bepaling dat alleen mag worden verwezen naar afbeeldingen die deel uitmaken van het instrument is niet van </w:t>
      </w:r>
      <w:r w:rsidR="00D7372E">
        <w:t>toepassing op afbeeldingen waar vanuit het CSS bestand naar wordt verwezen.</w:t>
      </w:r>
    </w:p>
    <w:p w14:paraId="6CD31C36" w14:textId="75564822" w:rsidR="00841558" w:rsidRDefault="00841558" w:rsidP="00841558"/>
    <w:p w14:paraId="6CD31C38" w14:textId="77777777" w:rsidR="00841558" w:rsidRPr="002F1B27" w:rsidRDefault="00841558" w:rsidP="00841558">
      <w:pPr>
        <w:rPr>
          <w:b/>
        </w:rPr>
      </w:pPr>
      <w:r>
        <w:rPr>
          <w:b/>
        </w:rPr>
        <w:t>Toevoegingen voor opsommingen</w:t>
      </w:r>
    </w:p>
    <w:p w14:paraId="6CD31C39" w14:textId="201A62AB" w:rsidR="00841558" w:rsidRDefault="00841558" w:rsidP="00841558">
      <w:r w:rsidRPr="0049683E">
        <w:t>Voor de ongeordende lijst &lt;ul&gt;</w:t>
      </w:r>
      <w:r>
        <w:t xml:space="preserve"> kunnen de volgende “classes” worden gebruikt om specifieke opsommingtekens te gebruiken. Als geen class wordt gebruikt, zal de </w:t>
      </w:r>
      <w:r w:rsidR="00103FCE">
        <w:rPr>
          <w:rFonts w:cs="Arial"/>
          <w:szCs w:val="20"/>
        </w:rPr>
        <w:t xml:space="preserve">standaard </w:t>
      </w:r>
      <w:r>
        <w:t>waarde worden verondersteld</w:t>
      </w:r>
      <w:r w:rsidR="00735D13">
        <w:t xml:space="preserve"> conform de volgende </w:t>
      </w:r>
      <w:r w:rsidR="00297A21">
        <w:t>tabel</w:t>
      </w:r>
      <w:r w:rsidRPr="0049683E">
        <w:t>:</w:t>
      </w:r>
    </w:p>
    <w:p w14:paraId="1DA7051C" w14:textId="6B8F6209" w:rsidR="005C35A2" w:rsidRPr="00E9140A" w:rsidRDefault="005C35A2" w:rsidP="00EA2681">
      <w:pPr>
        <w:pStyle w:val="Tabeltitel"/>
      </w:pPr>
      <w:r>
        <w:t>Tabel gebruik van classes</w:t>
      </w:r>
    </w:p>
    <w:tbl>
      <w:tblPr>
        <w:tblStyle w:val="Tabel"/>
        <w:tblW w:w="0" w:type="auto"/>
        <w:tblLayout w:type="fixed"/>
        <w:tblLook w:val="04A0" w:firstRow="1" w:lastRow="0" w:firstColumn="1" w:lastColumn="0" w:noHBand="0" w:noVBand="1"/>
      </w:tblPr>
      <w:tblGrid>
        <w:gridCol w:w="1823"/>
        <w:gridCol w:w="6721"/>
      </w:tblGrid>
      <w:tr w:rsidR="003658DE" w14:paraId="6CD31C3D" w14:textId="3FE7C191" w:rsidTr="00DD2A88">
        <w:trPr>
          <w:cnfStyle w:val="100000000000" w:firstRow="1" w:lastRow="0" w:firstColumn="0" w:lastColumn="0" w:oddVBand="0" w:evenVBand="0" w:oddHBand="0" w:evenHBand="0" w:firstRowFirstColumn="0" w:firstRowLastColumn="0" w:lastRowFirstColumn="0" w:lastRowLastColumn="0"/>
          <w:tblHeader/>
        </w:trPr>
        <w:tc>
          <w:tcPr>
            <w:tcW w:w="1823" w:type="dxa"/>
          </w:tcPr>
          <w:p w14:paraId="6CD31C3B" w14:textId="2A34D5B1" w:rsidR="009C6139" w:rsidRDefault="003658DE" w:rsidP="009C6139">
            <w:pPr>
              <w:spacing w:before="80" w:after="40" w:line="240" w:lineRule="atLeast"/>
              <w:rPr>
                <w:rFonts w:ascii="Calibri" w:hAnsi="Calibri"/>
                <w:color w:val="365F91"/>
                <w:sz w:val="22"/>
              </w:rPr>
            </w:pPr>
            <w:r w:rsidRPr="0049683E">
              <w:rPr>
                <w:rFonts w:cs="Arial"/>
                <w:b/>
                <w:bCs/>
                <w:szCs w:val="20"/>
              </w:rPr>
              <w:t>Class</w:t>
            </w:r>
          </w:p>
        </w:tc>
        <w:tc>
          <w:tcPr>
            <w:tcW w:w="6721" w:type="dxa"/>
          </w:tcPr>
          <w:p w14:paraId="6CD31C3C" w14:textId="5CB8FDA6" w:rsidR="009C6139" w:rsidRDefault="003658DE" w:rsidP="009C6139">
            <w:pPr>
              <w:spacing w:before="80" w:after="40" w:line="240" w:lineRule="atLeast"/>
              <w:rPr>
                <w:rFonts w:ascii="Calibri" w:hAnsi="Calibri"/>
                <w:color w:val="365F91"/>
                <w:sz w:val="22"/>
              </w:rPr>
            </w:pPr>
            <w:r>
              <w:rPr>
                <w:rFonts w:cs="Arial"/>
                <w:b/>
                <w:bCs/>
                <w:szCs w:val="20"/>
              </w:rPr>
              <w:t>Toelichting</w:t>
            </w:r>
          </w:p>
        </w:tc>
      </w:tr>
      <w:tr w:rsidR="003658DE" w14:paraId="6CD31C40" w14:textId="3DEF96C8" w:rsidTr="00DD2A88">
        <w:tc>
          <w:tcPr>
            <w:tcW w:w="1823" w:type="dxa"/>
          </w:tcPr>
          <w:p w14:paraId="6CD31C3E" w14:textId="5B6CE588" w:rsidR="009C6139" w:rsidRDefault="003658DE" w:rsidP="009C6139">
            <w:pPr>
              <w:spacing w:before="80" w:after="40" w:line="240" w:lineRule="atLeast"/>
              <w:rPr>
                <w:rFonts w:ascii="Calibri" w:hAnsi="Calibri"/>
                <w:color w:val="365F91"/>
                <w:sz w:val="22"/>
              </w:rPr>
            </w:pPr>
            <w:r w:rsidRPr="006C65ED">
              <w:rPr>
                <w:rFonts w:cs="Arial"/>
                <w:noProof/>
                <w:szCs w:val="20"/>
              </w:rPr>
              <w:t>disc</w:t>
            </w:r>
          </w:p>
        </w:tc>
        <w:tc>
          <w:tcPr>
            <w:tcW w:w="6721" w:type="dxa"/>
          </w:tcPr>
          <w:p w14:paraId="6CD31C3F" w14:textId="391B3AD8" w:rsidR="009C6139" w:rsidRDefault="003658DE" w:rsidP="009C6139">
            <w:pPr>
              <w:spacing w:before="80" w:after="40" w:line="240" w:lineRule="atLeast"/>
              <w:rPr>
                <w:rFonts w:ascii="Calibri" w:hAnsi="Calibri"/>
                <w:color w:val="365F91"/>
                <w:sz w:val="22"/>
              </w:rPr>
            </w:pPr>
            <w:r>
              <w:rPr>
                <w:rFonts w:cs="Arial"/>
                <w:szCs w:val="20"/>
              </w:rPr>
              <w:t>Een gevulde cirkel</w:t>
            </w:r>
            <w:r w:rsidRPr="006C65ED">
              <w:rPr>
                <w:rFonts w:cs="Arial"/>
                <w:szCs w:val="20"/>
              </w:rPr>
              <w:t xml:space="preserve">. </w:t>
            </w:r>
            <w:r>
              <w:rPr>
                <w:rFonts w:cs="Arial"/>
                <w:szCs w:val="20"/>
              </w:rPr>
              <w:t>Dit is de standaard waarde</w:t>
            </w:r>
            <w:r w:rsidR="00AD0B43">
              <w:rPr>
                <w:rFonts w:cs="Arial"/>
                <w:szCs w:val="20"/>
              </w:rPr>
              <w:t xml:space="preserve"> </w:t>
            </w:r>
            <w:r>
              <w:rPr>
                <w:rFonts w:cs="Arial"/>
                <w:szCs w:val="20"/>
              </w:rPr>
              <w:t xml:space="preserve">van de </w:t>
            </w:r>
            <w:r w:rsidRPr="006C65ED">
              <w:rPr>
                <w:rFonts w:cs="Arial"/>
                <w:szCs w:val="20"/>
              </w:rPr>
              <w:t>&lt;ul&gt;</w:t>
            </w:r>
          </w:p>
        </w:tc>
      </w:tr>
      <w:tr w:rsidR="003658DE" w14:paraId="6CD31C43" w14:textId="4A92CE1E" w:rsidTr="00DD2A88">
        <w:tc>
          <w:tcPr>
            <w:tcW w:w="1823" w:type="dxa"/>
          </w:tcPr>
          <w:p w14:paraId="6CD31C41" w14:textId="41BAA98D" w:rsidR="009C6139" w:rsidRDefault="003658DE" w:rsidP="009C6139">
            <w:pPr>
              <w:spacing w:before="80" w:after="40" w:line="240" w:lineRule="atLeast"/>
              <w:rPr>
                <w:rFonts w:ascii="Calibri" w:hAnsi="Calibri"/>
                <w:color w:val="365F91"/>
                <w:sz w:val="22"/>
              </w:rPr>
            </w:pPr>
            <w:r w:rsidRPr="0049683E">
              <w:rPr>
                <w:rFonts w:cs="Arial"/>
                <w:noProof/>
                <w:szCs w:val="20"/>
              </w:rPr>
              <w:t>circle</w:t>
            </w:r>
          </w:p>
        </w:tc>
        <w:tc>
          <w:tcPr>
            <w:tcW w:w="6721" w:type="dxa"/>
          </w:tcPr>
          <w:p w14:paraId="6CD31C42" w14:textId="01AFA67E" w:rsidR="009C6139" w:rsidRDefault="003658DE" w:rsidP="009C6139">
            <w:pPr>
              <w:spacing w:before="80" w:after="40" w:line="240" w:lineRule="atLeast"/>
              <w:rPr>
                <w:rFonts w:ascii="Calibri" w:hAnsi="Calibri"/>
                <w:color w:val="365F91"/>
                <w:sz w:val="22"/>
              </w:rPr>
            </w:pPr>
            <w:r>
              <w:rPr>
                <w:rFonts w:cs="Arial"/>
                <w:szCs w:val="20"/>
              </w:rPr>
              <w:t>Een open cirkel</w:t>
            </w:r>
          </w:p>
        </w:tc>
      </w:tr>
      <w:tr w:rsidR="003658DE" w14:paraId="6CD31C46" w14:textId="0C26A5AC" w:rsidTr="00DD2A88">
        <w:tc>
          <w:tcPr>
            <w:tcW w:w="1823" w:type="dxa"/>
          </w:tcPr>
          <w:p w14:paraId="6CD31C44" w14:textId="281EABF6" w:rsidR="009C6139" w:rsidRDefault="003658DE" w:rsidP="009C6139">
            <w:pPr>
              <w:spacing w:before="80" w:after="40" w:line="240" w:lineRule="atLeast"/>
              <w:rPr>
                <w:rFonts w:ascii="Calibri" w:hAnsi="Calibri"/>
                <w:color w:val="365F91"/>
                <w:sz w:val="22"/>
              </w:rPr>
            </w:pPr>
            <w:r w:rsidRPr="0049683E">
              <w:rPr>
                <w:rFonts w:cs="Arial"/>
                <w:noProof/>
                <w:szCs w:val="20"/>
              </w:rPr>
              <w:t>square</w:t>
            </w:r>
          </w:p>
        </w:tc>
        <w:tc>
          <w:tcPr>
            <w:tcW w:w="6721" w:type="dxa"/>
          </w:tcPr>
          <w:p w14:paraId="6CD31C45" w14:textId="14F81412" w:rsidR="009C6139" w:rsidRDefault="003658DE" w:rsidP="009C6139">
            <w:pPr>
              <w:spacing w:before="80" w:after="40" w:line="240" w:lineRule="atLeast"/>
              <w:rPr>
                <w:rFonts w:ascii="Calibri" w:hAnsi="Calibri"/>
                <w:color w:val="365F91"/>
                <w:sz w:val="22"/>
              </w:rPr>
            </w:pPr>
            <w:r>
              <w:rPr>
                <w:rFonts w:cs="Arial"/>
                <w:szCs w:val="20"/>
              </w:rPr>
              <w:t>Een vierkant</w:t>
            </w:r>
          </w:p>
        </w:tc>
      </w:tr>
      <w:tr w:rsidR="003658DE" w14:paraId="6CD31C49" w14:textId="671D59AD" w:rsidTr="00DD2A88">
        <w:tc>
          <w:tcPr>
            <w:tcW w:w="1823" w:type="dxa"/>
          </w:tcPr>
          <w:p w14:paraId="6CD31C47" w14:textId="5CBD005B" w:rsidR="009C6139" w:rsidRDefault="003658DE" w:rsidP="009C6139">
            <w:pPr>
              <w:spacing w:before="80" w:after="40" w:line="240" w:lineRule="atLeast"/>
              <w:rPr>
                <w:rFonts w:ascii="Calibri" w:hAnsi="Calibri"/>
                <w:color w:val="365F91"/>
                <w:sz w:val="22"/>
              </w:rPr>
            </w:pPr>
            <w:r w:rsidRPr="0049683E">
              <w:rPr>
                <w:rFonts w:cs="Arial"/>
                <w:noProof/>
                <w:szCs w:val="20"/>
              </w:rPr>
              <w:t>nomarker</w:t>
            </w:r>
          </w:p>
        </w:tc>
        <w:tc>
          <w:tcPr>
            <w:tcW w:w="6721" w:type="dxa"/>
          </w:tcPr>
          <w:p w14:paraId="6CD31C48" w14:textId="2D8F2223" w:rsidR="009C6139" w:rsidRDefault="003658DE" w:rsidP="009C6139">
            <w:pPr>
              <w:spacing w:before="80" w:after="40" w:line="240" w:lineRule="atLeast"/>
              <w:rPr>
                <w:rFonts w:ascii="Calibri" w:hAnsi="Calibri"/>
                <w:color w:val="365F91"/>
                <w:sz w:val="22"/>
              </w:rPr>
            </w:pPr>
            <w:r>
              <w:rPr>
                <w:rFonts w:cs="Arial"/>
                <w:szCs w:val="20"/>
              </w:rPr>
              <w:t>Er wordt geen opsommingsteken getoond</w:t>
            </w:r>
            <w:r w:rsidRPr="0049683E">
              <w:rPr>
                <w:rFonts w:cs="Arial"/>
                <w:szCs w:val="20"/>
              </w:rPr>
              <w:t xml:space="preserve"> (list-style-type=none)</w:t>
            </w:r>
          </w:p>
        </w:tc>
      </w:tr>
    </w:tbl>
    <w:p w14:paraId="6CD31C4A" w14:textId="77777777" w:rsidR="003658DE" w:rsidRDefault="003658DE" w:rsidP="00841558">
      <w:pPr>
        <w:rPr>
          <w:rFonts w:ascii="Calibri" w:hAnsi="Calibri"/>
          <w:color w:val="365F91"/>
          <w:sz w:val="22"/>
        </w:rPr>
      </w:pPr>
    </w:p>
    <w:p w14:paraId="6CD31C4B" w14:textId="7CAF0C3F" w:rsidR="00841558" w:rsidRDefault="00841558" w:rsidP="00841558">
      <w:r w:rsidRPr="00E9140A">
        <w:t xml:space="preserve">Voor </w:t>
      </w:r>
      <w:r>
        <w:t xml:space="preserve">de </w:t>
      </w:r>
      <w:r w:rsidRPr="00E9140A">
        <w:t xml:space="preserve">geordende lijst </w:t>
      </w:r>
      <w:r>
        <w:t>&lt;o</w:t>
      </w:r>
      <w:r w:rsidRPr="00E9140A">
        <w:t>l&gt;</w:t>
      </w:r>
      <w:r>
        <w:t xml:space="preserve"> kunnen de volgende “classes” worden gebruikt om specifieke opsommingtekens te gebruiken. Als geen class wordt gebruikt, zal de </w:t>
      </w:r>
      <w:r w:rsidR="00103FCE">
        <w:rPr>
          <w:rFonts w:cs="Arial"/>
          <w:szCs w:val="20"/>
        </w:rPr>
        <w:t xml:space="preserve">standaard </w:t>
      </w:r>
      <w:r>
        <w:t>waarde worden verondersteld</w:t>
      </w:r>
      <w:r w:rsidR="003501E0">
        <w:t xml:space="preserve"> conform de volgende </w:t>
      </w:r>
      <w:r w:rsidR="005C35A2">
        <w:t>tabel</w:t>
      </w:r>
      <w:r w:rsidRPr="00E9140A">
        <w:t>:</w:t>
      </w:r>
    </w:p>
    <w:p w14:paraId="448B9F47" w14:textId="1E85E588" w:rsidR="003501E0" w:rsidRDefault="002D4323" w:rsidP="000265AD">
      <w:pPr>
        <w:pStyle w:val="Tabeltitel"/>
      </w:pPr>
      <w:r>
        <w:t>Tabel gebruik van opsommingen</w:t>
      </w:r>
    </w:p>
    <w:tbl>
      <w:tblPr>
        <w:tblStyle w:val="Tabel"/>
        <w:tblW w:w="0" w:type="auto"/>
        <w:tblLook w:val="04A0" w:firstRow="1" w:lastRow="0" w:firstColumn="1" w:lastColumn="0" w:noHBand="0" w:noVBand="1"/>
      </w:tblPr>
      <w:tblGrid>
        <w:gridCol w:w="1961"/>
        <w:gridCol w:w="6583"/>
      </w:tblGrid>
      <w:tr w:rsidR="003658DE" w14:paraId="6CD31C4F" w14:textId="23643679" w:rsidTr="00907EC1">
        <w:trPr>
          <w:cnfStyle w:val="100000000000" w:firstRow="1" w:lastRow="0" w:firstColumn="0" w:lastColumn="0" w:oddVBand="0" w:evenVBand="0" w:oddHBand="0" w:evenHBand="0" w:firstRowFirstColumn="0" w:firstRowLastColumn="0" w:lastRowFirstColumn="0" w:lastRowLastColumn="0"/>
          <w:tblHeader/>
        </w:trPr>
        <w:tc>
          <w:tcPr>
            <w:tcW w:w="1961" w:type="dxa"/>
          </w:tcPr>
          <w:p w14:paraId="6CD31C4D" w14:textId="440CA9BE" w:rsidR="009C6139" w:rsidRDefault="003658DE" w:rsidP="009C6139">
            <w:pPr>
              <w:spacing w:before="80" w:after="40" w:line="240" w:lineRule="atLeast"/>
            </w:pPr>
            <w:r>
              <w:rPr>
                <w:rFonts w:cs="Arial"/>
                <w:b/>
                <w:bCs/>
                <w:szCs w:val="20"/>
              </w:rPr>
              <w:t>Class</w:t>
            </w:r>
          </w:p>
        </w:tc>
        <w:tc>
          <w:tcPr>
            <w:tcW w:w="6583" w:type="dxa"/>
          </w:tcPr>
          <w:p w14:paraId="6CD31C4E" w14:textId="78DBCD69" w:rsidR="009C6139" w:rsidRDefault="003658DE" w:rsidP="009C6139">
            <w:pPr>
              <w:spacing w:before="80" w:after="40" w:line="240" w:lineRule="atLeast"/>
            </w:pPr>
            <w:r>
              <w:rPr>
                <w:rFonts w:cs="Arial"/>
                <w:b/>
                <w:bCs/>
                <w:szCs w:val="20"/>
              </w:rPr>
              <w:t>Toelichting</w:t>
            </w:r>
          </w:p>
        </w:tc>
      </w:tr>
      <w:tr w:rsidR="003658DE" w14:paraId="6CD31C52" w14:textId="51D79D89" w:rsidTr="00134A03">
        <w:tc>
          <w:tcPr>
            <w:tcW w:w="1961" w:type="dxa"/>
          </w:tcPr>
          <w:p w14:paraId="6CD31C50" w14:textId="1B7218DB" w:rsidR="009C6139" w:rsidRDefault="003658DE" w:rsidP="009C6139">
            <w:pPr>
              <w:spacing w:before="80" w:after="40" w:line="240" w:lineRule="atLeast"/>
            </w:pPr>
            <w:r w:rsidRPr="0049683E">
              <w:rPr>
                <w:rFonts w:cs="Arial"/>
                <w:noProof/>
                <w:szCs w:val="20"/>
              </w:rPr>
              <w:t>decimal</w:t>
            </w:r>
          </w:p>
        </w:tc>
        <w:tc>
          <w:tcPr>
            <w:tcW w:w="6583" w:type="dxa"/>
          </w:tcPr>
          <w:p w14:paraId="6CD31C51" w14:textId="66DD6C4F" w:rsidR="009C6139" w:rsidRDefault="003658DE" w:rsidP="009C6139">
            <w:pPr>
              <w:spacing w:before="80" w:after="40" w:line="240" w:lineRule="atLeast"/>
            </w:pPr>
            <w:r>
              <w:rPr>
                <w:rFonts w:cs="Arial"/>
                <w:szCs w:val="20"/>
              </w:rPr>
              <w:t>Een numerieke waarde</w:t>
            </w:r>
            <w:r w:rsidRPr="0049683E">
              <w:rPr>
                <w:rFonts w:cs="Arial"/>
                <w:szCs w:val="20"/>
              </w:rPr>
              <w:t xml:space="preserve">. </w:t>
            </w:r>
            <w:r>
              <w:rPr>
                <w:rFonts w:cs="Arial"/>
                <w:szCs w:val="20"/>
              </w:rPr>
              <w:t>Dit is de standaard waarde</w:t>
            </w:r>
            <w:r w:rsidR="00AD0B43">
              <w:rPr>
                <w:rFonts w:cs="Arial"/>
                <w:szCs w:val="20"/>
              </w:rPr>
              <w:t xml:space="preserve"> </w:t>
            </w:r>
            <w:r>
              <w:rPr>
                <w:rFonts w:cs="Arial"/>
                <w:szCs w:val="20"/>
              </w:rPr>
              <w:t xml:space="preserve">van de </w:t>
            </w:r>
            <w:r w:rsidRPr="0049683E">
              <w:rPr>
                <w:rFonts w:cs="Arial"/>
                <w:szCs w:val="20"/>
              </w:rPr>
              <w:t>&lt;ol&gt;</w:t>
            </w:r>
          </w:p>
        </w:tc>
      </w:tr>
      <w:tr w:rsidR="003658DE" w14:paraId="6CD31C55" w14:textId="0D70D845" w:rsidTr="00134A03">
        <w:tc>
          <w:tcPr>
            <w:tcW w:w="1961" w:type="dxa"/>
          </w:tcPr>
          <w:p w14:paraId="6CD31C53" w14:textId="7FB26AC5" w:rsidR="009C6139" w:rsidRDefault="003658DE" w:rsidP="009C6139">
            <w:pPr>
              <w:spacing w:before="80" w:after="40" w:line="240" w:lineRule="atLeast"/>
            </w:pPr>
            <w:r w:rsidRPr="0049683E">
              <w:rPr>
                <w:rFonts w:cs="Arial"/>
                <w:noProof/>
                <w:szCs w:val="20"/>
              </w:rPr>
              <w:t>decimal-leading-zero</w:t>
            </w:r>
          </w:p>
        </w:tc>
        <w:tc>
          <w:tcPr>
            <w:tcW w:w="6583" w:type="dxa"/>
          </w:tcPr>
          <w:p w14:paraId="6CD31C54" w14:textId="12C43D50" w:rsidR="009C6139" w:rsidRDefault="003658DE" w:rsidP="009C6139">
            <w:pPr>
              <w:spacing w:before="80" w:after="40" w:line="240" w:lineRule="atLeast"/>
            </w:pPr>
            <w:r>
              <w:rPr>
                <w:rFonts w:cs="Arial"/>
                <w:szCs w:val="20"/>
              </w:rPr>
              <w:t>Een numerieke waarde met voorloopnul</w:t>
            </w:r>
            <w:r w:rsidRPr="0049683E">
              <w:rPr>
                <w:rFonts w:cs="Arial"/>
                <w:szCs w:val="20"/>
              </w:rPr>
              <w:t xml:space="preserve"> (01, 02, 03, etc.)</w:t>
            </w:r>
          </w:p>
        </w:tc>
      </w:tr>
      <w:tr w:rsidR="003658DE" w14:paraId="6CD31C58" w14:textId="7CE9A42B" w:rsidTr="00134A03">
        <w:tc>
          <w:tcPr>
            <w:tcW w:w="1961" w:type="dxa"/>
          </w:tcPr>
          <w:p w14:paraId="6CD31C56" w14:textId="61533415" w:rsidR="009C6139" w:rsidRDefault="003658DE" w:rsidP="009C6139">
            <w:pPr>
              <w:spacing w:before="80" w:after="40" w:line="240" w:lineRule="atLeast"/>
            </w:pPr>
            <w:r w:rsidRPr="0049683E">
              <w:rPr>
                <w:rFonts w:cs="Arial"/>
                <w:noProof/>
                <w:szCs w:val="20"/>
              </w:rPr>
              <w:t>lower-alpha</w:t>
            </w:r>
          </w:p>
        </w:tc>
        <w:tc>
          <w:tcPr>
            <w:tcW w:w="6583" w:type="dxa"/>
          </w:tcPr>
          <w:p w14:paraId="6CD31C57" w14:textId="7141B419" w:rsidR="009C6139" w:rsidRDefault="003658DE" w:rsidP="009C6139">
            <w:pPr>
              <w:spacing w:before="80" w:after="40" w:line="240" w:lineRule="atLeast"/>
            </w:pPr>
            <w:r>
              <w:rPr>
                <w:rFonts w:cs="Arial"/>
                <w:szCs w:val="20"/>
              </w:rPr>
              <w:t>Een kleine letter (onderkast)</w:t>
            </w:r>
            <w:r w:rsidR="00AD0B43">
              <w:rPr>
                <w:rFonts w:cs="Arial"/>
                <w:szCs w:val="20"/>
              </w:rPr>
              <w:t xml:space="preserve"> </w:t>
            </w:r>
            <w:r w:rsidRPr="0049683E">
              <w:rPr>
                <w:rFonts w:cs="Arial"/>
                <w:szCs w:val="20"/>
              </w:rPr>
              <w:t>(a, b, c, d, e, etc.)</w:t>
            </w:r>
          </w:p>
        </w:tc>
      </w:tr>
      <w:tr w:rsidR="003658DE" w14:paraId="6CD31C5B" w14:textId="0ADFA7BD" w:rsidTr="00134A03">
        <w:tc>
          <w:tcPr>
            <w:tcW w:w="1961" w:type="dxa"/>
          </w:tcPr>
          <w:p w14:paraId="6CD31C59" w14:textId="40A52B8B" w:rsidR="009C6139" w:rsidRDefault="003658DE" w:rsidP="009C6139">
            <w:pPr>
              <w:spacing w:before="80" w:after="40" w:line="240" w:lineRule="atLeast"/>
            </w:pPr>
            <w:r w:rsidRPr="006C65ED">
              <w:rPr>
                <w:rFonts w:cs="Arial"/>
                <w:noProof/>
                <w:szCs w:val="20"/>
              </w:rPr>
              <w:t>upper-alpha</w:t>
            </w:r>
          </w:p>
        </w:tc>
        <w:tc>
          <w:tcPr>
            <w:tcW w:w="6583" w:type="dxa"/>
          </w:tcPr>
          <w:p w14:paraId="6CD31C5A" w14:textId="1EFA7ED0" w:rsidR="009C6139" w:rsidRDefault="003658DE" w:rsidP="009C6139">
            <w:pPr>
              <w:spacing w:before="80" w:after="40" w:line="240" w:lineRule="atLeast"/>
            </w:pPr>
            <w:r w:rsidRPr="0049683E">
              <w:rPr>
                <w:rFonts w:cs="Arial"/>
                <w:szCs w:val="20"/>
              </w:rPr>
              <w:t>Een hoofdletter (kapitaal)</w:t>
            </w:r>
            <w:r>
              <w:rPr>
                <w:rFonts w:cs="Arial"/>
                <w:szCs w:val="20"/>
              </w:rPr>
              <w:t xml:space="preserve"> (A, B, C, D, E, etc.) </w:t>
            </w:r>
          </w:p>
        </w:tc>
      </w:tr>
      <w:tr w:rsidR="003658DE" w14:paraId="6CD31C5E" w14:textId="7D358C9E" w:rsidTr="00134A03">
        <w:tc>
          <w:tcPr>
            <w:tcW w:w="1961" w:type="dxa"/>
          </w:tcPr>
          <w:p w14:paraId="6CD31C5C" w14:textId="52A267CA" w:rsidR="009C6139" w:rsidRDefault="003658DE" w:rsidP="009C6139">
            <w:pPr>
              <w:spacing w:before="80" w:after="40" w:line="240" w:lineRule="atLeast"/>
            </w:pPr>
            <w:r w:rsidRPr="0049683E">
              <w:rPr>
                <w:rFonts w:cs="Arial"/>
                <w:noProof/>
                <w:szCs w:val="20"/>
              </w:rPr>
              <w:t>lower-roman</w:t>
            </w:r>
          </w:p>
        </w:tc>
        <w:tc>
          <w:tcPr>
            <w:tcW w:w="6583" w:type="dxa"/>
          </w:tcPr>
          <w:p w14:paraId="6CD31C5D" w14:textId="270FD88C" w:rsidR="009C6139" w:rsidRDefault="003658DE" w:rsidP="009C6139">
            <w:pPr>
              <w:spacing w:before="80" w:after="40" w:line="240" w:lineRule="atLeast"/>
            </w:pPr>
            <w:r w:rsidRPr="0049683E">
              <w:rPr>
                <w:rFonts w:cs="Arial"/>
                <w:szCs w:val="20"/>
              </w:rPr>
              <w:t>Een Romeinse numerieke waarde in kleine letter</w:t>
            </w:r>
            <w:r w:rsidR="00AD0B43">
              <w:rPr>
                <w:rFonts w:cs="Arial"/>
                <w:szCs w:val="20"/>
              </w:rPr>
              <w:t xml:space="preserve"> </w:t>
            </w:r>
            <w:r w:rsidRPr="0049683E">
              <w:rPr>
                <w:rFonts w:cs="Arial"/>
                <w:szCs w:val="20"/>
              </w:rPr>
              <w:t>(i, ii, iii, iv, v, etc.)</w:t>
            </w:r>
          </w:p>
        </w:tc>
      </w:tr>
      <w:tr w:rsidR="003658DE" w14:paraId="6CD31C61" w14:textId="1CA850C2" w:rsidTr="00134A03">
        <w:tc>
          <w:tcPr>
            <w:tcW w:w="1961" w:type="dxa"/>
          </w:tcPr>
          <w:p w14:paraId="6CD31C5F" w14:textId="34972A2D" w:rsidR="009C6139" w:rsidRDefault="003658DE" w:rsidP="009C6139">
            <w:pPr>
              <w:spacing w:before="80" w:after="40" w:line="240" w:lineRule="atLeast"/>
            </w:pPr>
            <w:r w:rsidRPr="0049683E">
              <w:rPr>
                <w:rFonts w:cs="Arial"/>
                <w:noProof/>
                <w:szCs w:val="20"/>
              </w:rPr>
              <w:t>upper-roman</w:t>
            </w:r>
          </w:p>
        </w:tc>
        <w:tc>
          <w:tcPr>
            <w:tcW w:w="6583" w:type="dxa"/>
          </w:tcPr>
          <w:p w14:paraId="6CD31C60" w14:textId="08C8DBE3" w:rsidR="009C6139" w:rsidRDefault="003658DE" w:rsidP="009C6139">
            <w:pPr>
              <w:spacing w:before="80" w:after="40" w:line="240" w:lineRule="atLeast"/>
            </w:pPr>
            <w:r>
              <w:rPr>
                <w:rFonts w:cs="Arial"/>
                <w:szCs w:val="20"/>
              </w:rPr>
              <w:t>Een Romeinse numerieke waarde in hoofdletter</w:t>
            </w:r>
            <w:r w:rsidRPr="0049683E">
              <w:rPr>
                <w:rFonts w:cs="Arial"/>
                <w:szCs w:val="20"/>
              </w:rPr>
              <w:t xml:space="preserve"> (I, II, III, IV, V, etc.)</w:t>
            </w:r>
          </w:p>
        </w:tc>
      </w:tr>
    </w:tbl>
    <w:p w14:paraId="6CD31C63" w14:textId="0DD857D0" w:rsidR="00841558" w:rsidRDefault="00841558" w:rsidP="000265AD">
      <w:pPr>
        <w:pStyle w:val="Tabeltitel"/>
      </w:pPr>
      <w:r>
        <w:lastRenderedPageBreak/>
        <w:t>Toegevoegde IMRO-PT</w:t>
      </w:r>
      <w:r w:rsidRPr="002F1B27">
        <w:t xml:space="preserve"> elementen</w:t>
      </w:r>
    </w:p>
    <w:tbl>
      <w:tblPr>
        <w:tblStyle w:val="Tabel"/>
        <w:tblW w:w="8647" w:type="dxa"/>
        <w:tblLook w:val="0620" w:firstRow="1" w:lastRow="0" w:firstColumn="0" w:lastColumn="0" w:noHBand="1" w:noVBand="1"/>
      </w:tblPr>
      <w:tblGrid>
        <w:gridCol w:w="1985"/>
        <w:gridCol w:w="6662"/>
      </w:tblGrid>
      <w:tr w:rsidR="00841558" w:rsidRPr="001544B2" w14:paraId="6CD31C67" w14:textId="026F3409" w:rsidTr="00907EC1">
        <w:trPr>
          <w:cnfStyle w:val="100000000000" w:firstRow="1" w:lastRow="0" w:firstColumn="0" w:lastColumn="0" w:oddVBand="0" w:evenVBand="0" w:oddHBand="0" w:evenHBand="0" w:firstRowFirstColumn="0" w:firstRowLastColumn="0" w:lastRowFirstColumn="0" w:lastRowLastColumn="0"/>
          <w:tblHeader/>
        </w:trPr>
        <w:tc>
          <w:tcPr>
            <w:tcW w:w="1985" w:type="dxa"/>
          </w:tcPr>
          <w:p w14:paraId="6CD31C65" w14:textId="2BA6BF73" w:rsidR="009C6139" w:rsidRDefault="00841558" w:rsidP="009C6139">
            <w:pPr>
              <w:spacing w:before="80" w:after="40" w:line="240" w:lineRule="atLeast"/>
              <w:rPr>
                <w:rFonts w:cs="Arial"/>
                <w:b/>
                <w:bCs/>
                <w:szCs w:val="20"/>
              </w:rPr>
            </w:pPr>
            <w:r w:rsidRPr="001544B2">
              <w:rPr>
                <w:rFonts w:cs="Arial"/>
                <w:b/>
                <w:bCs/>
                <w:szCs w:val="20"/>
              </w:rPr>
              <w:t>XHTML element</w:t>
            </w:r>
          </w:p>
        </w:tc>
        <w:tc>
          <w:tcPr>
            <w:tcW w:w="6662" w:type="dxa"/>
          </w:tcPr>
          <w:p w14:paraId="6CD31C66" w14:textId="7876D8FC" w:rsidR="009C6139" w:rsidRDefault="003658DE" w:rsidP="009C6139">
            <w:pPr>
              <w:spacing w:before="80" w:after="40" w:line="240" w:lineRule="atLeast"/>
              <w:rPr>
                <w:rFonts w:cs="Arial"/>
                <w:b/>
                <w:bCs/>
                <w:szCs w:val="20"/>
              </w:rPr>
            </w:pPr>
            <w:r>
              <w:rPr>
                <w:rFonts w:cs="Arial"/>
                <w:b/>
                <w:bCs/>
                <w:szCs w:val="20"/>
              </w:rPr>
              <w:t>B</w:t>
            </w:r>
            <w:r w:rsidRPr="001544B2">
              <w:rPr>
                <w:rFonts w:cs="Arial"/>
                <w:b/>
                <w:bCs/>
                <w:szCs w:val="20"/>
              </w:rPr>
              <w:t>etekenis</w:t>
            </w:r>
          </w:p>
        </w:tc>
      </w:tr>
      <w:tr w:rsidR="00841558" w:rsidRPr="001544B2" w14:paraId="6CD31C6A" w14:textId="3649C0B7" w:rsidTr="00907EC1">
        <w:tc>
          <w:tcPr>
            <w:tcW w:w="1985" w:type="dxa"/>
          </w:tcPr>
          <w:p w14:paraId="6CD31C68" w14:textId="54329BE3" w:rsidR="009C6139" w:rsidRDefault="00D7372E" w:rsidP="009C6139">
            <w:pPr>
              <w:spacing w:before="80" w:after="40" w:line="240" w:lineRule="atLeast"/>
              <w:rPr>
                <w:rFonts w:cs="Courier New"/>
              </w:rPr>
            </w:pPr>
            <w:r w:rsidRPr="00D7372E">
              <w:rPr>
                <w:rFonts w:cs="Courier New"/>
              </w:rPr>
              <w:t>voetnoot</w:t>
            </w:r>
          </w:p>
        </w:tc>
        <w:tc>
          <w:tcPr>
            <w:tcW w:w="6662" w:type="dxa"/>
          </w:tcPr>
          <w:p w14:paraId="6CD31C69" w14:textId="0EED079D" w:rsidR="009C6139" w:rsidRDefault="00841558" w:rsidP="009C6139">
            <w:pPr>
              <w:spacing w:before="80" w:after="40" w:line="240" w:lineRule="atLeast"/>
              <w:rPr>
                <w:rFonts w:cs="Arial"/>
                <w:szCs w:val="20"/>
              </w:rPr>
            </w:pPr>
            <w:r>
              <w:rPr>
                <w:rFonts w:cs="Arial"/>
                <w:szCs w:val="20"/>
              </w:rPr>
              <w:t>voetnoot</w:t>
            </w:r>
          </w:p>
        </w:tc>
      </w:tr>
      <w:tr w:rsidR="00841558" w:rsidRPr="001544B2" w14:paraId="6CD31C6D" w14:textId="2560B828" w:rsidTr="00907EC1">
        <w:tc>
          <w:tcPr>
            <w:tcW w:w="1985" w:type="dxa"/>
          </w:tcPr>
          <w:p w14:paraId="6CD31C6B" w14:textId="46B4DEBA" w:rsidR="009C6139" w:rsidRDefault="00D7372E" w:rsidP="009C6139">
            <w:pPr>
              <w:spacing w:before="80" w:after="40" w:line="240" w:lineRule="atLeast"/>
              <w:rPr>
                <w:rFonts w:cs="Courier New"/>
              </w:rPr>
            </w:pPr>
            <w:r w:rsidRPr="00D7372E">
              <w:rPr>
                <w:rFonts w:cs="Courier New"/>
              </w:rPr>
              <w:t>verwijderd</w:t>
            </w:r>
          </w:p>
        </w:tc>
        <w:tc>
          <w:tcPr>
            <w:tcW w:w="6662" w:type="dxa"/>
          </w:tcPr>
          <w:p w14:paraId="6CD31C6C" w14:textId="352D4945" w:rsidR="009C6139" w:rsidRDefault="00841558" w:rsidP="009C6139">
            <w:pPr>
              <w:spacing w:before="80" w:after="40" w:line="240" w:lineRule="atLeast"/>
              <w:rPr>
                <w:rFonts w:cs="Arial"/>
                <w:szCs w:val="20"/>
              </w:rPr>
            </w:pPr>
            <w:r>
              <w:rPr>
                <w:rFonts w:cs="Arial"/>
                <w:szCs w:val="20"/>
              </w:rPr>
              <w:t>Verwijderde tekst, alleen bedoeld voor het markeren van tekst waarvan vermeld wordt dat deze verwijderd wordt (in geval van herzieningen).</w:t>
            </w:r>
          </w:p>
        </w:tc>
      </w:tr>
      <w:tr w:rsidR="00841558" w:rsidRPr="001544B2" w14:paraId="6CD31C70" w14:textId="3407D089" w:rsidTr="00907EC1">
        <w:tc>
          <w:tcPr>
            <w:tcW w:w="1985" w:type="dxa"/>
          </w:tcPr>
          <w:p w14:paraId="6CD31C6E" w14:textId="416810C0" w:rsidR="009C6139" w:rsidRDefault="00D7372E" w:rsidP="009C6139">
            <w:pPr>
              <w:spacing w:before="80" w:after="40" w:line="240" w:lineRule="atLeast"/>
              <w:rPr>
                <w:rFonts w:cs="Courier New"/>
              </w:rPr>
            </w:pPr>
            <w:r w:rsidRPr="00D7372E">
              <w:rPr>
                <w:rFonts w:cs="Courier New"/>
              </w:rPr>
              <w:t>toegevoegd</w:t>
            </w:r>
          </w:p>
        </w:tc>
        <w:tc>
          <w:tcPr>
            <w:tcW w:w="6662" w:type="dxa"/>
          </w:tcPr>
          <w:p w14:paraId="6CD31C6F" w14:textId="052693FC" w:rsidR="009C6139" w:rsidRDefault="00841558" w:rsidP="009C6139">
            <w:pPr>
              <w:spacing w:before="80" w:after="40" w:line="240" w:lineRule="atLeast"/>
              <w:rPr>
                <w:rFonts w:cs="Arial"/>
                <w:szCs w:val="20"/>
              </w:rPr>
            </w:pPr>
            <w:r>
              <w:rPr>
                <w:rFonts w:cs="Arial"/>
                <w:szCs w:val="20"/>
              </w:rPr>
              <w:t>Toegevoegde tekst, alleen bedoeld voor het markeren van tekst waarvan vermeld wordt dat deze een toevoeging vormt (in geval van herzieningen)</w:t>
            </w:r>
          </w:p>
        </w:tc>
      </w:tr>
      <w:tr w:rsidR="00841558" w:rsidRPr="001544B2" w14:paraId="6CD31C73" w14:textId="04A99CB0" w:rsidTr="00907EC1">
        <w:tc>
          <w:tcPr>
            <w:tcW w:w="1985" w:type="dxa"/>
          </w:tcPr>
          <w:p w14:paraId="6CD31C71" w14:textId="39E3D944" w:rsidR="009C6139" w:rsidRDefault="00841558" w:rsidP="009C6139">
            <w:pPr>
              <w:spacing w:before="80" w:after="40" w:line="240" w:lineRule="atLeast"/>
            </w:pPr>
            <w:r w:rsidRPr="001544B2">
              <w:t>interneVerwijzing</w:t>
            </w:r>
          </w:p>
        </w:tc>
        <w:tc>
          <w:tcPr>
            <w:tcW w:w="6662" w:type="dxa"/>
          </w:tcPr>
          <w:p w14:paraId="6CD31C72" w14:textId="2C5CF181" w:rsidR="009C6139" w:rsidRDefault="00FB3CDC" w:rsidP="009C6139">
            <w:pPr>
              <w:spacing w:before="80" w:after="40" w:line="240" w:lineRule="atLeast"/>
            </w:pPr>
            <w:r>
              <w:t>TekstObject</w:t>
            </w:r>
            <w:r w:rsidR="00841558" w:rsidRPr="001544B2">
              <w:t xml:space="preserve"> identificatie (idn), koppelt </w:t>
            </w:r>
            <w:r>
              <w:t>TekstObject</w:t>
            </w:r>
            <w:r w:rsidR="00841558" w:rsidRPr="001544B2">
              <w:t>en</w:t>
            </w:r>
          </w:p>
        </w:tc>
      </w:tr>
      <w:tr w:rsidR="00841558" w:rsidRPr="001544B2" w14:paraId="6CD31C76" w14:textId="5F416212" w:rsidTr="00907EC1">
        <w:tc>
          <w:tcPr>
            <w:tcW w:w="1985" w:type="dxa"/>
          </w:tcPr>
          <w:p w14:paraId="6CD31C74" w14:textId="08199279" w:rsidR="009C6139" w:rsidRDefault="00841558" w:rsidP="009C6139">
            <w:pPr>
              <w:spacing w:before="80" w:after="40" w:line="240" w:lineRule="atLeast"/>
            </w:pPr>
            <w:r w:rsidRPr="001544B2">
              <w:t>externeVerwijzing</w:t>
            </w:r>
          </w:p>
        </w:tc>
        <w:tc>
          <w:tcPr>
            <w:tcW w:w="6662" w:type="dxa"/>
          </w:tcPr>
          <w:p w14:paraId="6CD31C75" w14:textId="7EAA908A" w:rsidR="009C6139" w:rsidRDefault="00841558" w:rsidP="009C6139">
            <w:pPr>
              <w:spacing w:before="80" w:after="40" w:line="240" w:lineRule="atLeast"/>
            </w:pPr>
            <w:r w:rsidRPr="001544B2">
              <w:t xml:space="preserve">verwijzingen naar </w:t>
            </w:r>
            <w:r>
              <w:t xml:space="preserve">een </w:t>
            </w:r>
            <w:r w:rsidRPr="001544B2">
              <w:t xml:space="preserve">ander </w:t>
            </w:r>
            <w:r>
              <w:t>bron</w:t>
            </w:r>
            <w:r w:rsidRPr="001544B2">
              <w:t>bestand waar het</w:t>
            </w:r>
            <w:r w:rsidR="00AD0B43">
              <w:t xml:space="preserve"> </w:t>
            </w:r>
            <w:r>
              <w:t>ruimtelijk instrument</w:t>
            </w:r>
            <w:r w:rsidRPr="001544B2">
              <w:t xml:space="preserve"> is opgebouwd</w:t>
            </w:r>
            <w:r>
              <w:t xml:space="preserve"> of een specifieke locatie daarbinnen.</w:t>
            </w:r>
          </w:p>
        </w:tc>
      </w:tr>
    </w:tbl>
    <w:p w14:paraId="6CD31C79" w14:textId="3C41CF3B" w:rsidR="001878F0" w:rsidRDefault="001878F0">
      <w:pPr>
        <w:spacing w:line="240" w:lineRule="auto"/>
        <w:rPr>
          <w:b/>
        </w:rPr>
      </w:pPr>
    </w:p>
    <w:p w14:paraId="6F66B168" w14:textId="535C8CD6" w:rsidR="00AD0B43" w:rsidRDefault="00841558" w:rsidP="00841558">
      <w:pPr>
        <w:rPr>
          <w:b/>
        </w:rPr>
      </w:pPr>
      <w:r>
        <w:rPr>
          <w:b/>
        </w:rPr>
        <w:t>Verwijzingen</w:t>
      </w:r>
    </w:p>
    <w:p w14:paraId="6CD31C7B" w14:textId="51B0C696" w:rsidR="00841558" w:rsidRDefault="00841558" w:rsidP="00841558">
      <w:r>
        <w:t>Een verwijzing verwijst altijd naar een bepaald object in de plantekst. Deze verwijzing moet geïnterpreteerd worden als een verwijzing naar de aangegeven plek in de volledige tekst. In ieder geval moet de onderliggende tekst gemakkelijk bereikbaar zijn.</w:t>
      </w:r>
    </w:p>
    <w:p w14:paraId="6CD31C7C" w14:textId="77777777" w:rsidR="00841558" w:rsidRDefault="00841558" w:rsidP="00841558">
      <w:pPr>
        <w:rPr>
          <w:i/>
        </w:rPr>
      </w:pPr>
    </w:p>
    <w:p w14:paraId="6CD31C7D" w14:textId="0DDF0854" w:rsidR="00841558" w:rsidRPr="0069028B" w:rsidRDefault="00841558" w:rsidP="00841558">
      <w:pPr>
        <w:rPr>
          <w:i/>
        </w:rPr>
      </w:pPr>
      <w:r w:rsidRPr="0049683E">
        <w:rPr>
          <w:i/>
        </w:rPr>
        <w:t xml:space="preserve">Voorbeeld: </w:t>
      </w:r>
      <w:r>
        <w:rPr>
          <w:i/>
        </w:rPr>
        <w:t>In een bestemmingsplan wordt verwezen worden naar het bestemmingsartikel “Wonen”. Hiermee wordt ook bedoeld de onderliggende leden bestemmingsomschrijving, bouwregels etc.</w:t>
      </w:r>
    </w:p>
    <w:p w14:paraId="6CD31C7E" w14:textId="77777777" w:rsidR="00841558" w:rsidRDefault="00841558" w:rsidP="00841558"/>
    <w:p w14:paraId="6CD31C7F" w14:textId="69F701FC" w:rsidR="00A00385" w:rsidRDefault="00841558" w:rsidP="00841558">
      <w:r>
        <w:t>Verwijzingen worden binne</w:t>
      </w:r>
      <w:r w:rsidR="00BE059F">
        <w:t>n</w:t>
      </w:r>
      <w:r>
        <w:t xml:space="preserve"> IMRO geïmplementeerd als XLink</w:t>
      </w:r>
      <w:r w:rsidR="0043784D">
        <w:t xml:space="preserve"> [</w:t>
      </w:r>
      <w:r w:rsidR="0043784D" w:rsidRPr="0043784D">
        <w:t>https://www.w3.org/TR/xlink11/</w:t>
      </w:r>
      <w:r w:rsidR="0043784D">
        <w:t>]</w:t>
      </w:r>
      <w:r w:rsidR="00A00385">
        <w:t xml:space="preserve"> href</w:t>
      </w:r>
      <w:r>
        <w:t xml:space="preserve">. Dit kan een verwijzing binnen het planteksten bronbestand zijn, maar ook een verwijzing naar een ander bronbestand waaruit het instrument is opgebouwd. </w:t>
      </w:r>
      <w:r w:rsidR="00A826A4" w:rsidRPr="0049683E">
        <w:t xml:space="preserve">Binnen de tekst kunnen dezelfde verwijzingstypes worden gebruikt als die mogelijk zijn als attribuut bij het </w:t>
      </w:r>
      <w:r w:rsidR="00FB3CDC">
        <w:t>TekstObject</w:t>
      </w:r>
      <w:r w:rsidR="00A826A4" w:rsidRPr="0049683E">
        <w:t xml:space="preserve">, </w:t>
      </w:r>
      <w:r w:rsidR="00A826A4">
        <w:t>interneVerwijzing en externeVerwijzing</w:t>
      </w:r>
      <w:r w:rsidR="00A826A4" w:rsidRPr="0049683E">
        <w:t>.</w:t>
      </w:r>
    </w:p>
    <w:p w14:paraId="6CD31C80" w14:textId="77777777" w:rsidR="00A00385" w:rsidRDefault="00A00385" w:rsidP="00841558"/>
    <w:p w14:paraId="6CD31C81" w14:textId="77777777" w:rsidR="00A00385" w:rsidRDefault="00704EB7" w:rsidP="00A00385">
      <w:r>
        <w:t xml:space="preserve">De opbouw van </w:t>
      </w:r>
      <w:r w:rsidR="00A00385">
        <w:t>de href bij een interneVerwijzing is altijd het intern</w:t>
      </w:r>
      <w:r>
        <w:t>e</w:t>
      </w:r>
      <w:r w:rsidR="00A00385">
        <w:t xml:space="preserve"> identificatienummer van een TekstObject voorafgegaan door </w:t>
      </w:r>
      <w:r>
        <w:t xml:space="preserve">het </w:t>
      </w:r>
      <w:r w:rsidR="00A00385">
        <w:t xml:space="preserve">symbool #, de </w:t>
      </w:r>
      <w:r w:rsidR="00A00385" w:rsidRPr="00704EB7">
        <w:rPr>
          <w:i/>
        </w:rPr>
        <w:t>fragment identifier</w:t>
      </w:r>
      <w:r w:rsidR="00A00385">
        <w:t>.</w:t>
      </w:r>
    </w:p>
    <w:p w14:paraId="6CD31C82" w14:textId="77777777" w:rsidR="00A00385" w:rsidRDefault="00A00385" w:rsidP="00A00385"/>
    <w:p w14:paraId="6CD31C83" w14:textId="77777777" w:rsidR="00A00385" w:rsidRDefault="00A00385" w:rsidP="00A00385">
      <w:r>
        <w:t xml:space="preserve">Toelichting: de </w:t>
      </w:r>
      <w:r w:rsidRPr="00704EB7">
        <w:rPr>
          <w:i/>
        </w:rPr>
        <w:t>fragment identifier</w:t>
      </w:r>
      <w:r>
        <w:t xml:space="preserve"> </w:t>
      </w:r>
      <w:r w:rsidR="00704EB7">
        <w:t xml:space="preserve">geeft aan </w:t>
      </w:r>
      <w:r>
        <w:t xml:space="preserve">dat binnen een href het volgende fragment een locatie betreft binnen het huidige </w:t>
      </w:r>
      <w:r w:rsidR="00704EB7">
        <w:t>bestand</w:t>
      </w:r>
      <w:r>
        <w:t xml:space="preserve">. Als er geen voorafgaand </w:t>
      </w:r>
      <w:r w:rsidR="00704EB7">
        <w:t>bestand</w:t>
      </w:r>
      <w:r>
        <w:t xml:space="preserve"> is</w:t>
      </w:r>
      <w:r w:rsidR="00704EB7">
        <w:t xml:space="preserve"> gespecificeerd</w:t>
      </w:r>
      <w:r>
        <w:t xml:space="preserve">, </w:t>
      </w:r>
      <w:r w:rsidR="00704EB7">
        <w:t>betreft het dus een locatie binnen het huidige bronbestand</w:t>
      </w:r>
      <w:r>
        <w:t xml:space="preserve">. </w:t>
      </w:r>
      <w:r w:rsidR="00704EB7">
        <w:t>A</w:t>
      </w:r>
      <w:r>
        <w:t xml:space="preserve">ls de href begint met een # wordt er </w:t>
      </w:r>
      <w:r w:rsidR="00704EB7">
        <w:t xml:space="preserve">dus </w:t>
      </w:r>
      <w:r>
        <w:t xml:space="preserve">verwezen naar een lokaal object. Dat klopt ook met de bedoeling van de links tussen Tekstobjecten. Als er verwezen wordt naar een extern object, dan begint de href niet met het # maar </w:t>
      </w:r>
      <w:r w:rsidR="00704EB7">
        <w:t xml:space="preserve">wordt de fragment identifier facultatief gebruikt om een nadere locatie </w:t>
      </w:r>
      <w:r>
        <w:t>binnen het externe document</w:t>
      </w:r>
      <w:r w:rsidR="00704EB7">
        <w:t xml:space="preserve"> aan te duiden</w:t>
      </w:r>
      <w:r>
        <w:t>.</w:t>
      </w:r>
    </w:p>
    <w:p w14:paraId="6CD31C84" w14:textId="77777777" w:rsidR="00A00385" w:rsidRDefault="00A00385" w:rsidP="00841558"/>
    <w:p w14:paraId="6CD31C85" w14:textId="75E39520" w:rsidR="00841558" w:rsidRDefault="00841558" w:rsidP="00841558">
      <w:r>
        <w:t>Hier onder volgen enkele voorbeelden.</w:t>
      </w:r>
    </w:p>
    <w:p w14:paraId="6CD31C86" w14:textId="77777777" w:rsidR="00841558" w:rsidRDefault="00841558" w:rsidP="00841558">
      <w:pPr>
        <w:rPr>
          <w:b/>
        </w:rPr>
      </w:pPr>
    </w:p>
    <w:p w14:paraId="6CD31C87" w14:textId="77777777" w:rsidR="00841558" w:rsidRPr="00AD7F2F" w:rsidRDefault="00A826A4" w:rsidP="00B43E55">
      <w:pPr>
        <w:divId w:val="327170994"/>
        <w:rPr>
          <w:i/>
        </w:rPr>
      </w:pPr>
      <w:r>
        <w:rPr>
          <w:i/>
        </w:rPr>
        <w:t xml:space="preserve">Voorbeeld 1 - </w:t>
      </w:r>
      <w:r w:rsidR="00841558" w:rsidRPr="0049683E">
        <w:rPr>
          <w:i/>
        </w:rPr>
        <w:t>Interne verwijzing</w:t>
      </w:r>
    </w:p>
    <w:p w14:paraId="6CD31C88" w14:textId="77777777" w:rsidR="00841558" w:rsidRPr="00C31E07" w:rsidRDefault="00841558" w:rsidP="00B43E55">
      <w:pPr>
        <w:divId w:val="327170994"/>
      </w:pPr>
      <w:r>
        <w:lastRenderedPageBreak/>
        <w:t xml:space="preserve">Bij een interne verwijzing is </w:t>
      </w:r>
      <w:r w:rsidR="007B5FEE">
        <w:t xml:space="preserve">de opbouw </w:t>
      </w:r>
      <w:r>
        <w:t>voor de href</w:t>
      </w:r>
      <w:r w:rsidRPr="00C31E07">
        <w:t xml:space="preserve"> een </w:t>
      </w:r>
      <w:r>
        <w:t xml:space="preserve">intern identificatienummer van een </w:t>
      </w:r>
      <w:r w:rsidR="00FB3CDC">
        <w:t>TekstObject</w:t>
      </w:r>
      <w:r>
        <w:t xml:space="preserve"> element</w:t>
      </w:r>
      <w:r w:rsidR="007B5FEE">
        <w:t xml:space="preserve"> voorafgegaan door een # teken</w:t>
      </w:r>
      <w:r w:rsidRPr="00C31E07">
        <w:t>.</w:t>
      </w:r>
    </w:p>
    <w:p w14:paraId="6CD31C89" w14:textId="77777777" w:rsidR="00841558" w:rsidRDefault="00841558" w:rsidP="00B43E55">
      <w:pPr>
        <w:divId w:val="327170994"/>
        <w:rPr>
          <w:rFonts w:cs="Arial"/>
          <w:color w:val="0000FF"/>
          <w:szCs w:val="20"/>
          <w:highlight w:val="white"/>
        </w:rPr>
      </w:pPr>
    </w:p>
    <w:p w14:paraId="6CD31C8A" w14:textId="504E6D9F" w:rsidR="00841558" w:rsidRPr="00401307" w:rsidRDefault="00841558" w:rsidP="00B43E55">
      <w:pPr>
        <w:divId w:val="327170994"/>
        <w:rPr>
          <w:rFonts w:cs="Arial"/>
          <w:noProof/>
          <w:szCs w:val="20"/>
          <w:highlight w:val="lightGray"/>
        </w:rPr>
      </w:pPr>
      <w:r w:rsidRPr="00401307">
        <w:rPr>
          <w:rFonts w:cs="Arial"/>
          <w:noProof/>
          <w:color w:val="0000FF"/>
          <w:szCs w:val="20"/>
          <w:highlight w:val="lightGray"/>
        </w:rPr>
        <w:t>&lt;</w:t>
      </w:r>
      <w:r w:rsidRPr="00401307">
        <w:rPr>
          <w:rFonts w:cs="Arial"/>
          <w:noProof/>
          <w:color w:val="800000"/>
          <w:szCs w:val="20"/>
          <w:highlight w:val="lightGray"/>
        </w:rPr>
        <w:t>imropt2012:interneVerwijzing</w:t>
      </w:r>
      <w:r w:rsidRPr="00401307">
        <w:rPr>
          <w:rFonts w:cs="Arial"/>
          <w:noProof/>
          <w:color w:val="FF0000"/>
          <w:szCs w:val="20"/>
          <w:highlight w:val="lightGray"/>
        </w:rPr>
        <w:t xml:space="preserve"> xl:type</w:t>
      </w:r>
      <w:r w:rsidRPr="00401307">
        <w:rPr>
          <w:rFonts w:cs="Arial"/>
          <w:noProof/>
          <w:color w:val="0000FF"/>
          <w:szCs w:val="20"/>
          <w:highlight w:val="lightGray"/>
        </w:rPr>
        <w:t>="</w:t>
      </w:r>
      <w:r w:rsidRPr="00401307">
        <w:rPr>
          <w:rFonts w:cs="Arial"/>
          <w:noProof/>
          <w:color w:val="000000"/>
          <w:szCs w:val="20"/>
          <w:highlight w:val="lightGray"/>
        </w:rPr>
        <w:t>simple</w:t>
      </w:r>
      <w:r w:rsidRPr="00401307">
        <w:rPr>
          <w:rFonts w:cs="Arial"/>
          <w:noProof/>
          <w:color w:val="0000FF"/>
          <w:szCs w:val="20"/>
          <w:highlight w:val="lightGray"/>
        </w:rPr>
        <w:t>"</w:t>
      </w:r>
      <w:r w:rsidRPr="00401307">
        <w:rPr>
          <w:rFonts w:cs="Arial"/>
          <w:noProof/>
          <w:color w:val="FF0000"/>
          <w:szCs w:val="20"/>
          <w:highlight w:val="lightGray"/>
        </w:rPr>
        <w:t xml:space="preserve"> xl:href</w:t>
      </w:r>
      <w:r w:rsidRPr="00401307">
        <w:rPr>
          <w:rFonts w:cs="Arial"/>
          <w:noProof/>
          <w:color w:val="0000FF"/>
          <w:szCs w:val="20"/>
          <w:highlight w:val="lightGray"/>
        </w:rPr>
        <w:t>="</w:t>
      </w:r>
      <w:r w:rsidRPr="00401307">
        <w:rPr>
          <w:rFonts w:cs="Arial"/>
          <w:noProof/>
          <w:color w:val="000000"/>
          <w:szCs w:val="20"/>
          <w:highlight w:val="lightGray"/>
        </w:rPr>
        <w:t>#NL.IMRO.PT.s2</w:t>
      </w:r>
      <w:r w:rsidRPr="00401307">
        <w:rPr>
          <w:rFonts w:cs="Arial"/>
          <w:noProof/>
          <w:color w:val="0000FF"/>
          <w:szCs w:val="20"/>
          <w:highlight w:val="lightGray"/>
        </w:rPr>
        <w:t>"&gt;</w:t>
      </w:r>
      <w:r w:rsidRPr="00401307">
        <w:rPr>
          <w:rFonts w:cs="Arial"/>
          <w:noProof/>
          <w:color w:val="000000"/>
          <w:szCs w:val="20"/>
          <w:highlight w:val="lightGray"/>
        </w:rPr>
        <w:t>Hoofdstuk 1 Inleidende bepalingen</w:t>
      </w:r>
      <w:r w:rsidRPr="00401307">
        <w:rPr>
          <w:rFonts w:cs="Arial"/>
          <w:noProof/>
          <w:color w:val="0000FF"/>
          <w:szCs w:val="20"/>
          <w:highlight w:val="lightGray"/>
        </w:rPr>
        <w:t>&lt;/</w:t>
      </w:r>
      <w:r w:rsidRPr="00401307">
        <w:rPr>
          <w:rFonts w:cs="Arial"/>
          <w:noProof/>
          <w:color w:val="800000"/>
          <w:szCs w:val="20"/>
          <w:highlight w:val="lightGray"/>
        </w:rPr>
        <w:t>imropt2012:interneVerwijzing</w:t>
      </w:r>
      <w:r w:rsidRPr="00401307">
        <w:rPr>
          <w:rFonts w:cs="Arial"/>
          <w:noProof/>
          <w:color w:val="0000FF"/>
          <w:szCs w:val="20"/>
          <w:highlight w:val="lightGray"/>
        </w:rPr>
        <w:t>&gt;</w:t>
      </w:r>
    </w:p>
    <w:p w14:paraId="6CD31C8B" w14:textId="77777777" w:rsidR="00841558" w:rsidRDefault="00841558" w:rsidP="00B43E55">
      <w:pPr>
        <w:divId w:val="327170994"/>
      </w:pPr>
    </w:p>
    <w:p w14:paraId="6CD31C8C" w14:textId="77777777" w:rsidR="00841558" w:rsidRPr="00AD7F2F" w:rsidRDefault="00A826A4" w:rsidP="00B43E55">
      <w:pPr>
        <w:divId w:val="327170994"/>
        <w:rPr>
          <w:i/>
        </w:rPr>
      </w:pPr>
      <w:r>
        <w:rPr>
          <w:i/>
        </w:rPr>
        <w:t xml:space="preserve">Voorbeeld 2 - </w:t>
      </w:r>
      <w:r w:rsidR="00841558" w:rsidRPr="0049683E">
        <w:rPr>
          <w:i/>
        </w:rPr>
        <w:t>Verwijzing naar een extern bronbestand</w:t>
      </w:r>
    </w:p>
    <w:p w14:paraId="6CD31C8D" w14:textId="77777777" w:rsidR="00841558" w:rsidRDefault="00841558" w:rsidP="00B43E55">
      <w:pPr>
        <w:divId w:val="327170994"/>
      </w:pPr>
      <w:r>
        <w:t xml:space="preserve">De verwijzing </w:t>
      </w:r>
      <w:r w:rsidRPr="00C31E07">
        <w:t xml:space="preserve">naar een </w:t>
      </w:r>
      <w:r>
        <w:t>bijlage bronbestand wordt als volgt vormgegeven:</w:t>
      </w:r>
    </w:p>
    <w:p w14:paraId="6CD31C8E" w14:textId="77777777" w:rsidR="00841558" w:rsidRDefault="00841558" w:rsidP="00B43E55">
      <w:pPr>
        <w:divId w:val="327170994"/>
        <w:rPr>
          <w:rFonts w:cs="Arial"/>
          <w:color w:val="0000FF"/>
          <w:szCs w:val="20"/>
          <w:highlight w:val="white"/>
        </w:rPr>
      </w:pPr>
    </w:p>
    <w:p w14:paraId="6CD31C8F" w14:textId="41309954" w:rsidR="00841558" w:rsidRPr="00401307" w:rsidRDefault="00841558" w:rsidP="00B43E55">
      <w:pPr>
        <w:divId w:val="327170994"/>
        <w:rPr>
          <w:rFonts w:cs="Arial"/>
          <w:noProof/>
          <w:color w:val="0000FF"/>
          <w:szCs w:val="20"/>
          <w:highlight w:val="lightGray"/>
        </w:rPr>
      </w:pPr>
      <w:r w:rsidRPr="00401307">
        <w:rPr>
          <w:rFonts w:cs="Arial"/>
          <w:noProof/>
          <w:color w:val="0000FF"/>
          <w:szCs w:val="20"/>
          <w:highlight w:val="lightGray"/>
        </w:rPr>
        <w:t>&lt;</w:t>
      </w:r>
      <w:r w:rsidRPr="00401307">
        <w:rPr>
          <w:rFonts w:cs="Arial"/>
          <w:noProof/>
          <w:color w:val="800000"/>
          <w:szCs w:val="20"/>
          <w:highlight w:val="lightGray"/>
        </w:rPr>
        <w:t>imropt2012:externeVerwijzing</w:t>
      </w:r>
      <w:r w:rsidRPr="00401307">
        <w:rPr>
          <w:rFonts w:cs="Arial"/>
          <w:noProof/>
          <w:color w:val="FF0000"/>
          <w:szCs w:val="20"/>
          <w:highlight w:val="lightGray"/>
        </w:rPr>
        <w:t xml:space="preserve"> xl:type</w:t>
      </w:r>
      <w:r w:rsidRPr="00401307">
        <w:rPr>
          <w:rFonts w:cs="Arial"/>
          <w:noProof/>
          <w:color w:val="0000FF"/>
          <w:szCs w:val="20"/>
          <w:highlight w:val="lightGray"/>
        </w:rPr>
        <w:t>="</w:t>
      </w:r>
      <w:r w:rsidRPr="00401307">
        <w:rPr>
          <w:rFonts w:cs="Arial"/>
          <w:noProof/>
          <w:color w:val="000000"/>
          <w:szCs w:val="20"/>
          <w:highlight w:val="lightGray"/>
        </w:rPr>
        <w:t>simple</w:t>
      </w:r>
      <w:r w:rsidRPr="00401307">
        <w:rPr>
          <w:rFonts w:cs="Arial"/>
          <w:noProof/>
          <w:color w:val="0000FF"/>
          <w:szCs w:val="20"/>
          <w:highlight w:val="lightGray"/>
        </w:rPr>
        <w:t>"</w:t>
      </w:r>
      <w:r w:rsidRPr="00401307">
        <w:rPr>
          <w:rFonts w:cs="Arial"/>
          <w:noProof/>
          <w:color w:val="FF0000"/>
          <w:szCs w:val="20"/>
          <w:highlight w:val="lightGray"/>
        </w:rPr>
        <w:t xml:space="preserve"> xl:href</w:t>
      </w:r>
      <w:r w:rsidRPr="00401307">
        <w:rPr>
          <w:rFonts w:cs="Arial"/>
          <w:noProof/>
          <w:color w:val="0000FF"/>
          <w:szCs w:val="20"/>
          <w:highlight w:val="lightGray"/>
        </w:rPr>
        <w:t>="</w:t>
      </w:r>
      <w:r w:rsidRPr="00401307">
        <w:rPr>
          <w:rFonts w:cs="Arial"/>
          <w:noProof/>
          <w:color w:val="000000"/>
          <w:szCs w:val="20"/>
          <w:highlight w:val="lightGray"/>
        </w:rPr>
        <w:t>b_NL.IMRO.4321.12-0004_bijlage1.pdf</w:t>
      </w:r>
      <w:r w:rsidRPr="00401307">
        <w:rPr>
          <w:rFonts w:cs="Arial"/>
          <w:noProof/>
          <w:color w:val="0000FF"/>
          <w:szCs w:val="20"/>
          <w:highlight w:val="lightGray"/>
        </w:rPr>
        <w:t>"/&gt;</w:t>
      </w:r>
    </w:p>
    <w:p w14:paraId="6CD31C90" w14:textId="77777777" w:rsidR="00841558" w:rsidRDefault="00841558" w:rsidP="00B43E55">
      <w:pPr>
        <w:divId w:val="327170994"/>
      </w:pPr>
    </w:p>
    <w:p w14:paraId="23AE5084" w14:textId="2093D4EC" w:rsidR="00AD0B43" w:rsidRDefault="00841558" w:rsidP="00B43E55">
      <w:pPr>
        <w:divId w:val="327170994"/>
      </w:pPr>
      <w:r>
        <w:t>De bestandsnaam in dit voorbeeld is uiteraard fictief. Er dient altijd te worden verwezen naar bronbestanden die onderdeel zijn van het desbetreffende instrument en die dus ook voorkomen in het Geleideformulier, zie STRI2012</w:t>
      </w:r>
      <w:r w:rsidR="00FD194F">
        <w:t xml:space="preserve"> </w:t>
      </w:r>
      <w:r w:rsidR="00FD194F" w:rsidRPr="00FD194F">
        <w:t>[link toevoegen]</w:t>
      </w:r>
      <w:r>
        <w:t>.</w:t>
      </w:r>
    </w:p>
    <w:p w14:paraId="6CD31C92" w14:textId="7153A19B" w:rsidR="00841558" w:rsidRDefault="00841558" w:rsidP="00B43E55">
      <w:pPr>
        <w:divId w:val="327170994"/>
      </w:pPr>
    </w:p>
    <w:p w14:paraId="6CD31C93" w14:textId="77777777" w:rsidR="00841558" w:rsidRPr="00F35A2A" w:rsidRDefault="00A826A4" w:rsidP="00B43E55">
      <w:pPr>
        <w:divId w:val="327170994"/>
        <w:rPr>
          <w:i/>
        </w:rPr>
      </w:pPr>
      <w:r>
        <w:rPr>
          <w:i/>
        </w:rPr>
        <w:t xml:space="preserve">Voorbeeld 3 - </w:t>
      </w:r>
      <w:r w:rsidR="00841558" w:rsidRPr="0049683E">
        <w:rPr>
          <w:i/>
        </w:rPr>
        <w:t>Externe verwijzing</w:t>
      </w:r>
    </w:p>
    <w:p w14:paraId="6CD31C94" w14:textId="77777777" w:rsidR="00841558" w:rsidRDefault="00841558" w:rsidP="00B43E55">
      <w:pPr>
        <w:divId w:val="327170994"/>
      </w:pPr>
      <w:r>
        <w:t xml:space="preserve">Met de fragment identifier # kan </w:t>
      </w:r>
      <w:r w:rsidR="007B5FEE">
        <w:t xml:space="preserve">tevens </w:t>
      </w:r>
      <w:r>
        <w:t>een verwijzing worden gemaakt naar een bepaalde locatie binnen een extern object. Bij verwijzingen naar PDF bestanden kan op die manier worden verwezen naar een bepaalde pagina binnen het document, bijvoorbeeld:</w:t>
      </w:r>
    </w:p>
    <w:p w14:paraId="6CD31C95" w14:textId="77777777" w:rsidR="00841558" w:rsidRDefault="00841558" w:rsidP="00B43E55">
      <w:pPr>
        <w:divId w:val="327170994"/>
        <w:rPr>
          <w:rFonts w:cs="Arial"/>
          <w:color w:val="0000FF"/>
          <w:szCs w:val="20"/>
          <w:highlight w:val="white"/>
        </w:rPr>
      </w:pPr>
    </w:p>
    <w:p w14:paraId="6CD31C96" w14:textId="21F264F4" w:rsidR="00841558" w:rsidRPr="00401307" w:rsidRDefault="00841558" w:rsidP="00B43E55">
      <w:pPr>
        <w:divId w:val="327170994"/>
        <w:rPr>
          <w:rFonts w:cs="Arial"/>
          <w:noProof/>
          <w:color w:val="0000FF"/>
          <w:szCs w:val="20"/>
          <w:highlight w:val="lightGray"/>
        </w:rPr>
      </w:pPr>
      <w:r w:rsidRPr="00401307">
        <w:rPr>
          <w:rFonts w:cs="Arial"/>
          <w:noProof/>
          <w:color w:val="0000FF"/>
          <w:szCs w:val="20"/>
          <w:highlight w:val="lightGray"/>
        </w:rPr>
        <w:t>&lt;</w:t>
      </w:r>
      <w:r w:rsidRPr="00401307">
        <w:rPr>
          <w:rFonts w:cs="Arial"/>
          <w:noProof/>
          <w:color w:val="800000"/>
          <w:szCs w:val="20"/>
          <w:highlight w:val="lightGray"/>
        </w:rPr>
        <w:t>imropt2012:externeVerwijzing</w:t>
      </w:r>
      <w:r w:rsidRPr="00401307">
        <w:rPr>
          <w:rFonts w:cs="Arial"/>
          <w:noProof/>
          <w:color w:val="FF0000"/>
          <w:szCs w:val="20"/>
          <w:highlight w:val="lightGray"/>
        </w:rPr>
        <w:t xml:space="preserve"> xl:type</w:t>
      </w:r>
      <w:r w:rsidRPr="00401307">
        <w:rPr>
          <w:rFonts w:cs="Arial"/>
          <w:noProof/>
          <w:color w:val="0000FF"/>
          <w:szCs w:val="20"/>
          <w:highlight w:val="lightGray"/>
        </w:rPr>
        <w:t>="</w:t>
      </w:r>
      <w:r w:rsidRPr="00401307">
        <w:rPr>
          <w:rFonts w:cs="Arial"/>
          <w:noProof/>
          <w:color w:val="000000"/>
          <w:szCs w:val="20"/>
          <w:highlight w:val="lightGray"/>
        </w:rPr>
        <w:t>simple</w:t>
      </w:r>
      <w:r w:rsidRPr="00401307">
        <w:rPr>
          <w:rFonts w:cs="Arial"/>
          <w:noProof/>
          <w:color w:val="0000FF"/>
          <w:szCs w:val="20"/>
          <w:highlight w:val="lightGray"/>
        </w:rPr>
        <w:t>"</w:t>
      </w:r>
      <w:r w:rsidRPr="00401307">
        <w:rPr>
          <w:rFonts w:cs="Arial"/>
          <w:noProof/>
          <w:color w:val="FF0000"/>
          <w:szCs w:val="20"/>
          <w:highlight w:val="lightGray"/>
        </w:rPr>
        <w:t xml:space="preserve"> </w:t>
      </w:r>
      <w:r w:rsidR="005B1752">
        <w:rPr>
          <w:rFonts w:cs="Arial"/>
          <w:noProof/>
          <w:color w:val="FF0000"/>
          <w:szCs w:val="20"/>
          <w:highlight w:val="lightGray"/>
        </w:rPr>
        <w:br/>
      </w:r>
      <w:r w:rsidRPr="00401307">
        <w:rPr>
          <w:rFonts w:cs="Arial"/>
          <w:noProof/>
          <w:color w:val="FF0000"/>
          <w:szCs w:val="20"/>
          <w:highlight w:val="lightGray"/>
        </w:rPr>
        <w:t>xl:href</w:t>
      </w:r>
      <w:r w:rsidRPr="00401307">
        <w:rPr>
          <w:rFonts w:cs="Arial"/>
          <w:noProof/>
          <w:color w:val="0000FF"/>
          <w:szCs w:val="20"/>
          <w:highlight w:val="lightGray"/>
        </w:rPr>
        <w:t>="</w:t>
      </w:r>
      <w:r w:rsidRPr="00401307">
        <w:rPr>
          <w:rFonts w:cs="Arial"/>
          <w:noProof/>
          <w:color w:val="000000"/>
          <w:szCs w:val="20"/>
          <w:highlight w:val="lightGray"/>
        </w:rPr>
        <w:t>b_NL.IMRO.4321.12-0004_bijlage1.pdf#page=6</w:t>
      </w:r>
      <w:r w:rsidRPr="00401307">
        <w:rPr>
          <w:rFonts w:cs="Arial"/>
          <w:noProof/>
          <w:color w:val="0000FF"/>
          <w:szCs w:val="20"/>
          <w:highlight w:val="lightGray"/>
        </w:rPr>
        <w:t>"/&gt;</w:t>
      </w:r>
    </w:p>
    <w:p w14:paraId="6CD31C97" w14:textId="77777777" w:rsidR="00841558" w:rsidRDefault="00841558" w:rsidP="00B43E55">
      <w:pPr>
        <w:divId w:val="327170994"/>
      </w:pPr>
    </w:p>
    <w:p w14:paraId="6CD31C98" w14:textId="77777777" w:rsidR="00841558" w:rsidRDefault="00841558" w:rsidP="00B43E55">
      <w:pPr>
        <w:divId w:val="327170994"/>
      </w:pPr>
      <w:r>
        <w:t>bij verwijzingen naar HTML of XHTML bestanden kan er worden verwezen naar specifieke elementen in dit bronbestand, bijvoorbeeld:</w:t>
      </w:r>
    </w:p>
    <w:p w14:paraId="6CD31C99" w14:textId="77777777" w:rsidR="00841558" w:rsidRDefault="00841558" w:rsidP="00B43E55">
      <w:pPr>
        <w:divId w:val="327170994"/>
        <w:rPr>
          <w:rFonts w:cs="Arial"/>
          <w:color w:val="0000FF"/>
          <w:szCs w:val="20"/>
          <w:highlight w:val="white"/>
        </w:rPr>
      </w:pPr>
    </w:p>
    <w:p w14:paraId="6CD31C9A" w14:textId="051C0D84" w:rsidR="00704EB7" w:rsidRPr="00401307" w:rsidRDefault="00841558" w:rsidP="00B43E55">
      <w:pPr>
        <w:divId w:val="327170994"/>
        <w:rPr>
          <w:rFonts w:cs="Arial"/>
          <w:noProof/>
          <w:color w:val="0000FF"/>
          <w:szCs w:val="20"/>
          <w:highlight w:val="lightGray"/>
        </w:rPr>
      </w:pPr>
      <w:r w:rsidRPr="00401307">
        <w:rPr>
          <w:rFonts w:cs="Arial"/>
          <w:noProof/>
          <w:color w:val="0000FF"/>
          <w:szCs w:val="20"/>
          <w:highlight w:val="lightGray"/>
        </w:rPr>
        <w:t>&lt;</w:t>
      </w:r>
      <w:r w:rsidRPr="00401307">
        <w:rPr>
          <w:rFonts w:cs="Arial"/>
          <w:noProof/>
          <w:color w:val="800000"/>
          <w:szCs w:val="20"/>
          <w:highlight w:val="lightGray"/>
        </w:rPr>
        <w:t>imropt2012:externeVerwijzing</w:t>
      </w:r>
      <w:r w:rsidRPr="00401307">
        <w:rPr>
          <w:rFonts w:cs="Arial"/>
          <w:noProof/>
          <w:color w:val="FF0000"/>
          <w:szCs w:val="20"/>
          <w:highlight w:val="lightGray"/>
        </w:rPr>
        <w:t xml:space="preserve"> xl:type</w:t>
      </w:r>
      <w:r w:rsidRPr="00401307">
        <w:rPr>
          <w:rFonts w:cs="Arial"/>
          <w:noProof/>
          <w:color w:val="0000FF"/>
          <w:szCs w:val="20"/>
          <w:highlight w:val="lightGray"/>
        </w:rPr>
        <w:t>="</w:t>
      </w:r>
      <w:r w:rsidRPr="00401307">
        <w:rPr>
          <w:rFonts w:cs="Arial"/>
          <w:noProof/>
          <w:color w:val="000000"/>
          <w:szCs w:val="20"/>
          <w:highlight w:val="lightGray"/>
        </w:rPr>
        <w:t>simple</w:t>
      </w:r>
      <w:r w:rsidRPr="00401307">
        <w:rPr>
          <w:rFonts w:cs="Arial"/>
          <w:noProof/>
          <w:color w:val="0000FF"/>
          <w:szCs w:val="20"/>
          <w:highlight w:val="lightGray"/>
        </w:rPr>
        <w:t>"</w:t>
      </w:r>
      <w:r w:rsidRPr="00401307">
        <w:rPr>
          <w:rFonts w:cs="Arial"/>
          <w:noProof/>
          <w:color w:val="FF0000"/>
          <w:szCs w:val="20"/>
          <w:highlight w:val="lightGray"/>
        </w:rPr>
        <w:t xml:space="preserve"> </w:t>
      </w:r>
      <w:r w:rsidR="00704EB7" w:rsidRPr="00401307">
        <w:rPr>
          <w:rFonts w:cs="Arial"/>
          <w:noProof/>
          <w:color w:val="FF0000"/>
          <w:szCs w:val="20"/>
          <w:highlight w:val="lightGray"/>
        </w:rPr>
        <w:t>xl:href</w:t>
      </w:r>
      <w:r w:rsidR="00704EB7" w:rsidRPr="00401307">
        <w:rPr>
          <w:rFonts w:cs="Arial"/>
          <w:noProof/>
          <w:color w:val="0000FF"/>
          <w:szCs w:val="20"/>
          <w:highlight w:val="lightGray"/>
        </w:rPr>
        <w:t>="</w:t>
      </w:r>
      <w:r w:rsidR="00704EB7" w:rsidRPr="00401307">
        <w:rPr>
          <w:rFonts w:cs="Arial"/>
          <w:noProof/>
          <w:color w:val="000000"/>
          <w:szCs w:val="20"/>
          <w:highlight w:val="lightGray"/>
        </w:rPr>
        <w:t>b_NL.IMRO.4321.12-0004_bijlage1.html#hoofdstuk6</w:t>
      </w:r>
      <w:r w:rsidR="00704EB7" w:rsidRPr="00401307">
        <w:rPr>
          <w:rFonts w:cs="Arial"/>
          <w:noProof/>
          <w:color w:val="0000FF"/>
          <w:szCs w:val="20"/>
          <w:highlight w:val="lightGray"/>
        </w:rPr>
        <w:t>"/&gt;</w:t>
      </w:r>
    </w:p>
    <w:p w14:paraId="67B07736" w14:textId="77777777" w:rsidR="00AB115B" w:rsidRDefault="00AB115B" w:rsidP="00704EB7">
      <w:pPr>
        <w:rPr>
          <w:rFonts w:cs="Arial"/>
          <w:noProof/>
          <w:color w:val="0000FF"/>
          <w:szCs w:val="20"/>
        </w:rPr>
      </w:pPr>
    </w:p>
    <w:p w14:paraId="52680580" w14:textId="77777777" w:rsidR="00AA0407" w:rsidRPr="00A826A4" w:rsidRDefault="00AA0407" w:rsidP="00B43E55">
      <w:pPr>
        <w:divId w:val="1021007961"/>
        <w:rPr>
          <w:b/>
          <w:i/>
          <w:noProof/>
        </w:rPr>
      </w:pPr>
      <w:r w:rsidRPr="00D7372E">
        <w:rPr>
          <w:b/>
          <w:i/>
          <w:noProof/>
        </w:rPr>
        <w:t>Voorbeeld tekstfragment – niet normatief</w:t>
      </w:r>
    </w:p>
    <w:p w14:paraId="7BA7F390" w14:textId="77777777" w:rsidR="00AA0407" w:rsidRDefault="00AA0407" w:rsidP="00B43E55">
      <w:pPr>
        <w:divId w:val="1021007961"/>
        <w:rPr>
          <w:noProof/>
        </w:rPr>
      </w:pPr>
    </w:p>
    <w:p w14:paraId="7537C303" w14:textId="77777777" w:rsidR="00AA0407" w:rsidRDefault="00AA0407" w:rsidP="00B43E55">
      <w:pPr>
        <w:divId w:val="1021007961"/>
        <w:rPr>
          <w:noProof/>
        </w:rPr>
      </w:pPr>
      <w:r>
        <w:rPr>
          <w:noProof/>
        </w:rPr>
        <w:t>Meer technisch georiënteerde lezers zullen zich gemakkelijker een beeld kunnen vormen van de werking van het tekst attribuut door onderstaand voorbeeld te bekijken:</w:t>
      </w:r>
    </w:p>
    <w:p w14:paraId="774132E9" w14:textId="77777777" w:rsidR="00AA0407" w:rsidRDefault="00AA0407" w:rsidP="00B43E55">
      <w:pPr>
        <w:divId w:val="1021007961"/>
        <w:rPr>
          <w:noProof/>
        </w:rPr>
      </w:pPr>
    </w:p>
    <w:p w14:paraId="3DE83E82" w14:textId="625C19C7" w:rsidR="00AD0B43" w:rsidRPr="002448FD" w:rsidRDefault="00AA0407" w:rsidP="00B43E55">
      <w:pPr>
        <w:ind w:left="360"/>
        <w:divId w:val="1021007961"/>
        <w:rPr>
          <w:i/>
          <w:noProof/>
        </w:rPr>
      </w:pPr>
      <w:r w:rsidRPr="002448FD">
        <w:rPr>
          <w:i/>
          <w:noProof/>
        </w:rPr>
        <w:t xml:space="preserve">Het belangrijkste </w:t>
      </w:r>
      <w:r w:rsidRPr="00ED1E8D">
        <w:rPr>
          <w:b/>
          <w:i/>
          <w:noProof/>
        </w:rPr>
        <w:t>doel</w:t>
      </w:r>
      <w:r w:rsidRPr="002448FD">
        <w:rPr>
          <w:i/>
          <w:noProof/>
        </w:rPr>
        <w:t xml:space="preserve"> van dit voorbeeld is duidelijkheid verschaffen. Een verwijzing naar </w:t>
      </w:r>
      <w:r w:rsidR="00045EDA" w:rsidRPr="009D64AA">
        <w:t>een bijlage</w:t>
      </w:r>
      <w:r>
        <w:rPr>
          <w:i/>
          <w:noProof/>
        </w:rPr>
        <w:t xml:space="preserve"> </w:t>
      </w:r>
      <w:r w:rsidRPr="002448FD">
        <w:rPr>
          <w:i/>
          <w:noProof/>
        </w:rPr>
        <w:t>is bijvoorbeeld een apart onderdeel. Net zoals een lijst met</w:t>
      </w:r>
    </w:p>
    <w:p w14:paraId="2B1812D2" w14:textId="11B2CE8E" w:rsidR="00AA0407" w:rsidRPr="002448FD" w:rsidRDefault="00AA0407" w:rsidP="00B43E55">
      <w:pPr>
        <w:numPr>
          <w:ilvl w:val="0"/>
          <w:numId w:val="21"/>
        </w:numPr>
        <w:ind w:left="720"/>
        <w:divId w:val="1021007961"/>
        <w:rPr>
          <w:i/>
          <w:noProof/>
        </w:rPr>
      </w:pPr>
      <w:r w:rsidRPr="002448FD">
        <w:rPr>
          <w:i/>
          <w:noProof/>
        </w:rPr>
        <w:t>punt 1</w:t>
      </w:r>
    </w:p>
    <w:p w14:paraId="5596D190" w14:textId="77777777" w:rsidR="00AA0407" w:rsidRPr="002448FD" w:rsidRDefault="00AA0407" w:rsidP="00B43E55">
      <w:pPr>
        <w:numPr>
          <w:ilvl w:val="0"/>
          <w:numId w:val="21"/>
        </w:numPr>
        <w:ind w:left="720"/>
        <w:divId w:val="1021007961"/>
        <w:rPr>
          <w:i/>
          <w:noProof/>
        </w:rPr>
      </w:pPr>
      <w:r w:rsidRPr="002448FD">
        <w:rPr>
          <w:i/>
          <w:noProof/>
        </w:rPr>
        <w:t>punt 2</w:t>
      </w:r>
    </w:p>
    <w:p w14:paraId="15F261E6" w14:textId="77777777" w:rsidR="00AA0407" w:rsidRPr="002448FD" w:rsidRDefault="00AA0407" w:rsidP="00B43E55">
      <w:pPr>
        <w:numPr>
          <w:ilvl w:val="0"/>
          <w:numId w:val="21"/>
        </w:numPr>
        <w:ind w:left="720"/>
        <w:divId w:val="1021007961"/>
        <w:rPr>
          <w:i/>
          <w:noProof/>
        </w:rPr>
      </w:pPr>
      <w:r w:rsidRPr="002448FD">
        <w:rPr>
          <w:i/>
          <w:noProof/>
        </w:rPr>
        <w:t>punt 3</w:t>
      </w:r>
    </w:p>
    <w:p w14:paraId="0EA26D34" w14:textId="77777777" w:rsidR="00AA0407" w:rsidRDefault="00AA0407" w:rsidP="00B43E55">
      <w:pPr>
        <w:divId w:val="1021007961"/>
        <w:rPr>
          <w:noProof/>
        </w:rPr>
      </w:pPr>
    </w:p>
    <w:p w14:paraId="084423A9" w14:textId="77777777" w:rsidR="00AA0407" w:rsidRDefault="00AA0407" w:rsidP="00B43E55">
      <w:pPr>
        <w:divId w:val="1021007961"/>
        <w:rPr>
          <w:noProof/>
        </w:rPr>
      </w:pPr>
      <w:r>
        <w:rPr>
          <w:noProof/>
        </w:rPr>
        <w:t xml:space="preserve">In bovenstaand voorbeeld wordt de inhoud van </w:t>
      </w:r>
      <w:r w:rsidRPr="00845F64">
        <w:rPr>
          <w:rFonts w:cs="Arial"/>
          <w:noProof/>
          <w:color w:val="0000FF"/>
          <w:szCs w:val="20"/>
          <w:highlight w:val="white"/>
        </w:rPr>
        <w:t>&lt;</w:t>
      </w:r>
      <w:r>
        <w:rPr>
          <w:rFonts w:cs="Arial"/>
          <w:noProof/>
          <w:color w:val="800000"/>
          <w:szCs w:val="20"/>
          <w:highlight w:val="white"/>
        </w:rPr>
        <w:t>tekst</w:t>
      </w:r>
      <w:r w:rsidRPr="00845F64">
        <w:rPr>
          <w:rFonts w:cs="Arial"/>
          <w:noProof/>
          <w:color w:val="0000FF"/>
          <w:szCs w:val="20"/>
          <w:highlight w:val="white"/>
        </w:rPr>
        <w:t>&gt;</w:t>
      </w:r>
      <w:r>
        <w:rPr>
          <w:noProof/>
        </w:rPr>
        <w:t xml:space="preserve"> gevormd door</w:t>
      </w:r>
    </w:p>
    <w:p w14:paraId="3918AD9D" w14:textId="77777777" w:rsidR="00AA0407" w:rsidRDefault="00AA0407" w:rsidP="00B43E55">
      <w:pPr>
        <w:numPr>
          <w:ilvl w:val="0"/>
          <w:numId w:val="22"/>
        </w:numPr>
        <w:divId w:val="1021007961"/>
        <w:rPr>
          <w:noProof/>
        </w:rPr>
      </w:pPr>
      <w:r>
        <w:rPr>
          <w:noProof/>
        </w:rPr>
        <w:t>een aantal alfanumerieke tekens (de eigenlijke tekst);</w:t>
      </w:r>
    </w:p>
    <w:p w14:paraId="02C921C0" w14:textId="77777777" w:rsidR="00AA0407" w:rsidRDefault="00AA0407" w:rsidP="00B43E55">
      <w:pPr>
        <w:numPr>
          <w:ilvl w:val="0"/>
          <w:numId w:val="22"/>
        </w:numPr>
        <w:divId w:val="1021007961"/>
        <w:rPr>
          <w:noProof/>
        </w:rPr>
      </w:pPr>
      <w:r>
        <w:rPr>
          <w:noProof/>
        </w:rPr>
        <w:lastRenderedPageBreak/>
        <w:t>een codering die aangeeft dat “doel” sterke nadruk (strong) moet krijgen;</w:t>
      </w:r>
    </w:p>
    <w:p w14:paraId="792081B0" w14:textId="77777777" w:rsidR="00AA0407" w:rsidRDefault="00AA0407" w:rsidP="00B43E55">
      <w:pPr>
        <w:numPr>
          <w:ilvl w:val="0"/>
          <w:numId w:val="22"/>
        </w:numPr>
        <w:divId w:val="1021007961"/>
        <w:rPr>
          <w:noProof/>
        </w:rPr>
      </w:pPr>
      <w:r>
        <w:rPr>
          <w:noProof/>
        </w:rPr>
        <w:t>een codering die van de frase “een bijlage” een verwijzing maakt;</w:t>
      </w:r>
    </w:p>
    <w:p w14:paraId="6F1C2CF5" w14:textId="77777777" w:rsidR="00AA0407" w:rsidRDefault="00AA0407" w:rsidP="00B43E55">
      <w:pPr>
        <w:numPr>
          <w:ilvl w:val="0"/>
          <w:numId w:val="22"/>
        </w:numPr>
        <w:divId w:val="1021007961"/>
        <w:rPr>
          <w:noProof/>
        </w:rPr>
      </w:pPr>
      <w:r>
        <w:rPr>
          <w:noProof/>
        </w:rPr>
        <w:t>een lijst met 3 items, aangegeven met alfanumerieke tekens.</w:t>
      </w:r>
    </w:p>
    <w:p w14:paraId="26F592B0" w14:textId="77777777" w:rsidR="00AA0407" w:rsidRDefault="00AA0407" w:rsidP="00B43E55">
      <w:pPr>
        <w:divId w:val="1021007961"/>
        <w:rPr>
          <w:noProof/>
        </w:rPr>
      </w:pPr>
    </w:p>
    <w:p w14:paraId="36094221" w14:textId="77777777" w:rsidR="00AA0407" w:rsidRDefault="00AA0407" w:rsidP="00B43E55">
      <w:pPr>
        <w:divId w:val="1021007961"/>
        <w:rPr>
          <w:noProof/>
        </w:rPr>
      </w:pPr>
      <w:r>
        <w:rPr>
          <w:noProof/>
        </w:rPr>
        <w:t>In XML code zal dit er als volgt uitzien:</w:t>
      </w:r>
    </w:p>
    <w:p w14:paraId="1C3ABDD0" w14:textId="77777777" w:rsidR="00AA0407" w:rsidRDefault="00AA0407" w:rsidP="00B43E55">
      <w:pPr>
        <w:divId w:val="1021007961"/>
        <w:rPr>
          <w:noProof/>
        </w:rPr>
      </w:pPr>
    </w:p>
    <w:p w14:paraId="14909587" w14:textId="77777777" w:rsidR="00AA0407" w:rsidRPr="00576225" w:rsidRDefault="00AA0407" w:rsidP="00B43E55">
      <w:pPr>
        <w:divId w:val="1021007961"/>
        <w:rPr>
          <w:rFonts w:cs="Courier New"/>
          <w:noProof/>
        </w:rPr>
      </w:pPr>
      <w:r w:rsidRPr="00845F64">
        <w:rPr>
          <w:rFonts w:cs="Arial"/>
          <w:noProof/>
          <w:color w:val="0000FF"/>
          <w:szCs w:val="20"/>
          <w:highlight w:val="white"/>
        </w:rPr>
        <w:t>&lt;</w:t>
      </w:r>
      <w:r>
        <w:rPr>
          <w:rFonts w:cs="Arial"/>
          <w:noProof/>
          <w:color w:val="800000"/>
          <w:szCs w:val="20"/>
          <w:highlight w:val="white"/>
        </w:rPr>
        <w:t>tekst</w:t>
      </w:r>
      <w:r w:rsidRPr="00845F64">
        <w:rPr>
          <w:rFonts w:cs="Arial"/>
          <w:noProof/>
          <w:color w:val="0000FF"/>
          <w:szCs w:val="20"/>
          <w:highlight w:val="white"/>
        </w:rPr>
        <w:t>&gt;</w:t>
      </w:r>
    </w:p>
    <w:p w14:paraId="4993E31C" w14:textId="0255E267" w:rsidR="00AD0B43" w:rsidRPr="00576225" w:rsidRDefault="00AA0407" w:rsidP="00B43E55">
      <w:pPr>
        <w:divId w:val="1021007961"/>
        <w:rPr>
          <w:rFonts w:cs="Courier New"/>
          <w:noProof/>
        </w:rPr>
      </w:pPr>
      <w:r w:rsidRPr="00845F64">
        <w:rPr>
          <w:rFonts w:cs="Arial"/>
          <w:noProof/>
          <w:color w:val="0000FF"/>
          <w:szCs w:val="20"/>
          <w:highlight w:val="white"/>
        </w:rPr>
        <w:t>&lt;</w:t>
      </w:r>
      <w:r>
        <w:rPr>
          <w:rFonts w:cs="Arial"/>
          <w:noProof/>
          <w:color w:val="800000"/>
          <w:szCs w:val="20"/>
          <w:highlight w:val="white"/>
        </w:rPr>
        <w:t>p</w:t>
      </w:r>
      <w:r w:rsidRPr="00845F64">
        <w:rPr>
          <w:rFonts w:cs="Arial"/>
          <w:noProof/>
          <w:color w:val="0000FF"/>
          <w:szCs w:val="20"/>
          <w:highlight w:val="white"/>
        </w:rPr>
        <w:t>&gt;</w:t>
      </w:r>
      <w:r w:rsidRPr="00576225">
        <w:rPr>
          <w:rFonts w:cs="Courier New"/>
          <w:noProof/>
        </w:rPr>
        <w:t xml:space="preserve">Het belangrijkste </w:t>
      </w:r>
      <w:r w:rsidRPr="00845F64">
        <w:rPr>
          <w:rFonts w:cs="Arial"/>
          <w:noProof/>
          <w:color w:val="0000FF"/>
          <w:szCs w:val="20"/>
          <w:highlight w:val="white"/>
        </w:rPr>
        <w:t>&lt;</w:t>
      </w:r>
      <w:r>
        <w:rPr>
          <w:rFonts w:cs="Arial"/>
          <w:noProof/>
          <w:color w:val="800000"/>
          <w:szCs w:val="20"/>
        </w:rPr>
        <w:t>strong</w:t>
      </w:r>
      <w:r w:rsidRPr="00845F64">
        <w:rPr>
          <w:rFonts w:cs="Arial"/>
          <w:noProof/>
          <w:color w:val="0000FF"/>
          <w:szCs w:val="20"/>
          <w:highlight w:val="white"/>
        </w:rPr>
        <w:t>&gt;</w:t>
      </w:r>
      <w:r w:rsidRPr="00576225">
        <w:rPr>
          <w:rFonts w:cs="Courier New"/>
          <w:noProof/>
        </w:rPr>
        <w:t>doel</w:t>
      </w:r>
      <w:r w:rsidRPr="00845F64">
        <w:rPr>
          <w:rFonts w:cs="Arial"/>
          <w:noProof/>
          <w:color w:val="0000FF"/>
          <w:szCs w:val="20"/>
          <w:highlight w:val="white"/>
        </w:rPr>
        <w:t>&lt;</w:t>
      </w:r>
      <w:r>
        <w:rPr>
          <w:rFonts w:cs="Arial"/>
          <w:noProof/>
          <w:color w:val="0000FF"/>
          <w:szCs w:val="20"/>
        </w:rPr>
        <w:t>/</w:t>
      </w:r>
      <w:r>
        <w:rPr>
          <w:rFonts w:cs="Arial"/>
          <w:noProof/>
          <w:color w:val="800000"/>
          <w:szCs w:val="20"/>
        </w:rPr>
        <w:t>strong</w:t>
      </w:r>
      <w:r w:rsidRPr="00845F64">
        <w:rPr>
          <w:rFonts w:cs="Arial"/>
          <w:noProof/>
          <w:color w:val="0000FF"/>
          <w:szCs w:val="20"/>
          <w:highlight w:val="white"/>
        </w:rPr>
        <w:t>&gt;</w:t>
      </w:r>
      <w:r w:rsidRPr="00576225">
        <w:rPr>
          <w:rFonts w:cs="Courier New"/>
          <w:noProof/>
        </w:rPr>
        <w:t xml:space="preserve">van dit voorbeeld is duidelijkheid verschaffen. Een </w:t>
      </w:r>
      <w:r>
        <w:rPr>
          <w:rFonts w:cs="Courier New"/>
          <w:noProof/>
        </w:rPr>
        <w:t xml:space="preserve">verwijzing naar </w:t>
      </w:r>
      <w:r w:rsidRPr="00845F64">
        <w:rPr>
          <w:rFonts w:cs="Arial"/>
          <w:noProof/>
          <w:color w:val="0000FF"/>
          <w:szCs w:val="20"/>
          <w:highlight w:val="white"/>
        </w:rPr>
        <w:t>&lt;</w:t>
      </w:r>
      <w:r w:rsidRPr="00845F64">
        <w:rPr>
          <w:rFonts w:cs="Arial"/>
          <w:noProof/>
          <w:color w:val="800000"/>
          <w:szCs w:val="20"/>
          <w:highlight w:val="white"/>
        </w:rPr>
        <w:t>imropt</w:t>
      </w:r>
      <w:r>
        <w:rPr>
          <w:rFonts w:cs="Arial"/>
          <w:noProof/>
          <w:color w:val="800000"/>
          <w:szCs w:val="20"/>
          <w:highlight w:val="white"/>
        </w:rPr>
        <w:t>2012</w:t>
      </w:r>
      <w:r w:rsidRPr="00845F64">
        <w:rPr>
          <w:rFonts w:cs="Arial"/>
          <w:noProof/>
          <w:color w:val="800000"/>
          <w:szCs w:val="20"/>
          <w:highlight w:val="white"/>
        </w:rPr>
        <w:t>:</w:t>
      </w:r>
      <w:r>
        <w:rPr>
          <w:rFonts w:cs="Arial"/>
          <w:noProof/>
          <w:color w:val="800000"/>
          <w:szCs w:val="20"/>
          <w:highlight w:val="white"/>
        </w:rPr>
        <w:t>ex</w:t>
      </w:r>
      <w:r w:rsidRPr="00845F64">
        <w:rPr>
          <w:rFonts w:cs="Arial"/>
          <w:noProof/>
          <w:color w:val="800000"/>
          <w:szCs w:val="20"/>
          <w:highlight w:val="white"/>
        </w:rPr>
        <w:t>terneVerwijzing</w:t>
      </w:r>
      <w:r w:rsidRPr="00845F64">
        <w:rPr>
          <w:rFonts w:cs="Arial"/>
          <w:noProof/>
          <w:color w:val="FF0000"/>
          <w:szCs w:val="20"/>
          <w:highlight w:val="white"/>
        </w:rPr>
        <w:t xml:space="preserve"> xl:type</w:t>
      </w:r>
      <w:r w:rsidRPr="00845F64">
        <w:rPr>
          <w:rFonts w:cs="Arial"/>
          <w:noProof/>
          <w:color w:val="0000FF"/>
          <w:szCs w:val="20"/>
          <w:highlight w:val="white"/>
        </w:rPr>
        <w:t>="</w:t>
      </w:r>
      <w:r w:rsidRPr="00845F64">
        <w:rPr>
          <w:rFonts w:cs="Arial"/>
          <w:noProof/>
          <w:color w:val="000000"/>
          <w:szCs w:val="20"/>
          <w:highlight w:val="white"/>
        </w:rPr>
        <w:t>simple</w:t>
      </w:r>
      <w:r w:rsidRPr="00845F64">
        <w:rPr>
          <w:rFonts w:cs="Arial"/>
          <w:noProof/>
          <w:color w:val="0000FF"/>
          <w:szCs w:val="20"/>
          <w:highlight w:val="white"/>
        </w:rPr>
        <w:t>"</w:t>
      </w:r>
      <w:r w:rsidRPr="00845F64">
        <w:rPr>
          <w:rFonts w:cs="Arial"/>
          <w:noProof/>
          <w:color w:val="FF0000"/>
          <w:szCs w:val="20"/>
          <w:highlight w:val="white"/>
        </w:rPr>
        <w:t xml:space="preserve"> xl:href</w:t>
      </w:r>
      <w:r w:rsidRPr="00845F64">
        <w:rPr>
          <w:rFonts w:cs="Arial"/>
          <w:noProof/>
          <w:color w:val="0000FF"/>
          <w:szCs w:val="20"/>
          <w:highlight w:val="white"/>
        </w:rPr>
        <w:t>="</w:t>
      </w:r>
      <w:r>
        <w:rPr>
          <w:rFonts w:cs="Arial"/>
          <w:noProof/>
          <w:color w:val="000000"/>
          <w:szCs w:val="20"/>
          <w:highlight w:val="white"/>
        </w:rPr>
        <w:t>b_N</w:t>
      </w:r>
      <w:r w:rsidRPr="00845F64">
        <w:rPr>
          <w:rFonts w:cs="Arial"/>
          <w:noProof/>
          <w:color w:val="000000"/>
          <w:szCs w:val="20"/>
          <w:highlight w:val="white"/>
        </w:rPr>
        <w:t>L.IMRO.4321.12-0004</w:t>
      </w:r>
      <w:r>
        <w:rPr>
          <w:rFonts w:cs="Arial"/>
          <w:noProof/>
          <w:color w:val="000000"/>
          <w:szCs w:val="20"/>
          <w:highlight w:val="white"/>
        </w:rPr>
        <w:t>_bijlage1</w:t>
      </w:r>
      <w:r w:rsidRPr="00845F64">
        <w:rPr>
          <w:rFonts w:cs="Arial"/>
          <w:noProof/>
          <w:color w:val="000000"/>
          <w:szCs w:val="20"/>
          <w:highlight w:val="white"/>
        </w:rPr>
        <w:t>.</w:t>
      </w:r>
      <w:r>
        <w:rPr>
          <w:rFonts w:cs="Arial"/>
          <w:noProof/>
          <w:color w:val="000000"/>
          <w:szCs w:val="20"/>
          <w:highlight w:val="white"/>
        </w:rPr>
        <w:t>pdf</w:t>
      </w:r>
      <w:r w:rsidRPr="00576225">
        <w:rPr>
          <w:rFonts w:cs="Courier New"/>
          <w:noProof/>
        </w:rPr>
        <w:t xml:space="preserve"> "</w:t>
      </w:r>
      <w:r w:rsidRPr="00845F64">
        <w:rPr>
          <w:rFonts w:cs="Arial"/>
          <w:noProof/>
          <w:color w:val="0000FF"/>
          <w:szCs w:val="20"/>
          <w:highlight w:val="white"/>
        </w:rPr>
        <w:t>&gt;</w:t>
      </w:r>
      <w:r>
        <w:rPr>
          <w:rFonts w:cs="Courier New"/>
          <w:noProof/>
        </w:rPr>
        <w:t>een bijlage</w:t>
      </w:r>
      <w:r w:rsidRPr="00845F64">
        <w:rPr>
          <w:rFonts w:cs="Arial"/>
          <w:noProof/>
          <w:color w:val="0000FF"/>
          <w:szCs w:val="20"/>
          <w:highlight w:val="white"/>
        </w:rPr>
        <w:t>&lt;</w:t>
      </w:r>
      <w:r>
        <w:rPr>
          <w:rFonts w:cs="Arial"/>
          <w:noProof/>
          <w:color w:val="0000FF"/>
          <w:szCs w:val="20"/>
        </w:rPr>
        <w:t>/</w:t>
      </w:r>
      <w:r w:rsidRPr="00845F64">
        <w:rPr>
          <w:rFonts w:cs="Arial"/>
          <w:noProof/>
          <w:color w:val="800000"/>
          <w:szCs w:val="20"/>
          <w:highlight w:val="white"/>
        </w:rPr>
        <w:t>imropt</w:t>
      </w:r>
      <w:r>
        <w:rPr>
          <w:rFonts w:cs="Arial"/>
          <w:noProof/>
          <w:color w:val="800000"/>
          <w:szCs w:val="20"/>
          <w:highlight w:val="white"/>
        </w:rPr>
        <w:t>2012</w:t>
      </w:r>
      <w:r w:rsidRPr="00845F64">
        <w:rPr>
          <w:rFonts w:cs="Arial"/>
          <w:noProof/>
          <w:color w:val="800000"/>
          <w:szCs w:val="20"/>
          <w:highlight w:val="white"/>
        </w:rPr>
        <w:t>:</w:t>
      </w:r>
      <w:r>
        <w:rPr>
          <w:rFonts w:cs="Arial"/>
          <w:noProof/>
          <w:color w:val="800000"/>
          <w:szCs w:val="20"/>
          <w:highlight w:val="white"/>
        </w:rPr>
        <w:t>ex</w:t>
      </w:r>
      <w:r w:rsidRPr="00845F64">
        <w:rPr>
          <w:rFonts w:cs="Arial"/>
          <w:noProof/>
          <w:color w:val="800000"/>
          <w:szCs w:val="20"/>
          <w:highlight w:val="white"/>
        </w:rPr>
        <w:t>terneVerwijzing</w:t>
      </w:r>
      <w:r w:rsidRPr="00576225">
        <w:rPr>
          <w:rFonts w:cs="Courier New"/>
          <w:noProof/>
        </w:rPr>
        <w:t>&gt; is bijvoorbeeld een apart onderdeel. Net zoals een lijst met</w:t>
      </w:r>
    </w:p>
    <w:p w14:paraId="6AB7330B" w14:textId="497C96A4" w:rsidR="00AA0407" w:rsidRPr="00576225" w:rsidRDefault="00AA0407" w:rsidP="00B43E55">
      <w:pPr>
        <w:divId w:val="1021007961"/>
        <w:rPr>
          <w:rFonts w:cs="Courier New"/>
          <w:noProof/>
        </w:rPr>
      </w:pPr>
      <w:r w:rsidRPr="00845F64">
        <w:rPr>
          <w:rFonts w:cs="Arial"/>
          <w:noProof/>
          <w:color w:val="0000FF"/>
          <w:szCs w:val="20"/>
          <w:highlight w:val="white"/>
        </w:rPr>
        <w:t>&lt;</w:t>
      </w:r>
      <w:r>
        <w:rPr>
          <w:rFonts w:cs="Arial"/>
          <w:noProof/>
          <w:color w:val="0000FF"/>
          <w:szCs w:val="20"/>
        </w:rPr>
        <w:t>/</w:t>
      </w:r>
      <w:r>
        <w:rPr>
          <w:rFonts w:cs="Arial"/>
          <w:noProof/>
          <w:color w:val="800000"/>
          <w:szCs w:val="20"/>
        </w:rPr>
        <w:t>p</w:t>
      </w:r>
      <w:r w:rsidRPr="00845F64">
        <w:rPr>
          <w:rFonts w:cs="Arial"/>
          <w:noProof/>
          <w:color w:val="0000FF"/>
          <w:szCs w:val="20"/>
          <w:highlight w:val="white"/>
        </w:rPr>
        <w:t>&gt;</w:t>
      </w:r>
    </w:p>
    <w:p w14:paraId="112E184C" w14:textId="77777777" w:rsidR="00AA0407" w:rsidRPr="00576225" w:rsidRDefault="00AA0407" w:rsidP="00B43E55">
      <w:pPr>
        <w:divId w:val="1021007961"/>
        <w:rPr>
          <w:rFonts w:cs="Courier New"/>
          <w:noProof/>
        </w:rPr>
      </w:pPr>
      <w:r w:rsidRPr="00845F64">
        <w:rPr>
          <w:rFonts w:cs="Arial"/>
          <w:noProof/>
          <w:color w:val="0000FF"/>
          <w:szCs w:val="20"/>
          <w:highlight w:val="white"/>
        </w:rPr>
        <w:t>&lt;</w:t>
      </w:r>
      <w:r>
        <w:rPr>
          <w:rFonts w:cs="Arial"/>
          <w:noProof/>
          <w:color w:val="800000"/>
          <w:szCs w:val="20"/>
        </w:rPr>
        <w:t>ol class</w:t>
      </w:r>
      <w:r w:rsidRPr="00845F64">
        <w:rPr>
          <w:rFonts w:cs="Arial"/>
          <w:noProof/>
          <w:color w:val="0000FF"/>
          <w:szCs w:val="20"/>
          <w:highlight w:val="white"/>
        </w:rPr>
        <w:t>="</w:t>
      </w:r>
      <w:r w:rsidRPr="00576225">
        <w:rPr>
          <w:rFonts w:cs="Courier New"/>
          <w:noProof/>
        </w:rPr>
        <w:t>lower-alpha</w:t>
      </w:r>
      <w:r w:rsidRPr="00845F64">
        <w:rPr>
          <w:rFonts w:cs="Arial"/>
          <w:noProof/>
          <w:color w:val="0000FF"/>
          <w:szCs w:val="20"/>
          <w:highlight w:val="white"/>
        </w:rPr>
        <w:t>"&gt;</w:t>
      </w:r>
    </w:p>
    <w:p w14:paraId="3066D348" w14:textId="77777777" w:rsidR="00AA0407" w:rsidRPr="00576225" w:rsidRDefault="00AA0407" w:rsidP="00B43E55">
      <w:pPr>
        <w:divId w:val="1021007961"/>
        <w:rPr>
          <w:rFonts w:cs="Courier New"/>
          <w:noProof/>
        </w:rPr>
      </w:pPr>
      <w:r w:rsidRPr="00845F64">
        <w:rPr>
          <w:rFonts w:cs="Arial"/>
          <w:noProof/>
          <w:color w:val="0000FF"/>
          <w:szCs w:val="20"/>
          <w:highlight w:val="white"/>
        </w:rPr>
        <w:t>&lt;</w:t>
      </w:r>
      <w:r>
        <w:rPr>
          <w:rFonts w:cs="Arial"/>
          <w:noProof/>
          <w:color w:val="800000"/>
          <w:szCs w:val="20"/>
        </w:rPr>
        <w:t>li</w:t>
      </w:r>
      <w:r w:rsidRPr="00576225">
        <w:rPr>
          <w:rFonts w:cs="Courier New"/>
          <w:noProof/>
        </w:rPr>
        <w:t>&gt;punt 1</w:t>
      </w:r>
      <w:r w:rsidRPr="00845F64">
        <w:rPr>
          <w:rFonts w:cs="Arial"/>
          <w:noProof/>
          <w:color w:val="0000FF"/>
          <w:szCs w:val="20"/>
          <w:highlight w:val="white"/>
        </w:rPr>
        <w:t>&lt;</w:t>
      </w:r>
      <w:r>
        <w:rPr>
          <w:rFonts w:cs="Arial"/>
          <w:noProof/>
          <w:color w:val="0000FF"/>
          <w:szCs w:val="20"/>
        </w:rPr>
        <w:t>/</w:t>
      </w:r>
      <w:r>
        <w:rPr>
          <w:rFonts w:cs="Arial"/>
          <w:noProof/>
          <w:color w:val="800000"/>
          <w:szCs w:val="20"/>
        </w:rPr>
        <w:t>li</w:t>
      </w:r>
      <w:r w:rsidRPr="00845F64">
        <w:rPr>
          <w:rFonts w:cs="Arial"/>
          <w:noProof/>
          <w:color w:val="0000FF"/>
          <w:szCs w:val="20"/>
          <w:highlight w:val="white"/>
        </w:rPr>
        <w:t>&gt;</w:t>
      </w:r>
    </w:p>
    <w:p w14:paraId="73C4496B" w14:textId="77777777" w:rsidR="00AA0407" w:rsidRPr="00576225" w:rsidRDefault="00AA0407" w:rsidP="00B43E55">
      <w:pPr>
        <w:divId w:val="1021007961"/>
        <w:rPr>
          <w:rFonts w:cs="Courier New"/>
          <w:noProof/>
        </w:rPr>
      </w:pPr>
      <w:r w:rsidRPr="00845F64">
        <w:rPr>
          <w:rFonts w:cs="Arial"/>
          <w:noProof/>
          <w:color w:val="0000FF"/>
          <w:szCs w:val="20"/>
          <w:highlight w:val="white"/>
        </w:rPr>
        <w:t>&lt;</w:t>
      </w:r>
      <w:r>
        <w:rPr>
          <w:rFonts w:cs="Arial"/>
          <w:noProof/>
          <w:color w:val="800000"/>
          <w:szCs w:val="20"/>
        </w:rPr>
        <w:t>li</w:t>
      </w:r>
      <w:r w:rsidRPr="00576225">
        <w:rPr>
          <w:rFonts w:cs="Courier New"/>
          <w:noProof/>
        </w:rPr>
        <w:t>&gt;punt 2</w:t>
      </w:r>
      <w:r w:rsidRPr="00845F64">
        <w:rPr>
          <w:rFonts w:cs="Arial"/>
          <w:noProof/>
          <w:color w:val="0000FF"/>
          <w:szCs w:val="20"/>
          <w:highlight w:val="white"/>
        </w:rPr>
        <w:t>&lt;</w:t>
      </w:r>
      <w:r>
        <w:rPr>
          <w:rFonts w:cs="Arial"/>
          <w:noProof/>
          <w:color w:val="0000FF"/>
          <w:szCs w:val="20"/>
        </w:rPr>
        <w:t>/</w:t>
      </w:r>
      <w:r>
        <w:rPr>
          <w:rFonts w:cs="Arial"/>
          <w:noProof/>
          <w:color w:val="800000"/>
          <w:szCs w:val="20"/>
        </w:rPr>
        <w:t>li</w:t>
      </w:r>
      <w:r w:rsidRPr="00845F64">
        <w:rPr>
          <w:rFonts w:cs="Arial"/>
          <w:noProof/>
          <w:color w:val="0000FF"/>
          <w:szCs w:val="20"/>
          <w:highlight w:val="white"/>
        </w:rPr>
        <w:t>&gt;</w:t>
      </w:r>
    </w:p>
    <w:p w14:paraId="4C418D06" w14:textId="77777777" w:rsidR="00AA0407" w:rsidRPr="00576225" w:rsidRDefault="00AA0407" w:rsidP="00B43E55">
      <w:pPr>
        <w:divId w:val="1021007961"/>
        <w:rPr>
          <w:rFonts w:cs="Courier New"/>
          <w:noProof/>
        </w:rPr>
      </w:pPr>
      <w:r w:rsidRPr="00845F64">
        <w:rPr>
          <w:rFonts w:cs="Arial"/>
          <w:noProof/>
          <w:color w:val="0000FF"/>
          <w:szCs w:val="20"/>
          <w:highlight w:val="white"/>
        </w:rPr>
        <w:t>&lt;</w:t>
      </w:r>
      <w:r>
        <w:rPr>
          <w:rFonts w:cs="Arial"/>
          <w:noProof/>
          <w:color w:val="800000"/>
          <w:szCs w:val="20"/>
        </w:rPr>
        <w:t>li</w:t>
      </w:r>
      <w:r w:rsidRPr="00576225">
        <w:rPr>
          <w:rFonts w:cs="Courier New"/>
          <w:noProof/>
        </w:rPr>
        <w:t>&gt;punt 3</w:t>
      </w:r>
      <w:r w:rsidRPr="00845F64">
        <w:rPr>
          <w:rFonts w:cs="Arial"/>
          <w:noProof/>
          <w:color w:val="0000FF"/>
          <w:szCs w:val="20"/>
          <w:highlight w:val="white"/>
        </w:rPr>
        <w:t>&lt;</w:t>
      </w:r>
      <w:r>
        <w:rPr>
          <w:rFonts w:cs="Arial"/>
          <w:noProof/>
          <w:color w:val="0000FF"/>
          <w:szCs w:val="20"/>
        </w:rPr>
        <w:t>/</w:t>
      </w:r>
      <w:r>
        <w:rPr>
          <w:rFonts w:cs="Arial"/>
          <w:noProof/>
          <w:color w:val="800000"/>
          <w:szCs w:val="20"/>
        </w:rPr>
        <w:t>li</w:t>
      </w:r>
      <w:r w:rsidRPr="00845F64">
        <w:rPr>
          <w:rFonts w:cs="Arial"/>
          <w:noProof/>
          <w:color w:val="0000FF"/>
          <w:szCs w:val="20"/>
          <w:highlight w:val="white"/>
        </w:rPr>
        <w:t>&gt;</w:t>
      </w:r>
    </w:p>
    <w:p w14:paraId="09CC0277" w14:textId="77777777" w:rsidR="00AA0407" w:rsidRPr="00576225" w:rsidRDefault="00AA0407" w:rsidP="00B43E55">
      <w:pPr>
        <w:divId w:val="1021007961"/>
        <w:rPr>
          <w:rFonts w:cs="Courier New"/>
          <w:noProof/>
        </w:rPr>
      </w:pPr>
      <w:r w:rsidRPr="00845F64">
        <w:rPr>
          <w:rFonts w:cs="Arial"/>
          <w:noProof/>
          <w:color w:val="0000FF"/>
          <w:szCs w:val="20"/>
          <w:highlight w:val="white"/>
        </w:rPr>
        <w:t>&lt;</w:t>
      </w:r>
      <w:r>
        <w:rPr>
          <w:rFonts w:cs="Arial"/>
          <w:noProof/>
          <w:color w:val="0000FF"/>
          <w:szCs w:val="20"/>
        </w:rPr>
        <w:t>/</w:t>
      </w:r>
      <w:r>
        <w:rPr>
          <w:rFonts w:cs="Arial"/>
          <w:noProof/>
          <w:color w:val="800000"/>
          <w:szCs w:val="20"/>
        </w:rPr>
        <w:t>ol</w:t>
      </w:r>
      <w:r w:rsidRPr="00845F64">
        <w:rPr>
          <w:rFonts w:cs="Arial"/>
          <w:noProof/>
          <w:color w:val="0000FF"/>
          <w:szCs w:val="20"/>
          <w:highlight w:val="white"/>
        </w:rPr>
        <w:t>&gt;</w:t>
      </w:r>
    </w:p>
    <w:p w14:paraId="72873631" w14:textId="77777777" w:rsidR="00AA0407" w:rsidRPr="003F2A2C" w:rsidRDefault="00AA0407" w:rsidP="00B43E55">
      <w:pPr>
        <w:divId w:val="1021007961"/>
        <w:rPr>
          <w:rFonts w:cs="Arial"/>
          <w:noProof/>
          <w:color w:val="0000FF"/>
          <w:szCs w:val="20"/>
        </w:rPr>
      </w:pPr>
      <w:r w:rsidRPr="00845F64">
        <w:rPr>
          <w:rFonts w:cs="Arial"/>
          <w:noProof/>
          <w:color w:val="0000FF"/>
          <w:szCs w:val="20"/>
          <w:highlight w:val="white"/>
        </w:rPr>
        <w:t>&lt;</w:t>
      </w:r>
      <w:r>
        <w:rPr>
          <w:rFonts w:cs="Arial"/>
          <w:noProof/>
          <w:color w:val="0000FF"/>
          <w:szCs w:val="20"/>
        </w:rPr>
        <w:t>/</w:t>
      </w:r>
      <w:r>
        <w:rPr>
          <w:rFonts w:cs="Arial"/>
          <w:noProof/>
          <w:color w:val="800000"/>
          <w:szCs w:val="20"/>
          <w:highlight w:val="white"/>
        </w:rPr>
        <w:t>tekst</w:t>
      </w:r>
      <w:r w:rsidRPr="00845F64">
        <w:rPr>
          <w:rFonts w:cs="Arial"/>
          <w:noProof/>
          <w:color w:val="0000FF"/>
          <w:szCs w:val="20"/>
          <w:highlight w:val="white"/>
        </w:rPr>
        <w:t>&gt;</w:t>
      </w:r>
    </w:p>
    <w:p w14:paraId="6CD31C9F" w14:textId="77777777" w:rsidR="00E55F53" w:rsidRDefault="00E55F53" w:rsidP="009D64AA">
      <w:pPr>
        <w:pStyle w:val="Kop1"/>
      </w:pPr>
      <w:bookmarkStart w:id="23" w:name="_Toc318209089"/>
      <w:bookmarkStart w:id="24" w:name="_Ref144370732"/>
      <w:r>
        <w:lastRenderedPageBreak/>
        <w:t>Basisindeling plannen, visies en besluiten</w:t>
      </w:r>
      <w:bookmarkEnd w:id="23"/>
      <w:bookmarkEnd w:id="24"/>
    </w:p>
    <w:p w14:paraId="2A2DE3D3" w14:textId="33DB4D9B" w:rsidR="00AD0B43" w:rsidRDefault="00E55F53" w:rsidP="009D64AA">
      <w:r>
        <w:t xml:space="preserve">In dit hoofdstuk is voor de drie verschillende groepen ruimtelijke instrumenten de volgorde in planteksten aangegeven met behulp van tabellen. Elk </w:t>
      </w:r>
      <w:r w:rsidR="00FB3CDC">
        <w:t>TekstObject</w:t>
      </w:r>
      <w:r>
        <w:t xml:space="preserve"> is benoemd onder de kolom </w:t>
      </w:r>
      <w:r w:rsidRPr="001E4D5E">
        <w:t>objectType</w:t>
      </w:r>
      <w:r>
        <w:t xml:space="preserve">. Hoeveel keer het </w:t>
      </w:r>
      <w:r w:rsidR="00FB3CDC">
        <w:t>TekstObject</w:t>
      </w:r>
      <w:r>
        <w:t xml:space="preserve"> mag voorkomen is aangegeven in de kolom </w:t>
      </w:r>
      <w:r w:rsidR="001C6FC9">
        <w:t>Aantal</w:t>
      </w:r>
      <w:r>
        <w:t xml:space="preserve">. Tot slot is in de kolom </w:t>
      </w:r>
      <w:r w:rsidR="001C6FC9">
        <w:t xml:space="preserve">“Mag voorkomen onder” </w:t>
      </w:r>
      <w:r>
        <w:t xml:space="preserve">aangegeven onder welk </w:t>
      </w:r>
      <w:r w:rsidR="00FB3CDC">
        <w:t>TekstObject</w:t>
      </w:r>
      <w:r>
        <w:t xml:space="preserve"> dit </w:t>
      </w:r>
      <w:r w:rsidR="00FB3CDC">
        <w:t>TekstObject</w:t>
      </w:r>
      <w:r>
        <w:t xml:space="preserve"> kan vallen.</w:t>
      </w:r>
      <w:bookmarkStart w:id="25" w:name="_Toc310869284"/>
      <w:bookmarkStart w:id="26" w:name="_Ref310869321"/>
      <w:bookmarkStart w:id="27" w:name="_Toc318209090"/>
    </w:p>
    <w:p w14:paraId="6CD31CA1" w14:textId="3D89EC45" w:rsidR="00E55F53" w:rsidRPr="004E103B" w:rsidRDefault="00E55F53" w:rsidP="009D64AA">
      <w:pPr>
        <w:pStyle w:val="Kop2"/>
      </w:pPr>
      <w:r w:rsidRPr="004E103B">
        <w:t>Basisindeling plannen</w:t>
      </w:r>
      <w:bookmarkEnd w:id="25"/>
      <w:bookmarkEnd w:id="26"/>
      <w:bookmarkEnd w:id="27"/>
    </w:p>
    <w:p w14:paraId="6CD31CA2" w14:textId="54B86F7B" w:rsidR="00E55F53" w:rsidRDefault="00E55F53" w:rsidP="00E55F53">
      <w:pPr>
        <w:rPr>
          <w:rFonts w:cs="Verdana"/>
        </w:rPr>
      </w:pPr>
      <w:r>
        <w:t xml:space="preserve">Voor een </w:t>
      </w:r>
      <w:r w:rsidRPr="001244D5">
        <w:rPr>
          <w:rFonts w:cs="Verdana"/>
        </w:rPr>
        <w:t>bestemmingsplan, beheersverordening, inpassingsplan, rijksbestemmingsplan, wijzigingsplan</w:t>
      </w:r>
      <w:r>
        <w:rPr>
          <w:rFonts w:cs="Verdana"/>
        </w:rPr>
        <w:t xml:space="preserve"> en uitwerkingsplan kan de plantekst op een vaste wijze worden ingedeeld. Planteksten voor deze groep plannen kan in eerste plaats worden verdeeld in regels, bijlagen bij regels, toelichting, bijlagen bij toelichting. Ieder van deze onderdelen wordt verdeeld in hoofdstukken, paragrafen et cetera. De SVBP2012 </w:t>
      </w:r>
      <w:r w:rsidR="00363073" w:rsidRPr="00363073">
        <w:rPr>
          <w:rFonts w:cs="Verdana"/>
        </w:rPr>
        <w:t>[link toevoegen]</w:t>
      </w:r>
      <w:r w:rsidR="00363073">
        <w:rPr>
          <w:rFonts w:cs="Verdana"/>
        </w:rPr>
        <w:t xml:space="preserve"> </w:t>
      </w:r>
      <w:r>
        <w:rPr>
          <w:rFonts w:cs="Verdana"/>
        </w:rPr>
        <w:t xml:space="preserve">schrijft de indeling van de hoofdstukken en paragrafen </w:t>
      </w:r>
      <w:r w:rsidR="0046626E">
        <w:rPr>
          <w:rFonts w:cs="Verdana"/>
        </w:rPr>
        <w:t xml:space="preserve">van de regels </w:t>
      </w:r>
      <w:r>
        <w:rPr>
          <w:rFonts w:cs="Verdana"/>
        </w:rPr>
        <w:t>voor</w:t>
      </w:r>
      <w:r w:rsidRPr="00002AFC">
        <w:rPr>
          <w:rFonts w:cs="Verdana"/>
        </w:rPr>
        <w:t xml:space="preserve">. </w:t>
      </w:r>
      <w:r>
        <w:fldChar w:fldCharType="begin"/>
      </w:r>
      <w:r>
        <w:instrText xml:space="preserve"> REF _Ref306275740 \h  \* MERGEFORMAT </w:instrText>
      </w:r>
      <w:r>
        <w:fldChar w:fldCharType="separate"/>
      </w:r>
      <w:r w:rsidR="003E1D6A" w:rsidRPr="003E1D6A">
        <w:t>Tabel 2</w:t>
      </w:r>
      <w:r>
        <w:fldChar w:fldCharType="end"/>
      </w:r>
      <w:r w:rsidRPr="00002AFC">
        <w:rPr>
          <w:rFonts w:cs="Verdana"/>
        </w:rPr>
        <w:t xml:space="preserve"> </w:t>
      </w:r>
      <w:r>
        <w:rPr>
          <w:rFonts w:cs="Verdana"/>
        </w:rPr>
        <w:t xml:space="preserve">en </w:t>
      </w:r>
      <w:r>
        <w:fldChar w:fldCharType="begin"/>
      </w:r>
      <w:r>
        <w:instrText xml:space="preserve"> REF _Ref310865118 \h  \* MERGEFORMAT </w:instrText>
      </w:r>
      <w:r>
        <w:fldChar w:fldCharType="separate"/>
      </w:r>
      <w:r w:rsidR="003E1D6A" w:rsidRPr="003E1D6A">
        <w:t>Tabel 3</w:t>
      </w:r>
      <w:r>
        <w:fldChar w:fldCharType="end"/>
      </w:r>
      <w:r>
        <w:rPr>
          <w:rFonts w:cs="Verdana"/>
        </w:rPr>
        <w:t xml:space="preserve"> geven samen de indeling voor de regels. In de volgende tabellen wordt de indeling gegeven voor de bijlagen bij de regels (</w:t>
      </w:r>
      <w:r>
        <w:fldChar w:fldCharType="begin"/>
      </w:r>
      <w:r>
        <w:instrText xml:space="preserve"> REF _Ref308084183 \h  \* MERGEFORMAT </w:instrText>
      </w:r>
      <w:r>
        <w:fldChar w:fldCharType="separate"/>
      </w:r>
      <w:r w:rsidR="003E1D6A" w:rsidRPr="003E1D6A">
        <w:t>Tabel 4</w:t>
      </w:r>
      <w:r>
        <w:fldChar w:fldCharType="end"/>
      </w:r>
      <w:r w:rsidRPr="007328E3">
        <w:rPr>
          <w:rFonts w:cs="Verdana"/>
        </w:rPr>
        <w:t>),</w:t>
      </w:r>
      <w:r>
        <w:rPr>
          <w:rFonts w:cs="Verdana"/>
        </w:rPr>
        <w:t xml:space="preserve"> </w:t>
      </w:r>
      <w:r w:rsidRPr="007328E3">
        <w:rPr>
          <w:rFonts w:cs="Verdana"/>
        </w:rPr>
        <w:t>toelichting (</w:t>
      </w:r>
      <w:r>
        <w:fldChar w:fldCharType="begin"/>
      </w:r>
      <w:r>
        <w:instrText xml:space="preserve"> REF _Ref308084190 \h  \* MERGEFORMAT </w:instrText>
      </w:r>
      <w:r>
        <w:fldChar w:fldCharType="separate"/>
      </w:r>
      <w:r w:rsidR="003E1D6A" w:rsidRPr="003E1D6A">
        <w:t>Tabel 5</w:t>
      </w:r>
      <w:r>
        <w:fldChar w:fldCharType="end"/>
      </w:r>
      <w:r>
        <w:rPr>
          <w:rFonts w:cs="Verdana"/>
        </w:rPr>
        <w:t xml:space="preserve">) en de bijlagen bij de toelichting </w:t>
      </w:r>
      <w:r w:rsidRPr="007328E3">
        <w:rPr>
          <w:rFonts w:cs="Verdana"/>
        </w:rPr>
        <w:t>(</w:t>
      </w:r>
      <w:r>
        <w:fldChar w:fldCharType="begin"/>
      </w:r>
      <w:r>
        <w:instrText xml:space="preserve"> REF _Ref308084196 \h  \* MERGEFORMAT </w:instrText>
      </w:r>
      <w:r>
        <w:fldChar w:fldCharType="separate"/>
      </w:r>
      <w:r w:rsidR="003E1D6A" w:rsidRPr="003E1D6A">
        <w:t>Tabel 6</w:t>
      </w:r>
      <w:r>
        <w:fldChar w:fldCharType="end"/>
      </w:r>
      <w:r w:rsidRPr="007328E3">
        <w:rPr>
          <w:rFonts w:cs="Verdana"/>
        </w:rPr>
        <w:t>)</w:t>
      </w:r>
      <w:r>
        <w:rPr>
          <w:rFonts w:cs="Verdana"/>
        </w:rPr>
        <w:t>.</w:t>
      </w:r>
      <w:r w:rsidR="0046626E">
        <w:rPr>
          <w:rFonts w:cs="Verdana"/>
        </w:rPr>
        <w:t xml:space="preserve"> In afwijking van onderstaande tabellen mogen bijlagen ook beschikbaar gesteld worden in separate bronbestanden conform STRI2012</w:t>
      </w:r>
      <w:r w:rsidR="00FD194F">
        <w:rPr>
          <w:rFonts w:cs="Verdana"/>
        </w:rPr>
        <w:t xml:space="preserve"> </w:t>
      </w:r>
      <w:r w:rsidR="00FD194F" w:rsidRPr="00FD194F">
        <w:rPr>
          <w:rFonts w:cs="Verdana"/>
        </w:rPr>
        <w:t>[link toevoegen]</w:t>
      </w:r>
      <w:r w:rsidR="0046626E">
        <w:rPr>
          <w:rFonts w:cs="Verdana"/>
        </w:rPr>
        <w:t>.</w:t>
      </w:r>
    </w:p>
    <w:p w14:paraId="5A741E49" w14:textId="2AF385C5" w:rsidR="007F5855" w:rsidRDefault="000265AD" w:rsidP="000265AD">
      <w:pPr>
        <w:pStyle w:val="Figuur"/>
      </w:pPr>
      <w:r>
        <w:rPr>
          <w:noProof/>
        </w:rPr>
        <w:lastRenderedPageBreak/>
        <w:drawing>
          <wp:inline distT="0" distB="0" distL="0" distR="0" wp14:anchorId="5B5FAFA8" wp14:editId="0599CB9C">
            <wp:extent cx="4472940" cy="6865620"/>
            <wp:effectExtent l="0" t="0" r="3810" b="0"/>
            <wp:docPr id="678741645" name="Afbeelding 3" descr="Afbeelding met tekst, Lettertype, schermopname, ontvang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1645" name="Afbeelding 3" descr="Afbeelding met tekst, Lettertype, schermopname, ontvangst&#10;&#10;Automatisch gegenereerde beschrijving"/>
                    <pic:cNvPicPr/>
                  </pic:nvPicPr>
                  <pic:blipFill>
                    <a:blip r:embed="rId13">
                      <a:extLst>
                        <a:ext uri="{28A0092B-C50C-407E-A947-70E740481C1C}">
                          <a14:useLocalDpi xmlns:a14="http://schemas.microsoft.com/office/drawing/2010/main" val="0"/>
                        </a:ext>
                      </a:extLst>
                    </a:blip>
                    <a:stretch>
                      <a:fillRect/>
                    </a:stretch>
                  </pic:blipFill>
                  <pic:spPr>
                    <a:xfrm>
                      <a:off x="0" y="0"/>
                      <a:ext cx="4472940" cy="6865620"/>
                    </a:xfrm>
                    <a:prstGeom prst="rect">
                      <a:avLst/>
                    </a:prstGeom>
                  </pic:spPr>
                </pic:pic>
              </a:graphicData>
            </a:graphic>
          </wp:inline>
        </w:drawing>
      </w:r>
    </w:p>
    <w:p w14:paraId="72D3E3CF" w14:textId="7824CD6A" w:rsidR="007F5855" w:rsidRDefault="000D4107" w:rsidP="000265AD">
      <w:pPr>
        <w:pStyle w:val="Figuurbijschrift"/>
      </w:pPr>
      <w:r w:rsidRPr="000D4107">
        <w:t>Hiërarchie objecttypen bij planteksten</w:t>
      </w:r>
    </w:p>
    <w:p w14:paraId="6CD31DFE" w14:textId="19B7BDFB" w:rsidR="00E55F53" w:rsidRPr="00411345" w:rsidRDefault="00E55F53" w:rsidP="000265AD">
      <w:pPr>
        <w:pStyle w:val="Tabeltitel"/>
      </w:pPr>
      <w:bookmarkStart w:id="28" w:name="_Ref308084183"/>
      <w:r w:rsidRPr="00C4351D">
        <w:lastRenderedPageBreak/>
        <w:t xml:space="preserve">Tabel </w:t>
      </w:r>
      <w:bookmarkEnd w:id="28"/>
      <w:r w:rsidRPr="00411345">
        <w:t xml:space="preserve">Basisindeling planteksten </w:t>
      </w:r>
      <w:r>
        <w:t>plannen: bijlagen bij regels</w:t>
      </w:r>
    </w:p>
    <w:tbl>
      <w:tblPr>
        <w:tblStyle w:val="Tabel"/>
        <w:tblW w:w="8931" w:type="dxa"/>
        <w:tblLook w:val="0620" w:firstRow="1" w:lastRow="0" w:firstColumn="0" w:lastColumn="0" w:noHBand="1" w:noVBand="1"/>
      </w:tblPr>
      <w:tblGrid>
        <w:gridCol w:w="3402"/>
        <w:gridCol w:w="851"/>
        <w:gridCol w:w="4678"/>
      </w:tblGrid>
      <w:tr w:rsidR="00E55F53" w:rsidRPr="003B3EAF" w14:paraId="6CD31E03"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E00" w14:textId="77777777" w:rsidR="009C6139" w:rsidRDefault="00E55F53" w:rsidP="009C6139">
            <w:pPr>
              <w:spacing w:before="80" w:after="40" w:line="240" w:lineRule="atLeast"/>
              <w:rPr>
                <w:b/>
              </w:rPr>
            </w:pPr>
            <w:r w:rsidRPr="003B3EAF">
              <w:rPr>
                <w:b/>
              </w:rPr>
              <w:t>objectType</w:t>
            </w:r>
          </w:p>
        </w:tc>
        <w:tc>
          <w:tcPr>
            <w:tcW w:w="851" w:type="dxa"/>
          </w:tcPr>
          <w:p w14:paraId="6CD31E01" w14:textId="77777777" w:rsidR="009C6139" w:rsidRDefault="00E55F53" w:rsidP="009C6139">
            <w:pPr>
              <w:spacing w:before="80" w:after="40" w:line="240" w:lineRule="atLeast"/>
              <w:rPr>
                <w:b/>
              </w:rPr>
            </w:pPr>
            <w:r>
              <w:rPr>
                <w:b/>
              </w:rPr>
              <w:t>Aantal</w:t>
            </w:r>
          </w:p>
        </w:tc>
        <w:tc>
          <w:tcPr>
            <w:tcW w:w="4678" w:type="dxa"/>
          </w:tcPr>
          <w:p w14:paraId="6CD31E02" w14:textId="77777777" w:rsidR="009C6139" w:rsidRDefault="00E55F53" w:rsidP="009C6139">
            <w:pPr>
              <w:spacing w:before="80" w:after="40" w:line="240" w:lineRule="atLeast"/>
              <w:rPr>
                <w:b/>
              </w:rPr>
            </w:pPr>
            <w:r>
              <w:rPr>
                <w:b/>
              </w:rPr>
              <w:t>Mag voorkomen onder</w:t>
            </w:r>
          </w:p>
        </w:tc>
      </w:tr>
      <w:tr w:rsidR="00E55F53" w:rsidRPr="00FB51B2" w14:paraId="6CD31E07" w14:textId="77777777" w:rsidTr="00907EC1">
        <w:tc>
          <w:tcPr>
            <w:tcW w:w="3402" w:type="dxa"/>
            <w:hideMark/>
          </w:tcPr>
          <w:p w14:paraId="6CD31E04" w14:textId="77777777" w:rsidR="009C6139" w:rsidRDefault="00E55F53" w:rsidP="009C6139">
            <w:pPr>
              <w:spacing w:line="240" w:lineRule="atLeast"/>
            </w:pPr>
            <w:r>
              <w:t>bijlagen bij regels</w:t>
            </w:r>
          </w:p>
        </w:tc>
        <w:tc>
          <w:tcPr>
            <w:tcW w:w="851" w:type="dxa"/>
          </w:tcPr>
          <w:p w14:paraId="6CD31E05" w14:textId="77777777" w:rsidR="009C6139" w:rsidRDefault="00E55F53" w:rsidP="009C6139">
            <w:pPr>
              <w:spacing w:line="240" w:lineRule="atLeast"/>
            </w:pPr>
            <w:r>
              <w:t>0..1</w:t>
            </w:r>
          </w:p>
        </w:tc>
        <w:tc>
          <w:tcPr>
            <w:tcW w:w="4678" w:type="dxa"/>
          </w:tcPr>
          <w:p w14:paraId="6CD31E06" w14:textId="77777777" w:rsidR="009C6139" w:rsidRDefault="00E55F53" w:rsidP="009C6139">
            <w:pPr>
              <w:spacing w:line="240" w:lineRule="atLeast"/>
            </w:pPr>
            <w:r>
              <w:t>document, regels</w:t>
            </w:r>
          </w:p>
        </w:tc>
      </w:tr>
      <w:tr w:rsidR="00E55F53" w:rsidRPr="00FB51B2" w14:paraId="6CD31E0B" w14:textId="77777777" w:rsidTr="00907EC1">
        <w:tc>
          <w:tcPr>
            <w:tcW w:w="3402" w:type="dxa"/>
            <w:hideMark/>
          </w:tcPr>
          <w:p w14:paraId="6CD31E08" w14:textId="77777777" w:rsidR="009C6139" w:rsidRDefault="00E55F53" w:rsidP="009C6139">
            <w:pPr>
              <w:spacing w:line="240" w:lineRule="atLeast"/>
            </w:pPr>
            <w:r>
              <w:t>bijlage bij regels</w:t>
            </w:r>
          </w:p>
        </w:tc>
        <w:tc>
          <w:tcPr>
            <w:tcW w:w="851" w:type="dxa"/>
          </w:tcPr>
          <w:p w14:paraId="6CD31E09" w14:textId="77777777" w:rsidR="009C6139" w:rsidRDefault="00E55F53" w:rsidP="009C6139">
            <w:pPr>
              <w:spacing w:line="240" w:lineRule="atLeast"/>
            </w:pPr>
            <w:r w:rsidRPr="0009707E">
              <w:t>0..n</w:t>
            </w:r>
          </w:p>
        </w:tc>
        <w:tc>
          <w:tcPr>
            <w:tcW w:w="4678" w:type="dxa"/>
          </w:tcPr>
          <w:p w14:paraId="6CD31E0A" w14:textId="77777777" w:rsidR="009C6139" w:rsidRDefault="00E55F53" w:rsidP="009C6139">
            <w:pPr>
              <w:spacing w:line="240" w:lineRule="atLeast"/>
            </w:pPr>
            <w:r>
              <w:t>bijlagen bij regels</w:t>
            </w:r>
          </w:p>
        </w:tc>
      </w:tr>
      <w:tr w:rsidR="00E55F53" w:rsidRPr="00FB51B2" w14:paraId="6CD31E0F" w14:textId="77777777" w:rsidTr="00907EC1">
        <w:tc>
          <w:tcPr>
            <w:tcW w:w="3402" w:type="dxa"/>
            <w:hideMark/>
          </w:tcPr>
          <w:p w14:paraId="6CD31E0C" w14:textId="77777777" w:rsidR="009C6139" w:rsidRDefault="00E55F53" w:rsidP="009C6139">
            <w:pPr>
              <w:spacing w:line="240" w:lineRule="atLeast"/>
            </w:pPr>
            <w:r>
              <w:t xml:space="preserve">deel </w:t>
            </w:r>
          </w:p>
        </w:tc>
        <w:tc>
          <w:tcPr>
            <w:tcW w:w="851" w:type="dxa"/>
          </w:tcPr>
          <w:p w14:paraId="6CD31E0D" w14:textId="77777777" w:rsidR="009C6139" w:rsidRDefault="00E55F53" w:rsidP="009C6139">
            <w:pPr>
              <w:spacing w:line="240" w:lineRule="atLeast"/>
            </w:pPr>
            <w:r w:rsidRPr="0009707E">
              <w:t>0..n</w:t>
            </w:r>
          </w:p>
        </w:tc>
        <w:tc>
          <w:tcPr>
            <w:tcW w:w="4678" w:type="dxa"/>
          </w:tcPr>
          <w:p w14:paraId="6CD31E0E" w14:textId="77777777" w:rsidR="009C6139" w:rsidRDefault="00E55F53" w:rsidP="009C6139">
            <w:pPr>
              <w:spacing w:line="240" w:lineRule="atLeast"/>
            </w:pPr>
            <w:r>
              <w:t>bijlage bij regels</w:t>
            </w:r>
          </w:p>
        </w:tc>
      </w:tr>
      <w:tr w:rsidR="00E55F53" w:rsidRPr="00FB51B2" w14:paraId="6CD31E13" w14:textId="77777777" w:rsidTr="00907EC1">
        <w:tc>
          <w:tcPr>
            <w:tcW w:w="3402" w:type="dxa"/>
            <w:hideMark/>
          </w:tcPr>
          <w:p w14:paraId="6CD31E10" w14:textId="77777777" w:rsidR="009C6139" w:rsidRDefault="00E55F53" w:rsidP="009C6139">
            <w:pPr>
              <w:spacing w:line="240" w:lineRule="atLeast"/>
            </w:pPr>
            <w:r>
              <w:t>hoofdstuk</w:t>
            </w:r>
          </w:p>
        </w:tc>
        <w:tc>
          <w:tcPr>
            <w:tcW w:w="851" w:type="dxa"/>
          </w:tcPr>
          <w:p w14:paraId="6CD31E11" w14:textId="77777777" w:rsidR="009C6139" w:rsidRDefault="00E55F53" w:rsidP="009C6139">
            <w:pPr>
              <w:spacing w:line="240" w:lineRule="atLeast"/>
            </w:pPr>
            <w:r w:rsidRPr="0009707E">
              <w:t>0..n</w:t>
            </w:r>
          </w:p>
        </w:tc>
        <w:tc>
          <w:tcPr>
            <w:tcW w:w="4678" w:type="dxa"/>
          </w:tcPr>
          <w:p w14:paraId="6CD31E12" w14:textId="77777777" w:rsidR="009C6139" w:rsidRDefault="00E55F53" w:rsidP="009C6139">
            <w:pPr>
              <w:spacing w:line="240" w:lineRule="atLeast"/>
            </w:pPr>
            <w:r>
              <w:t>bijlage bij regels, Deel</w:t>
            </w:r>
          </w:p>
        </w:tc>
      </w:tr>
      <w:tr w:rsidR="00E55F53" w:rsidRPr="00FB51B2" w14:paraId="6CD31E17" w14:textId="77777777" w:rsidTr="00907EC1">
        <w:tc>
          <w:tcPr>
            <w:tcW w:w="3402" w:type="dxa"/>
            <w:hideMark/>
          </w:tcPr>
          <w:p w14:paraId="6CD31E14" w14:textId="77777777" w:rsidR="009C6139" w:rsidRDefault="00E55F53" w:rsidP="009C6139">
            <w:pPr>
              <w:spacing w:line="240" w:lineRule="atLeast"/>
            </w:pPr>
            <w:r>
              <w:t>paragraaf</w:t>
            </w:r>
          </w:p>
        </w:tc>
        <w:tc>
          <w:tcPr>
            <w:tcW w:w="851" w:type="dxa"/>
          </w:tcPr>
          <w:p w14:paraId="6CD31E15" w14:textId="77777777" w:rsidR="009C6139" w:rsidRDefault="00E55F53" w:rsidP="009C6139">
            <w:pPr>
              <w:spacing w:line="240" w:lineRule="atLeast"/>
            </w:pPr>
            <w:r w:rsidRPr="0009707E">
              <w:t>0..n</w:t>
            </w:r>
          </w:p>
        </w:tc>
        <w:tc>
          <w:tcPr>
            <w:tcW w:w="4678" w:type="dxa"/>
          </w:tcPr>
          <w:p w14:paraId="6CD31E16" w14:textId="77777777" w:rsidR="009C6139" w:rsidRDefault="00E55F53" w:rsidP="009C6139">
            <w:pPr>
              <w:spacing w:line="240" w:lineRule="atLeast"/>
            </w:pPr>
            <w:r>
              <w:t>hoofdstuk</w:t>
            </w:r>
          </w:p>
        </w:tc>
      </w:tr>
      <w:tr w:rsidR="00E55F53" w:rsidRPr="00FB51B2" w14:paraId="6CD31E1B" w14:textId="77777777" w:rsidTr="00907EC1">
        <w:tc>
          <w:tcPr>
            <w:tcW w:w="3402" w:type="dxa"/>
          </w:tcPr>
          <w:p w14:paraId="6CD31E18" w14:textId="77777777" w:rsidR="009C6139" w:rsidRDefault="00E55F53" w:rsidP="009C6139">
            <w:pPr>
              <w:spacing w:line="240" w:lineRule="atLeast"/>
            </w:pPr>
            <w:r>
              <w:t>subparagraaf</w:t>
            </w:r>
          </w:p>
        </w:tc>
        <w:tc>
          <w:tcPr>
            <w:tcW w:w="851" w:type="dxa"/>
          </w:tcPr>
          <w:p w14:paraId="6CD31E19" w14:textId="77777777" w:rsidR="009C6139" w:rsidRDefault="00E55F53" w:rsidP="009C6139">
            <w:pPr>
              <w:spacing w:line="240" w:lineRule="atLeast"/>
            </w:pPr>
            <w:r w:rsidRPr="00B07054">
              <w:t>0..n</w:t>
            </w:r>
          </w:p>
        </w:tc>
        <w:tc>
          <w:tcPr>
            <w:tcW w:w="4678" w:type="dxa"/>
          </w:tcPr>
          <w:p w14:paraId="6CD31E1A" w14:textId="77777777" w:rsidR="009C6139" w:rsidRDefault="00E55F53" w:rsidP="009C6139">
            <w:pPr>
              <w:spacing w:line="240" w:lineRule="atLeast"/>
            </w:pPr>
            <w:r>
              <w:t>paragraaf</w:t>
            </w:r>
          </w:p>
        </w:tc>
      </w:tr>
      <w:tr w:rsidR="00E55F53" w:rsidRPr="00FB51B2" w14:paraId="6CD31E1F" w14:textId="77777777" w:rsidTr="00907EC1">
        <w:tc>
          <w:tcPr>
            <w:tcW w:w="3402" w:type="dxa"/>
          </w:tcPr>
          <w:p w14:paraId="6CD31E1C" w14:textId="77777777" w:rsidR="009C6139" w:rsidRDefault="00E55F53" w:rsidP="009C6139">
            <w:pPr>
              <w:spacing w:line="240" w:lineRule="atLeast"/>
            </w:pPr>
            <w:r>
              <w:t>subsubparagraaf</w:t>
            </w:r>
          </w:p>
        </w:tc>
        <w:tc>
          <w:tcPr>
            <w:tcW w:w="851" w:type="dxa"/>
          </w:tcPr>
          <w:p w14:paraId="6CD31E1D" w14:textId="77777777" w:rsidR="009C6139" w:rsidRDefault="00E55F53" w:rsidP="009C6139">
            <w:pPr>
              <w:spacing w:line="240" w:lineRule="atLeast"/>
            </w:pPr>
            <w:r w:rsidRPr="00B07054">
              <w:t>0..n</w:t>
            </w:r>
          </w:p>
        </w:tc>
        <w:tc>
          <w:tcPr>
            <w:tcW w:w="4678" w:type="dxa"/>
          </w:tcPr>
          <w:p w14:paraId="6CD31E1E" w14:textId="77777777" w:rsidR="009C6139" w:rsidRDefault="00E55F53" w:rsidP="009C6139">
            <w:pPr>
              <w:spacing w:line="240" w:lineRule="atLeast"/>
            </w:pPr>
            <w:r>
              <w:t>subparagraaf</w:t>
            </w:r>
          </w:p>
        </w:tc>
      </w:tr>
      <w:tr w:rsidR="00E55F53" w:rsidRPr="00FB51B2" w14:paraId="6CD31E23" w14:textId="77777777" w:rsidTr="00907EC1">
        <w:tc>
          <w:tcPr>
            <w:tcW w:w="3402" w:type="dxa"/>
          </w:tcPr>
          <w:p w14:paraId="6CD31E20" w14:textId="77777777" w:rsidR="009C6139" w:rsidRDefault="00E55F53" w:rsidP="009C6139">
            <w:pPr>
              <w:spacing w:line="240" w:lineRule="atLeast"/>
            </w:pPr>
            <w:r>
              <w:t>subsubsubparagraaf</w:t>
            </w:r>
          </w:p>
        </w:tc>
        <w:tc>
          <w:tcPr>
            <w:tcW w:w="851" w:type="dxa"/>
          </w:tcPr>
          <w:p w14:paraId="6CD31E21" w14:textId="77777777" w:rsidR="009C6139" w:rsidRDefault="00E55F53" w:rsidP="009C6139">
            <w:pPr>
              <w:spacing w:line="240" w:lineRule="atLeast"/>
            </w:pPr>
            <w:r w:rsidRPr="00B07054">
              <w:t>0..n</w:t>
            </w:r>
          </w:p>
        </w:tc>
        <w:tc>
          <w:tcPr>
            <w:tcW w:w="4678" w:type="dxa"/>
          </w:tcPr>
          <w:p w14:paraId="6CD31E22" w14:textId="77777777" w:rsidR="009C6139" w:rsidRDefault="00E55F53" w:rsidP="009C6139">
            <w:pPr>
              <w:spacing w:line="240" w:lineRule="atLeast"/>
            </w:pPr>
            <w:r>
              <w:t>subsubparagraaf</w:t>
            </w:r>
          </w:p>
        </w:tc>
      </w:tr>
      <w:tr w:rsidR="00E55F53" w:rsidRPr="00FB51B2" w14:paraId="6CD31E27" w14:textId="77777777" w:rsidTr="00907EC1">
        <w:tc>
          <w:tcPr>
            <w:tcW w:w="3402" w:type="dxa"/>
          </w:tcPr>
          <w:p w14:paraId="6CD31E24" w14:textId="77777777" w:rsidR="009C6139" w:rsidRDefault="00E55F53" w:rsidP="009C6139">
            <w:pPr>
              <w:spacing w:line="240" w:lineRule="atLeast"/>
            </w:pPr>
            <w:r>
              <w:t>overig</w:t>
            </w:r>
          </w:p>
        </w:tc>
        <w:tc>
          <w:tcPr>
            <w:tcW w:w="851" w:type="dxa"/>
          </w:tcPr>
          <w:p w14:paraId="6CD31E25" w14:textId="77777777" w:rsidR="009C6139" w:rsidRDefault="00E55F53" w:rsidP="009C6139">
            <w:pPr>
              <w:spacing w:line="240" w:lineRule="atLeast"/>
            </w:pPr>
            <w:r>
              <w:t>0..n</w:t>
            </w:r>
          </w:p>
        </w:tc>
        <w:tc>
          <w:tcPr>
            <w:tcW w:w="4678" w:type="dxa"/>
          </w:tcPr>
          <w:p w14:paraId="6CD31E26" w14:textId="77777777" w:rsidR="009C6139" w:rsidRDefault="00E55F53" w:rsidP="009C6139">
            <w:pPr>
              <w:spacing w:line="240" w:lineRule="atLeast"/>
            </w:pPr>
            <w:r>
              <w:t>hoofdstuk, paragraaf, subparagraaf, subsubparagraaf, subsubsubparagraaf</w:t>
            </w:r>
          </w:p>
        </w:tc>
      </w:tr>
    </w:tbl>
    <w:p w14:paraId="6CD31E29" w14:textId="21D4FF13" w:rsidR="00E55F53" w:rsidRPr="00411345" w:rsidRDefault="00E55F53" w:rsidP="000265AD">
      <w:pPr>
        <w:pStyle w:val="Tabeltitel"/>
      </w:pPr>
      <w:bookmarkStart w:id="29" w:name="_Ref308084190"/>
      <w:r w:rsidRPr="00C4351D">
        <w:t xml:space="preserve">Tabel </w:t>
      </w:r>
      <w:bookmarkEnd w:id="29"/>
      <w:r w:rsidRPr="00411345">
        <w:t xml:space="preserve">Basisindeling planteksten </w:t>
      </w:r>
      <w:r>
        <w:t>plannen: toelichting</w:t>
      </w:r>
    </w:p>
    <w:tbl>
      <w:tblPr>
        <w:tblStyle w:val="Tabel"/>
        <w:tblW w:w="8931" w:type="dxa"/>
        <w:tblLook w:val="0620" w:firstRow="1" w:lastRow="0" w:firstColumn="0" w:lastColumn="0" w:noHBand="1" w:noVBand="1"/>
      </w:tblPr>
      <w:tblGrid>
        <w:gridCol w:w="3402"/>
        <w:gridCol w:w="851"/>
        <w:gridCol w:w="4678"/>
      </w:tblGrid>
      <w:tr w:rsidR="00E55F53" w:rsidRPr="003B3EAF" w14:paraId="6CD31E2E"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E2B" w14:textId="77777777" w:rsidR="009C6139" w:rsidRDefault="00E55F53" w:rsidP="009C6139">
            <w:pPr>
              <w:spacing w:before="80" w:after="40" w:line="240" w:lineRule="atLeast"/>
              <w:rPr>
                <w:b/>
              </w:rPr>
            </w:pPr>
            <w:r w:rsidRPr="003B3EAF">
              <w:rPr>
                <w:b/>
              </w:rPr>
              <w:t>objectType</w:t>
            </w:r>
          </w:p>
        </w:tc>
        <w:tc>
          <w:tcPr>
            <w:tcW w:w="851" w:type="dxa"/>
          </w:tcPr>
          <w:p w14:paraId="6CD31E2C" w14:textId="77777777" w:rsidR="009C6139" w:rsidRDefault="00E55F53" w:rsidP="009C6139">
            <w:pPr>
              <w:spacing w:before="80" w:after="40" w:line="240" w:lineRule="atLeast"/>
              <w:rPr>
                <w:b/>
              </w:rPr>
            </w:pPr>
            <w:r>
              <w:rPr>
                <w:b/>
              </w:rPr>
              <w:t>Aantal</w:t>
            </w:r>
          </w:p>
        </w:tc>
        <w:tc>
          <w:tcPr>
            <w:tcW w:w="4678" w:type="dxa"/>
          </w:tcPr>
          <w:p w14:paraId="6CD31E2D" w14:textId="77777777" w:rsidR="009C6139" w:rsidRDefault="00E55F53" w:rsidP="009C6139">
            <w:pPr>
              <w:spacing w:before="80" w:after="40" w:line="240" w:lineRule="atLeast"/>
              <w:rPr>
                <w:b/>
              </w:rPr>
            </w:pPr>
            <w:r>
              <w:rPr>
                <w:b/>
              </w:rPr>
              <w:t>Mag voorkomen onder</w:t>
            </w:r>
          </w:p>
        </w:tc>
      </w:tr>
      <w:tr w:rsidR="00E55F53" w:rsidRPr="00FB51B2" w14:paraId="6CD31E32" w14:textId="77777777" w:rsidTr="00907EC1">
        <w:tc>
          <w:tcPr>
            <w:tcW w:w="3402" w:type="dxa"/>
            <w:hideMark/>
          </w:tcPr>
          <w:p w14:paraId="6CD31E2F" w14:textId="77777777" w:rsidR="009C6139" w:rsidRDefault="00E55F53" w:rsidP="009C6139">
            <w:pPr>
              <w:spacing w:line="240" w:lineRule="atLeast"/>
            </w:pPr>
            <w:r>
              <w:t>toelichting</w:t>
            </w:r>
          </w:p>
        </w:tc>
        <w:tc>
          <w:tcPr>
            <w:tcW w:w="851" w:type="dxa"/>
          </w:tcPr>
          <w:p w14:paraId="6CD31E30" w14:textId="77777777" w:rsidR="009C6139" w:rsidRDefault="00E55F53" w:rsidP="009C6139">
            <w:pPr>
              <w:spacing w:line="240" w:lineRule="atLeast"/>
            </w:pPr>
            <w:r>
              <w:t>1</w:t>
            </w:r>
          </w:p>
        </w:tc>
        <w:tc>
          <w:tcPr>
            <w:tcW w:w="4678" w:type="dxa"/>
          </w:tcPr>
          <w:p w14:paraId="6CD31E31" w14:textId="77777777" w:rsidR="009C6139" w:rsidRDefault="00E55F53" w:rsidP="009C6139">
            <w:pPr>
              <w:spacing w:line="240" w:lineRule="atLeast"/>
            </w:pPr>
            <w:r>
              <w:t>document</w:t>
            </w:r>
          </w:p>
        </w:tc>
      </w:tr>
      <w:tr w:rsidR="00E55F53" w:rsidRPr="00FB51B2" w14:paraId="6CD31E36" w14:textId="77777777" w:rsidTr="00907EC1">
        <w:tc>
          <w:tcPr>
            <w:tcW w:w="3402" w:type="dxa"/>
            <w:hideMark/>
          </w:tcPr>
          <w:p w14:paraId="6CD31E33" w14:textId="77777777" w:rsidR="009C6139" w:rsidRDefault="00E55F53" w:rsidP="009C6139">
            <w:pPr>
              <w:spacing w:line="240" w:lineRule="atLeast"/>
            </w:pPr>
            <w:r>
              <w:t>deel</w:t>
            </w:r>
          </w:p>
        </w:tc>
        <w:tc>
          <w:tcPr>
            <w:tcW w:w="851" w:type="dxa"/>
          </w:tcPr>
          <w:p w14:paraId="6CD31E34" w14:textId="77777777" w:rsidR="009C6139" w:rsidRDefault="00E55F53" w:rsidP="009C6139">
            <w:pPr>
              <w:spacing w:line="240" w:lineRule="atLeast"/>
            </w:pPr>
            <w:r w:rsidRPr="0009707E">
              <w:t>0..n</w:t>
            </w:r>
          </w:p>
        </w:tc>
        <w:tc>
          <w:tcPr>
            <w:tcW w:w="4678" w:type="dxa"/>
          </w:tcPr>
          <w:p w14:paraId="6CD31E35" w14:textId="77777777" w:rsidR="009C6139" w:rsidRDefault="00E55F53" w:rsidP="009C6139">
            <w:pPr>
              <w:spacing w:line="240" w:lineRule="atLeast"/>
            </w:pPr>
            <w:r>
              <w:t>toelichting</w:t>
            </w:r>
          </w:p>
        </w:tc>
      </w:tr>
      <w:tr w:rsidR="00E55F53" w:rsidRPr="00FB51B2" w14:paraId="6CD31E3A" w14:textId="77777777" w:rsidTr="00907EC1">
        <w:tc>
          <w:tcPr>
            <w:tcW w:w="3402" w:type="dxa"/>
            <w:hideMark/>
          </w:tcPr>
          <w:p w14:paraId="6CD31E37" w14:textId="77777777" w:rsidR="009C6139" w:rsidRDefault="00E55F53" w:rsidP="009C6139">
            <w:pPr>
              <w:spacing w:line="240" w:lineRule="atLeast"/>
            </w:pPr>
            <w:r>
              <w:t>hoofdstuk</w:t>
            </w:r>
          </w:p>
        </w:tc>
        <w:tc>
          <w:tcPr>
            <w:tcW w:w="851" w:type="dxa"/>
          </w:tcPr>
          <w:p w14:paraId="6CD31E38" w14:textId="77777777" w:rsidR="009C6139" w:rsidRDefault="00E55F53" w:rsidP="009C6139">
            <w:pPr>
              <w:spacing w:line="240" w:lineRule="atLeast"/>
            </w:pPr>
            <w:r w:rsidRPr="0009707E">
              <w:t>0..n</w:t>
            </w:r>
          </w:p>
        </w:tc>
        <w:tc>
          <w:tcPr>
            <w:tcW w:w="4678" w:type="dxa"/>
          </w:tcPr>
          <w:p w14:paraId="6CD31E39" w14:textId="77777777" w:rsidR="009C6139" w:rsidRDefault="00E55F53" w:rsidP="009C6139">
            <w:pPr>
              <w:spacing w:line="240" w:lineRule="atLeast"/>
            </w:pPr>
            <w:r>
              <w:t>toelichting, deel</w:t>
            </w:r>
          </w:p>
        </w:tc>
      </w:tr>
      <w:tr w:rsidR="00E55F53" w:rsidRPr="00FB51B2" w14:paraId="6CD31E3E" w14:textId="77777777" w:rsidTr="00907EC1">
        <w:tc>
          <w:tcPr>
            <w:tcW w:w="3402" w:type="dxa"/>
            <w:hideMark/>
          </w:tcPr>
          <w:p w14:paraId="6CD31E3B" w14:textId="77777777" w:rsidR="009C6139" w:rsidRDefault="00E55F53" w:rsidP="009C6139">
            <w:pPr>
              <w:spacing w:line="240" w:lineRule="atLeast"/>
            </w:pPr>
            <w:r>
              <w:t>paragraaf</w:t>
            </w:r>
          </w:p>
        </w:tc>
        <w:tc>
          <w:tcPr>
            <w:tcW w:w="851" w:type="dxa"/>
          </w:tcPr>
          <w:p w14:paraId="6CD31E3C" w14:textId="77777777" w:rsidR="009C6139" w:rsidRDefault="00E55F53" w:rsidP="009C6139">
            <w:pPr>
              <w:spacing w:line="240" w:lineRule="atLeast"/>
            </w:pPr>
            <w:r w:rsidRPr="0009707E">
              <w:t>0..n</w:t>
            </w:r>
          </w:p>
        </w:tc>
        <w:tc>
          <w:tcPr>
            <w:tcW w:w="4678" w:type="dxa"/>
          </w:tcPr>
          <w:p w14:paraId="6CD31E3D" w14:textId="77777777" w:rsidR="009C6139" w:rsidRDefault="00E55F53" w:rsidP="009C6139">
            <w:pPr>
              <w:spacing w:line="240" w:lineRule="atLeast"/>
            </w:pPr>
            <w:r>
              <w:t>hoofdstuk</w:t>
            </w:r>
          </w:p>
        </w:tc>
      </w:tr>
      <w:tr w:rsidR="00E55F53" w:rsidRPr="00FB51B2" w14:paraId="6CD31E42" w14:textId="77777777" w:rsidTr="00907EC1">
        <w:tc>
          <w:tcPr>
            <w:tcW w:w="3402" w:type="dxa"/>
          </w:tcPr>
          <w:p w14:paraId="6CD31E3F" w14:textId="77777777" w:rsidR="009C6139" w:rsidRDefault="00E55F53" w:rsidP="009C6139">
            <w:pPr>
              <w:spacing w:line="240" w:lineRule="atLeast"/>
            </w:pPr>
            <w:r>
              <w:t>subparagraaf</w:t>
            </w:r>
          </w:p>
        </w:tc>
        <w:tc>
          <w:tcPr>
            <w:tcW w:w="851" w:type="dxa"/>
          </w:tcPr>
          <w:p w14:paraId="6CD31E40" w14:textId="77777777" w:rsidR="009C6139" w:rsidRDefault="00E55F53" w:rsidP="009C6139">
            <w:pPr>
              <w:spacing w:line="240" w:lineRule="atLeast"/>
            </w:pPr>
            <w:r w:rsidRPr="00B07054">
              <w:t>0..n</w:t>
            </w:r>
          </w:p>
        </w:tc>
        <w:tc>
          <w:tcPr>
            <w:tcW w:w="4678" w:type="dxa"/>
          </w:tcPr>
          <w:p w14:paraId="6CD31E41" w14:textId="77777777" w:rsidR="009C6139" w:rsidRDefault="00E55F53" w:rsidP="009C6139">
            <w:pPr>
              <w:spacing w:line="240" w:lineRule="atLeast"/>
            </w:pPr>
            <w:r>
              <w:t>paragraaf</w:t>
            </w:r>
          </w:p>
        </w:tc>
      </w:tr>
      <w:tr w:rsidR="00E55F53" w:rsidRPr="00FB51B2" w14:paraId="6CD31E46" w14:textId="77777777" w:rsidTr="00907EC1">
        <w:tc>
          <w:tcPr>
            <w:tcW w:w="3402" w:type="dxa"/>
          </w:tcPr>
          <w:p w14:paraId="6CD31E43" w14:textId="77777777" w:rsidR="009C6139" w:rsidRDefault="00E55F53" w:rsidP="009C6139">
            <w:pPr>
              <w:spacing w:line="240" w:lineRule="atLeast"/>
            </w:pPr>
            <w:r>
              <w:t>subsubparagraaf</w:t>
            </w:r>
          </w:p>
        </w:tc>
        <w:tc>
          <w:tcPr>
            <w:tcW w:w="851" w:type="dxa"/>
          </w:tcPr>
          <w:p w14:paraId="6CD31E44" w14:textId="77777777" w:rsidR="009C6139" w:rsidRDefault="00E55F53" w:rsidP="009C6139">
            <w:pPr>
              <w:spacing w:line="240" w:lineRule="atLeast"/>
            </w:pPr>
            <w:r w:rsidRPr="00B07054">
              <w:t>0..n</w:t>
            </w:r>
          </w:p>
        </w:tc>
        <w:tc>
          <w:tcPr>
            <w:tcW w:w="4678" w:type="dxa"/>
          </w:tcPr>
          <w:p w14:paraId="6CD31E45" w14:textId="77777777" w:rsidR="009C6139" w:rsidRDefault="00E55F53" w:rsidP="009C6139">
            <w:pPr>
              <w:spacing w:line="240" w:lineRule="atLeast"/>
            </w:pPr>
            <w:r>
              <w:t>subparagraaf</w:t>
            </w:r>
          </w:p>
        </w:tc>
      </w:tr>
      <w:tr w:rsidR="00E55F53" w:rsidRPr="00FB51B2" w14:paraId="6CD31E4A" w14:textId="77777777" w:rsidTr="00907EC1">
        <w:tc>
          <w:tcPr>
            <w:tcW w:w="3402" w:type="dxa"/>
          </w:tcPr>
          <w:p w14:paraId="6CD31E47" w14:textId="77777777" w:rsidR="009C6139" w:rsidRDefault="00E55F53" w:rsidP="009C6139">
            <w:pPr>
              <w:spacing w:line="240" w:lineRule="atLeast"/>
            </w:pPr>
            <w:r>
              <w:t>subsubsubparagraaf</w:t>
            </w:r>
          </w:p>
        </w:tc>
        <w:tc>
          <w:tcPr>
            <w:tcW w:w="851" w:type="dxa"/>
          </w:tcPr>
          <w:p w14:paraId="6CD31E48" w14:textId="77777777" w:rsidR="009C6139" w:rsidRDefault="00E55F53" w:rsidP="009C6139">
            <w:pPr>
              <w:spacing w:line="240" w:lineRule="atLeast"/>
            </w:pPr>
            <w:r w:rsidRPr="00B07054">
              <w:t>0..n</w:t>
            </w:r>
          </w:p>
        </w:tc>
        <w:tc>
          <w:tcPr>
            <w:tcW w:w="4678" w:type="dxa"/>
          </w:tcPr>
          <w:p w14:paraId="6CD31E49" w14:textId="77777777" w:rsidR="009C6139" w:rsidRDefault="00E55F53" w:rsidP="009C6139">
            <w:pPr>
              <w:spacing w:line="240" w:lineRule="atLeast"/>
            </w:pPr>
            <w:r>
              <w:t>subsubparagraaf</w:t>
            </w:r>
          </w:p>
        </w:tc>
      </w:tr>
      <w:tr w:rsidR="00E55F53" w:rsidRPr="00FB51B2" w14:paraId="6CD31E4E" w14:textId="77777777" w:rsidTr="00907EC1">
        <w:tc>
          <w:tcPr>
            <w:tcW w:w="3402" w:type="dxa"/>
          </w:tcPr>
          <w:p w14:paraId="6CD31E4B" w14:textId="77777777" w:rsidR="009C6139" w:rsidRDefault="00E55F53" w:rsidP="009C6139">
            <w:pPr>
              <w:spacing w:line="240" w:lineRule="atLeast"/>
            </w:pPr>
            <w:r>
              <w:t>overig</w:t>
            </w:r>
          </w:p>
        </w:tc>
        <w:tc>
          <w:tcPr>
            <w:tcW w:w="851" w:type="dxa"/>
          </w:tcPr>
          <w:p w14:paraId="6CD31E4C" w14:textId="77777777" w:rsidR="009C6139" w:rsidRDefault="00E55F53" w:rsidP="009C6139">
            <w:pPr>
              <w:spacing w:line="240" w:lineRule="atLeast"/>
            </w:pPr>
            <w:r>
              <w:t>0..n</w:t>
            </w:r>
          </w:p>
        </w:tc>
        <w:tc>
          <w:tcPr>
            <w:tcW w:w="4678" w:type="dxa"/>
          </w:tcPr>
          <w:p w14:paraId="6CD31E4D" w14:textId="77777777" w:rsidR="009C6139" w:rsidRDefault="00E55F53" w:rsidP="009C6139">
            <w:pPr>
              <w:spacing w:line="240" w:lineRule="atLeast"/>
            </w:pPr>
            <w:r>
              <w:t>hoofdstuk, paragraaf, subparagraaf, subsubparagraaf, subsubsubparagraaf</w:t>
            </w:r>
          </w:p>
        </w:tc>
      </w:tr>
    </w:tbl>
    <w:p w14:paraId="6CD31E50" w14:textId="1106BD83" w:rsidR="00E55F53" w:rsidRPr="00411345" w:rsidRDefault="00E55F53" w:rsidP="000265AD">
      <w:pPr>
        <w:pStyle w:val="Tabeltitel"/>
      </w:pPr>
      <w:bookmarkStart w:id="30" w:name="_Ref308084196"/>
      <w:r w:rsidRPr="00C4351D">
        <w:t xml:space="preserve">Tabel </w:t>
      </w:r>
      <w:bookmarkEnd w:id="30"/>
      <w:r w:rsidRPr="00411345">
        <w:t xml:space="preserve">Basisindeling planteksten </w:t>
      </w:r>
      <w:r>
        <w:t>plannen: bijlagen bij toelichting</w:t>
      </w:r>
    </w:p>
    <w:tbl>
      <w:tblPr>
        <w:tblStyle w:val="Tabel"/>
        <w:tblW w:w="8931" w:type="dxa"/>
        <w:tblLook w:val="0620" w:firstRow="1" w:lastRow="0" w:firstColumn="0" w:lastColumn="0" w:noHBand="1" w:noVBand="1"/>
      </w:tblPr>
      <w:tblGrid>
        <w:gridCol w:w="3402"/>
        <w:gridCol w:w="851"/>
        <w:gridCol w:w="4678"/>
      </w:tblGrid>
      <w:tr w:rsidR="00E55F53" w:rsidRPr="003B3EAF" w14:paraId="6CD31E55"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E52" w14:textId="77777777" w:rsidR="009C6139" w:rsidRDefault="00E55F53" w:rsidP="009C6139">
            <w:pPr>
              <w:spacing w:before="80" w:after="40" w:line="240" w:lineRule="atLeast"/>
              <w:rPr>
                <w:b/>
              </w:rPr>
            </w:pPr>
            <w:r w:rsidRPr="003B3EAF">
              <w:rPr>
                <w:b/>
              </w:rPr>
              <w:t>objectType</w:t>
            </w:r>
          </w:p>
        </w:tc>
        <w:tc>
          <w:tcPr>
            <w:tcW w:w="851" w:type="dxa"/>
          </w:tcPr>
          <w:p w14:paraId="6CD31E53" w14:textId="77777777" w:rsidR="009C6139" w:rsidRDefault="00E55F53" w:rsidP="009C6139">
            <w:pPr>
              <w:spacing w:before="80" w:after="40" w:line="240" w:lineRule="atLeast"/>
              <w:rPr>
                <w:b/>
              </w:rPr>
            </w:pPr>
            <w:r>
              <w:rPr>
                <w:b/>
              </w:rPr>
              <w:t>Aantal</w:t>
            </w:r>
          </w:p>
        </w:tc>
        <w:tc>
          <w:tcPr>
            <w:tcW w:w="4678" w:type="dxa"/>
          </w:tcPr>
          <w:p w14:paraId="6CD31E54" w14:textId="77777777" w:rsidR="009C6139" w:rsidRDefault="00E55F53" w:rsidP="009C6139">
            <w:pPr>
              <w:spacing w:before="80" w:after="40" w:line="240" w:lineRule="atLeast"/>
              <w:rPr>
                <w:b/>
              </w:rPr>
            </w:pPr>
            <w:r>
              <w:rPr>
                <w:b/>
              </w:rPr>
              <w:t>Mag voorkomen onder</w:t>
            </w:r>
          </w:p>
        </w:tc>
      </w:tr>
      <w:tr w:rsidR="00E55F53" w:rsidRPr="00FB51B2" w14:paraId="6CD31E59" w14:textId="77777777" w:rsidTr="00907EC1">
        <w:tc>
          <w:tcPr>
            <w:tcW w:w="3402" w:type="dxa"/>
            <w:hideMark/>
          </w:tcPr>
          <w:p w14:paraId="6CD31E56" w14:textId="77777777" w:rsidR="009C6139" w:rsidRDefault="00E55F53" w:rsidP="009C6139">
            <w:pPr>
              <w:spacing w:line="240" w:lineRule="atLeast"/>
            </w:pPr>
            <w:r>
              <w:t>bijlagen bij toelichting</w:t>
            </w:r>
          </w:p>
        </w:tc>
        <w:tc>
          <w:tcPr>
            <w:tcW w:w="851" w:type="dxa"/>
          </w:tcPr>
          <w:p w14:paraId="6CD31E57" w14:textId="77777777" w:rsidR="009C6139" w:rsidRDefault="00E55F53" w:rsidP="009C6139">
            <w:pPr>
              <w:spacing w:line="240" w:lineRule="atLeast"/>
            </w:pPr>
            <w:r>
              <w:t>0..1</w:t>
            </w:r>
          </w:p>
        </w:tc>
        <w:tc>
          <w:tcPr>
            <w:tcW w:w="4678" w:type="dxa"/>
          </w:tcPr>
          <w:p w14:paraId="6CD31E58" w14:textId="77777777" w:rsidR="009C6139" w:rsidRDefault="00E55F53" w:rsidP="009C6139">
            <w:pPr>
              <w:spacing w:line="240" w:lineRule="atLeast"/>
            </w:pPr>
            <w:r>
              <w:t>document, toelichting</w:t>
            </w:r>
          </w:p>
        </w:tc>
      </w:tr>
      <w:tr w:rsidR="00E55F53" w:rsidRPr="00FB51B2" w14:paraId="6CD31E5D" w14:textId="77777777" w:rsidTr="00907EC1">
        <w:tc>
          <w:tcPr>
            <w:tcW w:w="3402" w:type="dxa"/>
            <w:hideMark/>
          </w:tcPr>
          <w:p w14:paraId="6CD31E5A" w14:textId="77777777" w:rsidR="009C6139" w:rsidRDefault="00E55F53" w:rsidP="009C6139">
            <w:pPr>
              <w:spacing w:line="240" w:lineRule="atLeast"/>
            </w:pPr>
            <w:r>
              <w:t>bijlage bij toelichting</w:t>
            </w:r>
          </w:p>
        </w:tc>
        <w:tc>
          <w:tcPr>
            <w:tcW w:w="851" w:type="dxa"/>
          </w:tcPr>
          <w:p w14:paraId="6CD31E5B" w14:textId="77777777" w:rsidR="009C6139" w:rsidRDefault="00E55F53" w:rsidP="009C6139">
            <w:pPr>
              <w:spacing w:line="240" w:lineRule="atLeast"/>
            </w:pPr>
            <w:r w:rsidRPr="0009707E">
              <w:t>0..n</w:t>
            </w:r>
          </w:p>
        </w:tc>
        <w:tc>
          <w:tcPr>
            <w:tcW w:w="4678" w:type="dxa"/>
          </w:tcPr>
          <w:p w14:paraId="6CD31E5C" w14:textId="77777777" w:rsidR="009C6139" w:rsidRDefault="00E55F53" w:rsidP="009C6139">
            <w:pPr>
              <w:spacing w:line="240" w:lineRule="atLeast"/>
            </w:pPr>
            <w:r>
              <w:t>bijlagen bij toelichting</w:t>
            </w:r>
          </w:p>
        </w:tc>
      </w:tr>
      <w:tr w:rsidR="00E55F53" w:rsidRPr="00FB51B2" w14:paraId="6CD31E61" w14:textId="77777777" w:rsidTr="00907EC1">
        <w:tc>
          <w:tcPr>
            <w:tcW w:w="3402" w:type="dxa"/>
            <w:hideMark/>
          </w:tcPr>
          <w:p w14:paraId="6CD31E5E" w14:textId="77777777" w:rsidR="009C6139" w:rsidRDefault="00E55F53" w:rsidP="009C6139">
            <w:pPr>
              <w:spacing w:line="240" w:lineRule="atLeast"/>
            </w:pPr>
            <w:r>
              <w:t>deel</w:t>
            </w:r>
          </w:p>
        </w:tc>
        <w:tc>
          <w:tcPr>
            <w:tcW w:w="851" w:type="dxa"/>
          </w:tcPr>
          <w:p w14:paraId="6CD31E5F" w14:textId="77777777" w:rsidR="009C6139" w:rsidRDefault="00E55F53" w:rsidP="009C6139">
            <w:pPr>
              <w:spacing w:line="240" w:lineRule="atLeast"/>
            </w:pPr>
            <w:r w:rsidRPr="0009707E">
              <w:t>0..n</w:t>
            </w:r>
          </w:p>
        </w:tc>
        <w:tc>
          <w:tcPr>
            <w:tcW w:w="4678" w:type="dxa"/>
          </w:tcPr>
          <w:p w14:paraId="6CD31E60" w14:textId="77777777" w:rsidR="009C6139" w:rsidRDefault="00E55F53" w:rsidP="009C6139">
            <w:pPr>
              <w:spacing w:line="240" w:lineRule="atLeast"/>
            </w:pPr>
            <w:r>
              <w:t>bijlage bij toelichting</w:t>
            </w:r>
          </w:p>
        </w:tc>
      </w:tr>
      <w:tr w:rsidR="00E55F53" w:rsidRPr="00FB51B2" w14:paraId="6CD31E65" w14:textId="77777777" w:rsidTr="00907EC1">
        <w:tc>
          <w:tcPr>
            <w:tcW w:w="3402" w:type="dxa"/>
            <w:hideMark/>
          </w:tcPr>
          <w:p w14:paraId="6CD31E62" w14:textId="77777777" w:rsidR="009C6139" w:rsidRDefault="00E55F53" w:rsidP="009C6139">
            <w:pPr>
              <w:spacing w:line="240" w:lineRule="atLeast"/>
            </w:pPr>
            <w:r>
              <w:t>hoofdstuk</w:t>
            </w:r>
          </w:p>
        </w:tc>
        <w:tc>
          <w:tcPr>
            <w:tcW w:w="851" w:type="dxa"/>
          </w:tcPr>
          <w:p w14:paraId="6CD31E63" w14:textId="77777777" w:rsidR="009C6139" w:rsidRDefault="00E55F53" w:rsidP="009C6139">
            <w:pPr>
              <w:spacing w:line="240" w:lineRule="atLeast"/>
            </w:pPr>
            <w:r w:rsidRPr="0009707E">
              <w:t>0..n</w:t>
            </w:r>
          </w:p>
        </w:tc>
        <w:tc>
          <w:tcPr>
            <w:tcW w:w="4678" w:type="dxa"/>
          </w:tcPr>
          <w:p w14:paraId="6CD31E64" w14:textId="77777777" w:rsidR="009C6139" w:rsidRDefault="00E55F53" w:rsidP="009C6139">
            <w:pPr>
              <w:spacing w:line="240" w:lineRule="atLeast"/>
            </w:pPr>
            <w:r>
              <w:t>bijlage bij toelichting, deel</w:t>
            </w:r>
          </w:p>
        </w:tc>
      </w:tr>
      <w:tr w:rsidR="00E55F53" w:rsidRPr="00FB51B2" w14:paraId="6CD31E69" w14:textId="77777777" w:rsidTr="00907EC1">
        <w:tc>
          <w:tcPr>
            <w:tcW w:w="3402" w:type="dxa"/>
            <w:hideMark/>
          </w:tcPr>
          <w:p w14:paraId="6CD31E66" w14:textId="77777777" w:rsidR="009C6139" w:rsidRDefault="00E55F53" w:rsidP="009C6139">
            <w:pPr>
              <w:spacing w:line="240" w:lineRule="atLeast"/>
            </w:pPr>
            <w:r>
              <w:t>paragraaf</w:t>
            </w:r>
          </w:p>
        </w:tc>
        <w:tc>
          <w:tcPr>
            <w:tcW w:w="851" w:type="dxa"/>
          </w:tcPr>
          <w:p w14:paraId="6CD31E67" w14:textId="77777777" w:rsidR="009C6139" w:rsidRDefault="00E55F53" w:rsidP="009C6139">
            <w:pPr>
              <w:spacing w:line="240" w:lineRule="atLeast"/>
            </w:pPr>
            <w:r w:rsidRPr="0009707E">
              <w:t>0..n</w:t>
            </w:r>
          </w:p>
        </w:tc>
        <w:tc>
          <w:tcPr>
            <w:tcW w:w="4678" w:type="dxa"/>
          </w:tcPr>
          <w:p w14:paraId="6CD31E68" w14:textId="77777777" w:rsidR="009C6139" w:rsidRDefault="00E55F53" w:rsidP="009C6139">
            <w:pPr>
              <w:spacing w:line="240" w:lineRule="atLeast"/>
            </w:pPr>
            <w:r>
              <w:t>hoofdstuk</w:t>
            </w:r>
          </w:p>
        </w:tc>
      </w:tr>
      <w:tr w:rsidR="00E55F53" w:rsidRPr="00FB51B2" w14:paraId="6CD31E6D" w14:textId="77777777" w:rsidTr="00907EC1">
        <w:tc>
          <w:tcPr>
            <w:tcW w:w="3402" w:type="dxa"/>
          </w:tcPr>
          <w:p w14:paraId="6CD31E6A" w14:textId="77777777" w:rsidR="009C6139" w:rsidRDefault="00E55F53" w:rsidP="009C6139">
            <w:pPr>
              <w:spacing w:line="240" w:lineRule="atLeast"/>
            </w:pPr>
            <w:r>
              <w:t>subparagraaf</w:t>
            </w:r>
          </w:p>
        </w:tc>
        <w:tc>
          <w:tcPr>
            <w:tcW w:w="851" w:type="dxa"/>
          </w:tcPr>
          <w:p w14:paraId="6CD31E6B" w14:textId="77777777" w:rsidR="009C6139" w:rsidRDefault="00E55F53" w:rsidP="009C6139">
            <w:pPr>
              <w:spacing w:line="240" w:lineRule="atLeast"/>
            </w:pPr>
            <w:r w:rsidRPr="00B07054">
              <w:t>0..n</w:t>
            </w:r>
          </w:p>
        </w:tc>
        <w:tc>
          <w:tcPr>
            <w:tcW w:w="4678" w:type="dxa"/>
          </w:tcPr>
          <w:p w14:paraId="6CD31E6C" w14:textId="77777777" w:rsidR="009C6139" w:rsidRDefault="00E55F53" w:rsidP="009C6139">
            <w:pPr>
              <w:spacing w:line="240" w:lineRule="atLeast"/>
            </w:pPr>
            <w:r>
              <w:t>paragraaf</w:t>
            </w:r>
          </w:p>
        </w:tc>
      </w:tr>
      <w:tr w:rsidR="00E55F53" w:rsidRPr="00FB51B2" w14:paraId="6CD31E71" w14:textId="77777777" w:rsidTr="00907EC1">
        <w:tc>
          <w:tcPr>
            <w:tcW w:w="3402" w:type="dxa"/>
          </w:tcPr>
          <w:p w14:paraId="6CD31E6E" w14:textId="77777777" w:rsidR="009C6139" w:rsidRDefault="00E55F53" w:rsidP="009C6139">
            <w:pPr>
              <w:spacing w:line="240" w:lineRule="atLeast"/>
            </w:pPr>
            <w:r>
              <w:t>subsubparagraaf</w:t>
            </w:r>
          </w:p>
        </w:tc>
        <w:tc>
          <w:tcPr>
            <w:tcW w:w="851" w:type="dxa"/>
          </w:tcPr>
          <w:p w14:paraId="6CD31E6F" w14:textId="77777777" w:rsidR="009C6139" w:rsidRDefault="00E55F53" w:rsidP="009C6139">
            <w:pPr>
              <w:spacing w:line="240" w:lineRule="atLeast"/>
            </w:pPr>
            <w:r w:rsidRPr="00B07054">
              <w:t>0..n</w:t>
            </w:r>
          </w:p>
        </w:tc>
        <w:tc>
          <w:tcPr>
            <w:tcW w:w="4678" w:type="dxa"/>
          </w:tcPr>
          <w:p w14:paraId="6CD31E70" w14:textId="77777777" w:rsidR="009C6139" w:rsidRDefault="00E55F53" w:rsidP="009C6139">
            <w:pPr>
              <w:spacing w:line="240" w:lineRule="atLeast"/>
            </w:pPr>
            <w:r>
              <w:t>subparagraaf</w:t>
            </w:r>
          </w:p>
        </w:tc>
      </w:tr>
      <w:tr w:rsidR="00E55F53" w:rsidRPr="00FB51B2" w14:paraId="6CD31E75" w14:textId="77777777" w:rsidTr="00907EC1">
        <w:tc>
          <w:tcPr>
            <w:tcW w:w="3402" w:type="dxa"/>
          </w:tcPr>
          <w:p w14:paraId="6CD31E72" w14:textId="77777777" w:rsidR="009C6139" w:rsidRDefault="00E55F53" w:rsidP="009C6139">
            <w:pPr>
              <w:spacing w:line="240" w:lineRule="atLeast"/>
            </w:pPr>
            <w:r>
              <w:lastRenderedPageBreak/>
              <w:t>subsubsubparagraaf</w:t>
            </w:r>
          </w:p>
        </w:tc>
        <w:tc>
          <w:tcPr>
            <w:tcW w:w="851" w:type="dxa"/>
          </w:tcPr>
          <w:p w14:paraId="6CD31E73" w14:textId="77777777" w:rsidR="009C6139" w:rsidRDefault="00E55F53" w:rsidP="009C6139">
            <w:pPr>
              <w:spacing w:line="240" w:lineRule="atLeast"/>
            </w:pPr>
            <w:r w:rsidRPr="00B07054">
              <w:t>0..n</w:t>
            </w:r>
          </w:p>
        </w:tc>
        <w:tc>
          <w:tcPr>
            <w:tcW w:w="4678" w:type="dxa"/>
          </w:tcPr>
          <w:p w14:paraId="6CD31E74" w14:textId="77777777" w:rsidR="009C6139" w:rsidRDefault="00E55F53" w:rsidP="009C6139">
            <w:pPr>
              <w:spacing w:line="240" w:lineRule="atLeast"/>
            </w:pPr>
            <w:r>
              <w:t>subsubparagraaf</w:t>
            </w:r>
          </w:p>
        </w:tc>
      </w:tr>
      <w:tr w:rsidR="00E55F53" w:rsidRPr="00FB51B2" w14:paraId="6CD31E79" w14:textId="77777777" w:rsidTr="00907EC1">
        <w:tc>
          <w:tcPr>
            <w:tcW w:w="3402" w:type="dxa"/>
          </w:tcPr>
          <w:p w14:paraId="6CD31E76" w14:textId="77777777" w:rsidR="009C6139" w:rsidRDefault="00E55F53" w:rsidP="009C6139">
            <w:pPr>
              <w:spacing w:line="240" w:lineRule="atLeast"/>
            </w:pPr>
            <w:r>
              <w:t>overig</w:t>
            </w:r>
          </w:p>
        </w:tc>
        <w:tc>
          <w:tcPr>
            <w:tcW w:w="851" w:type="dxa"/>
          </w:tcPr>
          <w:p w14:paraId="6CD31E77" w14:textId="77777777" w:rsidR="009C6139" w:rsidRDefault="00E55F53" w:rsidP="009C6139">
            <w:pPr>
              <w:spacing w:line="240" w:lineRule="atLeast"/>
            </w:pPr>
            <w:r>
              <w:t>0..n</w:t>
            </w:r>
          </w:p>
        </w:tc>
        <w:tc>
          <w:tcPr>
            <w:tcW w:w="4678" w:type="dxa"/>
          </w:tcPr>
          <w:p w14:paraId="6CD31E78" w14:textId="77777777" w:rsidR="009C6139" w:rsidRDefault="00E55F53" w:rsidP="009C6139">
            <w:pPr>
              <w:spacing w:line="240" w:lineRule="atLeast"/>
            </w:pPr>
            <w:r>
              <w:t>hoofdstuk, paragraaf, subparagraaf, subsubparagraaf, subsubsubparagraaf</w:t>
            </w:r>
          </w:p>
        </w:tc>
      </w:tr>
    </w:tbl>
    <w:p w14:paraId="6CD31E7C" w14:textId="77777777" w:rsidR="00E55F53" w:rsidRPr="009963B1" w:rsidRDefault="00E55F53" w:rsidP="009D64AA">
      <w:pPr>
        <w:pStyle w:val="Kop2"/>
      </w:pPr>
      <w:bookmarkStart w:id="31" w:name="_Ref308081402"/>
      <w:bookmarkStart w:id="32" w:name="_Toc310869285"/>
      <w:bookmarkStart w:id="33" w:name="_Toc318209091"/>
      <w:r w:rsidRPr="009963B1">
        <w:t xml:space="preserve">Basisindeling </w:t>
      </w:r>
      <w:r>
        <w:t>Visies</w:t>
      </w:r>
      <w:bookmarkEnd w:id="31"/>
      <w:bookmarkEnd w:id="32"/>
      <w:bookmarkEnd w:id="33"/>
    </w:p>
    <w:p w14:paraId="6CD31E7D" w14:textId="43D70860" w:rsidR="00E55F53" w:rsidRPr="00F95BCB" w:rsidRDefault="00E55F53" w:rsidP="00E55F53">
      <w:r>
        <w:t xml:space="preserve">Structuurvisies kennen in vergelijking met de plannen een vrijere basisindeling. </w:t>
      </w:r>
      <w:r>
        <w:rPr>
          <w:rFonts w:cs="Verdana"/>
        </w:rPr>
        <w:t xml:space="preserve">Planteksten voor deze groep visies kan in eerste plaats worden verdeeld in beleidstekst, bijlagen, toelichting, bijlagen bij toelichting. Ieder van deze onderdelen wordt verdeeld in hoofdstukken, paragrafen et cetera. </w:t>
      </w:r>
      <w:r>
        <w:fldChar w:fldCharType="begin"/>
      </w:r>
      <w:r>
        <w:instrText xml:space="preserve"> REF _Ref308084659 \h  \* MERGEFORMAT </w:instrText>
      </w:r>
      <w:r>
        <w:fldChar w:fldCharType="separate"/>
      </w:r>
      <w:r w:rsidR="003E1D6A" w:rsidRPr="003E1D6A">
        <w:t xml:space="preserve">Tabel </w:t>
      </w:r>
      <w:r w:rsidR="003E1D6A" w:rsidRPr="003E1D6A">
        <w:rPr>
          <w:noProof/>
        </w:rPr>
        <w:t>7</w:t>
      </w:r>
      <w:r w:rsidR="00AD0B43">
        <w:t xml:space="preserve"> </w:t>
      </w:r>
      <w:r>
        <w:fldChar w:fldCharType="end"/>
      </w:r>
      <w:r w:rsidRPr="006C7FA7">
        <w:rPr>
          <w:rFonts w:cs="Verdana"/>
        </w:rPr>
        <w:t xml:space="preserve"> geeft de indeling voor de beleidstekst. In de volgende tabellen wordt de indeling gegeven voor de bijlagen </w:t>
      </w:r>
      <w:r w:rsidRPr="00F95BCB">
        <w:rPr>
          <w:rFonts w:cs="Verdana"/>
        </w:rPr>
        <w:t>(</w:t>
      </w:r>
      <w:r>
        <w:fldChar w:fldCharType="begin"/>
      </w:r>
      <w:r>
        <w:instrText xml:space="preserve"> REF _Ref308084668 \h  \* MERGEFORMAT </w:instrText>
      </w:r>
      <w:r>
        <w:fldChar w:fldCharType="separate"/>
      </w:r>
      <w:r w:rsidR="003E1D6A" w:rsidRPr="003E1D6A">
        <w:t>Tabel 8</w:t>
      </w:r>
      <w:r>
        <w:fldChar w:fldCharType="end"/>
      </w:r>
      <w:r w:rsidRPr="00F95BCB">
        <w:rPr>
          <w:rFonts w:cs="Verdana"/>
        </w:rPr>
        <w:t>), toelichting (</w:t>
      </w:r>
      <w:r>
        <w:fldChar w:fldCharType="begin"/>
      </w:r>
      <w:r>
        <w:instrText xml:space="preserve"> REF _Ref308084675 \h  \* MERGEFORMAT </w:instrText>
      </w:r>
      <w:r>
        <w:fldChar w:fldCharType="separate"/>
      </w:r>
      <w:r w:rsidR="003E1D6A" w:rsidRPr="003E1D6A">
        <w:t>Tabel 9</w:t>
      </w:r>
      <w:r>
        <w:fldChar w:fldCharType="end"/>
      </w:r>
      <w:r w:rsidRPr="00F95BCB">
        <w:rPr>
          <w:rFonts w:cs="Verdana"/>
        </w:rPr>
        <w:t>) en de bijlagen bij de toelichting (</w:t>
      </w:r>
      <w:r>
        <w:fldChar w:fldCharType="begin"/>
      </w:r>
      <w:r>
        <w:instrText xml:space="preserve"> REF _Ref308084683 \h  \* MERGEFORMAT </w:instrText>
      </w:r>
      <w:r>
        <w:fldChar w:fldCharType="separate"/>
      </w:r>
      <w:r w:rsidR="003E1D6A" w:rsidRPr="003E1D6A">
        <w:t xml:space="preserve">Tabel </w:t>
      </w:r>
      <w:r w:rsidR="003E1D6A" w:rsidRPr="003E1D6A">
        <w:rPr>
          <w:noProof/>
        </w:rPr>
        <w:t>10</w:t>
      </w:r>
      <w:r>
        <w:fldChar w:fldCharType="end"/>
      </w:r>
      <w:r w:rsidRPr="00F95BCB">
        <w:rPr>
          <w:rFonts w:cs="Verdana"/>
        </w:rPr>
        <w:t>).</w:t>
      </w:r>
      <w:r w:rsidR="0046626E">
        <w:rPr>
          <w:rFonts w:cs="Verdana"/>
        </w:rPr>
        <w:t xml:space="preserve"> In afwijking van onderstaande tabellen mogen bijlagen ook beschikbaar gesteld worden in separate bronbestanden conform STRI2012</w:t>
      </w:r>
      <w:r w:rsidR="00FD194F">
        <w:rPr>
          <w:rFonts w:cs="Verdana"/>
        </w:rPr>
        <w:t xml:space="preserve"> </w:t>
      </w:r>
      <w:r w:rsidR="00FD194F" w:rsidRPr="00FD194F">
        <w:rPr>
          <w:rFonts w:cs="Verdana"/>
        </w:rPr>
        <w:t>[link toevoegen]</w:t>
      </w:r>
      <w:r w:rsidR="0046626E">
        <w:rPr>
          <w:rFonts w:cs="Verdana"/>
        </w:rPr>
        <w:t>.</w:t>
      </w:r>
    </w:p>
    <w:p w14:paraId="6CD31E7F" w14:textId="0BF5F43C" w:rsidR="00E55F53" w:rsidRPr="00411345" w:rsidRDefault="00E55F53" w:rsidP="000265AD">
      <w:pPr>
        <w:pStyle w:val="Tabeltitel"/>
      </w:pPr>
      <w:bookmarkStart w:id="34" w:name="_Ref308084659"/>
      <w:r w:rsidRPr="00C4351D">
        <w:t xml:space="preserve">Tabel </w:t>
      </w:r>
      <w:bookmarkEnd w:id="34"/>
      <w:r w:rsidRPr="00411345">
        <w:t xml:space="preserve">Basisindeling planteksten </w:t>
      </w:r>
      <w:r>
        <w:t>visies: beleidstekst</w:t>
      </w:r>
    </w:p>
    <w:tbl>
      <w:tblPr>
        <w:tblStyle w:val="Tabel"/>
        <w:tblW w:w="8931" w:type="dxa"/>
        <w:tblLook w:val="0620" w:firstRow="1" w:lastRow="0" w:firstColumn="0" w:lastColumn="0" w:noHBand="1" w:noVBand="1"/>
      </w:tblPr>
      <w:tblGrid>
        <w:gridCol w:w="3402"/>
        <w:gridCol w:w="851"/>
        <w:gridCol w:w="4678"/>
      </w:tblGrid>
      <w:tr w:rsidR="00E55F53" w:rsidRPr="00FB51B2" w14:paraId="6CD31E84"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E81" w14:textId="77777777" w:rsidR="009C6139" w:rsidRDefault="00E55F53" w:rsidP="009C6139">
            <w:pPr>
              <w:spacing w:before="80" w:after="40" w:line="240" w:lineRule="atLeast"/>
              <w:rPr>
                <w:b/>
              </w:rPr>
            </w:pPr>
            <w:r>
              <w:rPr>
                <w:b/>
              </w:rPr>
              <w:t>object</w:t>
            </w:r>
            <w:r w:rsidRPr="00F4601A">
              <w:rPr>
                <w:b/>
              </w:rPr>
              <w:t>Type</w:t>
            </w:r>
          </w:p>
        </w:tc>
        <w:tc>
          <w:tcPr>
            <w:tcW w:w="851" w:type="dxa"/>
          </w:tcPr>
          <w:p w14:paraId="6CD31E82" w14:textId="77777777" w:rsidR="009C6139" w:rsidRDefault="00E55F53" w:rsidP="009C6139">
            <w:pPr>
              <w:spacing w:before="80" w:after="40" w:line="240" w:lineRule="atLeast"/>
              <w:rPr>
                <w:b/>
              </w:rPr>
            </w:pPr>
            <w:r>
              <w:rPr>
                <w:b/>
              </w:rPr>
              <w:t>Aantal</w:t>
            </w:r>
          </w:p>
        </w:tc>
        <w:tc>
          <w:tcPr>
            <w:tcW w:w="4678" w:type="dxa"/>
          </w:tcPr>
          <w:p w14:paraId="6CD31E83" w14:textId="77777777" w:rsidR="009C6139" w:rsidRDefault="00E55F53" w:rsidP="009C6139">
            <w:pPr>
              <w:spacing w:before="80" w:after="40" w:line="240" w:lineRule="atLeast"/>
              <w:rPr>
                <w:b/>
              </w:rPr>
            </w:pPr>
            <w:r>
              <w:rPr>
                <w:b/>
              </w:rPr>
              <w:t>Mag voorkomen onder</w:t>
            </w:r>
          </w:p>
        </w:tc>
      </w:tr>
      <w:tr w:rsidR="00E55F53" w:rsidRPr="00FB51B2" w14:paraId="6CD31E88" w14:textId="77777777" w:rsidTr="00907EC1">
        <w:tc>
          <w:tcPr>
            <w:tcW w:w="3402" w:type="dxa"/>
            <w:hideMark/>
          </w:tcPr>
          <w:p w14:paraId="6CD31E85" w14:textId="77777777" w:rsidR="009C6139" w:rsidRDefault="00E55F53" w:rsidP="009C6139">
            <w:pPr>
              <w:spacing w:line="240" w:lineRule="atLeast"/>
            </w:pPr>
            <w:r>
              <w:t>document</w:t>
            </w:r>
          </w:p>
        </w:tc>
        <w:tc>
          <w:tcPr>
            <w:tcW w:w="851" w:type="dxa"/>
          </w:tcPr>
          <w:p w14:paraId="6CD31E86" w14:textId="77777777" w:rsidR="009C6139" w:rsidRDefault="00E55F53" w:rsidP="009C6139">
            <w:pPr>
              <w:spacing w:line="240" w:lineRule="atLeast"/>
            </w:pPr>
            <w:r>
              <w:t>1</w:t>
            </w:r>
          </w:p>
        </w:tc>
        <w:tc>
          <w:tcPr>
            <w:tcW w:w="4678" w:type="dxa"/>
          </w:tcPr>
          <w:p w14:paraId="6CD31E87" w14:textId="77777777" w:rsidR="009C6139" w:rsidRDefault="009C6139" w:rsidP="009C6139">
            <w:pPr>
              <w:spacing w:line="240" w:lineRule="atLeast"/>
            </w:pPr>
          </w:p>
        </w:tc>
      </w:tr>
      <w:tr w:rsidR="00E55F53" w:rsidRPr="00FB51B2" w14:paraId="6CD31E8C" w14:textId="77777777" w:rsidTr="00907EC1">
        <w:tc>
          <w:tcPr>
            <w:tcW w:w="3402" w:type="dxa"/>
            <w:hideMark/>
          </w:tcPr>
          <w:p w14:paraId="6CD31E89" w14:textId="77777777" w:rsidR="009C6139" w:rsidRDefault="00E55F53" w:rsidP="009C6139">
            <w:pPr>
              <w:spacing w:line="240" w:lineRule="atLeast"/>
            </w:pPr>
            <w:r>
              <w:t>beleidstekst</w:t>
            </w:r>
          </w:p>
        </w:tc>
        <w:tc>
          <w:tcPr>
            <w:tcW w:w="851" w:type="dxa"/>
          </w:tcPr>
          <w:p w14:paraId="6CD31E8A" w14:textId="77777777" w:rsidR="009C6139" w:rsidRDefault="00E55F53" w:rsidP="009C6139">
            <w:pPr>
              <w:spacing w:line="240" w:lineRule="atLeast"/>
            </w:pPr>
            <w:r>
              <w:t>1</w:t>
            </w:r>
          </w:p>
        </w:tc>
        <w:tc>
          <w:tcPr>
            <w:tcW w:w="4678" w:type="dxa"/>
          </w:tcPr>
          <w:p w14:paraId="6CD31E8B" w14:textId="77777777" w:rsidR="009C6139" w:rsidRDefault="00E55F53" w:rsidP="009C6139">
            <w:pPr>
              <w:spacing w:line="240" w:lineRule="atLeast"/>
            </w:pPr>
            <w:r>
              <w:t>document</w:t>
            </w:r>
          </w:p>
        </w:tc>
      </w:tr>
      <w:tr w:rsidR="00E55F53" w:rsidRPr="00FB51B2" w14:paraId="6CD31E90" w14:textId="77777777" w:rsidTr="00907EC1">
        <w:tc>
          <w:tcPr>
            <w:tcW w:w="3402" w:type="dxa"/>
            <w:hideMark/>
          </w:tcPr>
          <w:p w14:paraId="6CD31E8D" w14:textId="77777777" w:rsidR="009C6139" w:rsidRDefault="00E55F53" w:rsidP="009C6139">
            <w:pPr>
              <w:spacing w:line="240" w:lineRule="atLeast"/>
            </w:pPr>
            <w:r>
              <w:t>band</w:t>
            </w:r>
          </w:p>
        </w:tc>
        <w:tc>
          <w:tcPr>
            <w:tcW w:w="851" w:type="dxa"/>
          </w:tcPr>
          <w:p w14:paraId="6CD31E8E" w14:textId="77777777" w:rsidR="009C6139" w:rsidRDefault="00E55F53" w:rsidP="009C6139">
            <w:pPr>
              <w:spacing w:line="240" w:lineRule="atLeast"/>
            </w:pPr>
            <w:r>
              <w:t>0..n</w:t>
            </w:r>
          </w:p>
        </w:tc>
        <w:tc>
          <w:tcPr>
            <w:tcW w:w="4678" w:type="dxa"/>
          </w:tcPr>
          <w:p w14:paraId="6CD31E8F" w14:textId="77777777" w:rsidR="009C6139" w:rsidRDefault="00E55F53" w:rsidP="009C6139">
            <w:pPr>
              <w:spacing w:line="240" w:lineRule="atLeast"/>
            </w:pPr>
            <w:r>
              <w:t>beleidstekst</w:t>
            </w:r>
          </w:p>
        </w:tc>
      </w:tr>
      <w:tr w:rsidR="00E55F53" w:rsidRPr="00FB51B2" w14:paraId="6CD31E94" w14:textId="77777777" w:rsidTr="00907EC1">
        <w:tc>
          <w:tcPr>
            <w:tcW w:w="3402" w:type="dxa"/>
            <w:hideMark/>
          </w:tcPr>
          <w:p w14:paraId="6CD31E91" w14:textId="77777777" w:rsidR="009C6139" w:rsidRDefault="00E55F53" w:rsidP="009C6139">
            <w:pPr>
              <w:spacing w:line="240" w:lineRule="atLeast"/>
            </w:pPr>
            <w:r>
              <w:t>deel</w:t>
            </w:r>
          </w:p>
        </w:tc>
        <w:tc>
          <w:tcPr>
            <w:tcW w:w="851" w:type="dxa"/>
          </w:tcPr>
          <w:p w14:paraId="6CD31E92" w14:textId="77777777" w:rsidR="009C6139" w:rsidRDefault="00E55F53" w:rsidP="009C6139">
            <w:pPr>
              <w:spacing w:line="240" w:lineRule="atLeast"/>
            </w:pPr>
            <w:r w:rsidRPr="0009707E">
              <w:t>0..n</w:t>
            </w:r>
          </w:p>
        </w:tc>
        <w:tc>
          <w:tcPr>
            <w:tcW w:w="4678" w:type="dxa"/>
          </w:tcPr>
          <w:p w14:paraId="6CD31E93" w14:textId="77777777" w:rsidR="009C6139" w:rsidRDefault="00E55F53" w:rsidP="009C6139">
            <w:pPr>
              <w:spacing w:line="240" w:lineRule="atLeast"/>
              <w:rPr>
                <w:rFonts w:cs="Calibri"/>
                <w:color w:val="000000"/>
              </w:rPr>
            </w:pPr>
            <w:r>
              <w:t>beleidstekst, band</w:t>
            </w:r>
          </w:p>
        </w:tc>
      </w:tr>
      <w:tr w:rsidR="00E55F53" w:rsidRPr="00FB51B2" w14:paraId="6CD31E98" w14:textId="77777777" w:rsidTr="00907EC1">
        <w:tc>
          <w:tcPr>
            <w:tcW w:w="3402" w:type="dxa"/>
            <w:hideMark/>
          </w:tcPr>
          <w:p w14:paraId="6CD31E95" w14:textId="77777777" w:rsidR="009C6139" w:rsidRDefault="00E55F53" w:rsidP="009C6139">
            <w:pPr>
              <w:spacing w:line="240" w:lineRule="atLeast"/>
            </w:pPr>
            <w:r>
              <w:t>hoofdstuk</w:t>
            </w:r>
          </w:p>
        </w:tc>
        <w:tc>
          <w:tcPr>
            <w:tcW w:w="851" w:type="dxa"/>
          </w:tcPr>
          <w:p w14:paraId="6CD31E96" w14:textId="77777777" w:rsidR="009C6139" w:rsidRDefault="00E55F53" w:rsidP="009C6139">
            <w:pPr>
              <w:spacing w:line="240" w:lineRule="atLeast"/>
            </w:pPr>
            <w:r w:rsidRPr="0009707E">
              <w:t>0..n</w:t>
            </w:r>
          </w:p>
        </w:tc>
        <w:tc>
          <w:tcPr>
            <w:tcW w:w="4678" w:type="dxa"/>
          </w:tcPr>
          <w:p w14:paraId="6CD31E97" w14:textId="77777777" w:rsidR="009C6139" w:rsidRDefault="00E55F53" w:rsidP="009C6139">
            <w:pPr>
              <w:spacing w:line="240" w:lineRule="atLeast"/>
              <w:rPr>
                <w:rFonts w:cs="Calibri"/>
                <w:color w:val="000000"/>
              </w:rPr>
            </w:pPr>
            <w:r>
              <w:t>beleidstekst, band, deel</w:t>
            </w:r>
          </w:p>
        </w:tc>
      </w:tr>
      <w:tr w:rsidR="00E55F53" w:rsidRPr="00FB51B2" w14:paraId="6CD31E9C" w14:textId="77777777" w:rsidTr="00907EC1">
        <w:tc>
          <w:tcPr>
            <w:tcW w:w="3402" w:type="dxa"/>
            <w:hideMark/>
          </w:tcPr>
          <w:p w14:paraId="6CD31E99" w14:textId="77777777" w:rsidR="009C6139" w:rsidRDefault="00E55F53" w:rsidP="009C6139">
            <w:pPr>
              <w:spacing w:line="240" w:lineRule="atLeast"/>
            </w:pPr>
            <w:r>
              <w:t>paragraaf</w:t>
            </w:r>
          </w:p>
        </w:tc>
        <w:tc>
          <w:tcPr>
            <w:tcW w:w="851" w:type="dxa"/>
          </w:tcPr>
          <w:p w14:paraId="6CD31E9A" w14:textId="77777777" w:rsidR="009C6139" w:rsidRDefault="00E55F53" w:rsidP="009C6139">
            <w:pPr>
              <w:spacing w:line="240" w:lineRule="atLeast"/>
            </w:pPr>
            <w:r w:rsidRPr="0009707E">
              <w:t>0..n</w:t>
            </w:r>
          </w:p>
        </w:tc>
        <w:tc>
          <w:tcPr>
            <w:tcW w:w="4678" w:type="dxa"/>
          </w:tcPr>
          <w:p w14:paraId="6CD31E9B" w14:textId="77777777" w:rsidR="009C6139" w:rsidRDefault="00E55F53" w:rsidP="009C6139">
            <w:pPr>
              <w:spacing w:line="240" w:lineRule="atLeast"/>
              <w:rPr>
                <w:rFonts w:cs="Calibri"/>
                <w:color w:val="000000"/>
              </w:rPr>
            </w:pPr>
            <w:r>
              <w:rPr>
                <w:rFonts w:cs="Calibri"/>
                <w:color w:val="000000"/>
              </w:rPr>
              <w:t>hoofdstuk</w:t>
            </w:r>
          </w:p>
        </w:tc>
      </w:tr>
      <w:tr w:rsidR="00E55F53" w:rsidRPr="00FB51B2" w14:paraId="6CD31EA0" w14:textId="77777777" w:rsidTr="00907EC1">
        <w:tc>
          <w:tcPr>
            <w:tcW w:w="3402" w:type="dxa"/>
            <w:hideMark/>
          </w:tcPr>
          <w:p w14:paraId="6CD31E9D" w14:textId="77777777" w:rsidR="009C6139" w:rsidRDefault="00E55F53" w:rsidP="009C6139">
            <w:pPr>
              <w:spacing w:line="240" w:lineRule="atLeast"/>
            </w:pPr>
            <w:r>
              <w:t>subparagraaf</w:t>
            </w:r>
          </w:p>
        </w:tc>
        <w:tc>
          <w:tcPr>
            <w:tcW w:w="851" w:type="dxa"/>
          </w:tcPr>
          <w:p w14:paraId="6CD31E9E" w14:textId="77777777" w:rsidR="009C6139" w:rsidRDefault="00E55F53" w:rsidP="009C6139">
            <w:pPr>
              <w:spacing w:line="240" w:lineRule="atLeast"/>
            </w:pPr>
            <w:r w:rsidRPr="0009707E">
              <w:t>0..n</w:t>
            </w:r>
          </w:p>
        </w:tc>
        <w:tc>
          <w:tcPr>
            <w:tcW w:w="4678" w:type="dxa"/>
          </w:tcPr>
          <w:p w14:paraId="6CD31E9F" w14:textId="77777777" w:rsidR="009C6139" w:rsidRDefault="00E55F53" w:rsidP="009C6139">
            <w:pPr>
              <w:spacing w:line="240" w:lineRule="atLeast"/>
            </w:pPr>
            <w:r>
              <w:t>paragraaf</w:t>
            </w:r>
          </w:p>
        </w:tc>
      </w:tr>
      <w:tr w:rsidR="00E55F53" w:rsidRPr="00FB51B2" w14:paraId="6CD31EA4" w14:textId="77777777" w:rsidTr="00907EC1">
        <w:tc>
          <w:tcPr>
            <w:tcW w:w="3402" w:type="dxa"/>
            <w:hideMark/>
          </w:tcPr>
          <w:p w14:paraId="6CD31EA1" w14:textId="77777777" w:rsidR="009C6139" w:rsidRDefault="00E55F53" w:rsidP="009C6139">
            <w:pPr>
              <w:spacing w:line="240" w:lineRule="atLeast"/>
            </w:pPr>
            <w:r>
              <w:t>subsubparagraaf</w:t>
            </w:r>
          </w:p>
        </w:tc>
        <w:tc>
          <w:tcPr>
            <w:tcW w:w="851" w:type="dxa"/>
          </w:tcPr>
          <w:p w14:paraId="6CD31EA2" w14:textId="77777777" w:rsidR="009C6139" w:rsidRDefault="00E55F53" w:rsidP="009C6139">
            <w:pPr>
              <w:spacing w:line="240" w:lineRule="atLeast"/>
            </w:pPr>
            <w:r w:rsidRPr="00CA7EFC">
              <w:t>0..n</w:t>
            </w:r>
          </w:p>
        </w:tc>
        <w:tc>
          <w:tcPr>
            <w:tcW w:w="4678" w:type="dxa"/>
          </w:tcPr>
          <w:p w14:paraId="6CD31EA3" w14:textId="77777777" w:rsidR="009C6139" w:rsidRDefault="00E55F53" w:rsidP="009C6139">
            <w:pPr>
              <w:spacing w:line="240" w:lineRule="atLeast"/>
            </w:pPr>
            <w:r>
              <w:t>subparagraaf</w:t>
            </w:r>
          </w:p>
        </w:tc>
      </w:tr>
      <w:tr w:rsidR="00E55F53" w:rsidRPr="00FB51B2" w14:paraId="6CD31EA8" w14:textId="77777777" w:rsidTr="00907EC1">
        <w:tc>
          <w:tcPr>
            <w:tcW w:w="3402" w:type="dxa"/>
            <w:hideMark/>
          </w:tcPr>
          <w:p w14:paraId="6CD31EA5" w14:textId="77777777" w:rsidR="009C6139" w:rsidRDefault="00E55F53" w:rsidP="009C6139">
            <w:pPr>
              <w:spacing w:line="240" w:lineRule="atLeast"/>
            </w:pPr>
            <w:r>
              <w:t>subsubsubparagraaf</w:t>
            </w:r>
          </w:p>
        </w:tc>
        <w:tc>
          <w:tcPr>
            <w:tcW w:w="851" w:type="dxa"/>
          </w:tcPr>
          <w:p w14:paraId="6CD31EA6" w14:textId="77777777" w:rsidR="009C6139" w:rsidRDefault="00E55F53" w:rsidP="009C6139">
            <w:pPr>
              <w:spacing w:line="240" w:lineRule="atLeast"/>
            </w:pPr>
            <w:r w:rsidRPr="00CA7EFC">
              <w:t>0..n</w:t>
            </w:r>
          </w:p>
        </w:tc>
        <w:tc>
          <w:tcPr>
            <w:tcW w:w="4678" w:type="dxa"/>
          </w:tcPr>
          <w:p w14:paraId="6CD31EA7" w14:textId="77777777" w:rsidR="009C6139" w:rsidRDefault="00E55F53" w:rsidP="009C6139">
            <w:pPr>
              <w:spacing w:line="240" w:lineRule="atLeast"/>
            </w:pPr>
            <w:r>
              <w:t>subsubparagraaf</w:t>
            </w:r>
          </w:p>
        </w:tc>
      </w:tr>
      <w:tr w:rsidR="00E55F53" w:rsidRPr="00FB51B2" w14:paraId="6CD31EAC" w14:textId="77777777" w:rsidTr="00907EC1">
        <w:tc>
          <w:tcPr>
            <w:tcW w:w="3402" w:type="dxa"/>
          </w:tcPr>
          <w:p w14:paraId="6CD31EA9" w14:textId="77777777" w:rsidR="009C6139" w:rsidRDefault="00E55F53" w:rsidP="009C6139">
            <w:pPr>
              <w:spacing w:line="240" w:lineRule="atLeast"/>
            </w:pPr>
            <w:r>
              <w:t>overig</w:t>
            </w:r>
          </w:p>
        </w:tc>
        <w:tc>
          <w:tcPr>
            <w:tcW w:w="851" w:type="dxa"/>
          </w:tcPr>
          <w:p w14:paraId="6CD31EAA" w14:textId="77777777" w:rsidR="009C6139" w:rsidRDefault="00E55F53" w:rsidP="009C6139">
            <w:pPr>
              <w:spacing w:line="240" w:lineRule="atLeast"/>
            </w:pPr>
            <w:r w:rsidRPr="00CA7EFC">
              <w:t>0..n</w:t>
            </w:r>
          </w:p>
        </w:tc>
        <w:tc>
          <w:tcPr>
            <w:tcW w:w="4678" w:type="dxa"/>
          </w:tcPr>
          <w:p w14:paraId="6CD31EAB" w14:textId="77777777" w:rsidR="009C6139" w:rsidRDefault="00E55F53" w:rsidP="009C6139">
            <w:pPr>
              <w:spacing w:line="240" w:lineRule="atLeast"/>
            </w:pPr>
            <w:r>
              <w:t>hoofdstuk, paragraaf, subparagraaf, subsubparagraaf, subsubsubparagraaf</w:t>
            </w:r>
          </w:p>
        </w:tc>
      </w:tr>
    </w:tbl>
    <w:p w14:paraId="6CD31EAF" w14:textId="76BD109C" w:rsidR="00E55F53" w:rsidRDefault="00E55F53" w:rsidP="000265AD">
      <w:pPr>
        <w:pStyle w:val="Tabeltitel"/>
      </w:pPr>
      <w:bookmarkStart w:id="35" w:name="_Ref308084668"/>
      <w:r w:rsidRPr="00C4351D">
        <w:t xml:space="preserve">Tabel </w:t>
      </w:r>
      <w:bookmarkEnd w:id="35"/>
      <w:r w:rsidRPr="00411345">
        <w:t xml:space="preserve">Basisindeling planteksten </w:t>
      </w:r>
      <w:r>
        <w:t>visies: bijlagen</w:t>
      </w:r>
    </w:p>
    <w:tbl>
      <w:tblPr>
        <w:tblStyle w:val="Tabel"/>
        <w:tblW w:w="8931" w:type="dxa"/>
        <w:tblLook w:val="0620" w:firstRow="1" w:lastRow="0" w:firstColumn="0" w:lastColumn="0" w:noHBand="1" w:noVBand="1"/>
      </w:tblPr>
      <w:tblGrid>
        <w:gridCol w:w="3402"/>
        <w:gridCol w:w="851"/>
        <w:gridCol w:w="4678"/>
      </w:tblGrid>
      <w:tr w:rsidR="00E55F53" w:rsidRPr="00060328" w14:paraId="6CD31EB4"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EB1" w14:textId="77777777" w:rsidR="009C6139" w:rsidRDefault="00E55F53" w:rsidP="009C6139">
            <w:pPr>
              <w:spacing w:before="80" w:after="40" w:line="240" w:lineRule="atLeast"/>
              <w:rPr>
                <w:b/>
              </w:rPr>
            </w:pPr>
            <w:r w:rsidRPr="00060328">
              <w:rPr>
                <w:b/>
              </w:rPr>
              <w:t>objectType</w:t>
            </w:r>
          </w:p>
        </w:tc>
        <w:tc>
          <w:tcPr>
            <w:tcW w:w="851" w:type="dxa"/>
          </w:tcPr>
          <w:p w14:paraId="6CD31EB2" w14:textId="77777777" w:rsidR="009C6139" w:rsidRDefault="00E55F53" w:rsidP="009C6139">
            <w:pPr>
              <w:spacing w:before="80" w:after="40" w:line="240" w:lineRule="atLeast"/>
              <w:rPr>
                <w:b/>
              </w:rPr>
            </w:pPr>
            <w:r>
              <w:rPr>
                <w:b/>
              </w:rPr>
              <w:t>Aantal</w:t>
            </w:r>
          </w:p>
        </w:tc>
        <w:tc>
          <w:tcPr>
            <w:tcW w:w="4678" w:type="dxa"/>
          </w:tcPr>
          <w:p w14:paraId="6CD31EB3" w14:textId="77777777" w:rsidR="009C6139" w:rsidRDefault="00E55F53" w:rsidP="009C6139">
            <w:pPr>
              <w:spacing w:before="80" w:after="40" w:line="240" w:lineRule="atLeast"/>
              <w:rPr>
                <w:b/>
              </w:rPr>
            </w:pPr>
            <w:r>
              <w:rPr>
                <w:b/>
              </w:rPr>
              <w:t>Mag voorkomen onder</w:t>
            </w:r>
          </w:p>
        </w:tc>
      </w:tr>
      <w:tr w:rsidR="00E55F53" w:rsidRPr="00FB51B2" w14:paraId="6CD31EB8" w14:textId="77777777" w:rsidTr="00907EC1">
        <w:tc>
          <w:tcPr>
            <w:tcW w:w="3402" w:type="dxa"/>
            <w:hideMark/>
          </w:tcPr>
          <w:p w14:paraId="6CD31EB5" w14:textId="77777777" w:rsidR="009C6139" w:rsidRDefault="00E55F53" w:rsidP="009C6139">
            <w:pPr>
              <w:spacing w:line="240" w:lineRule="atLeast"/>
            </w:pPr>
            <w:r>
              <w:t>bijlagen</w:t>
            </w:r>
          </w:p>
        </w:tc>
        <w:tc>
          <w:tcPr>
            <w:tcW w:w="851" w:type="dxa"/>
          </w:tcPr>
          <w:p w14:paraId="6CD31EB6" w14:textId="77777777" w:rsidR="009C6139" w:rsidRDefault="00E55F53" w:rsidP="009C6139">
            <w:pPr>
              <w:spacing w:line="240" w:lineRule="atLeast"/>
            </w:pPr>
            <w:r>
              <w:t>0..1</w:t>
            </w:r>
          </w:p>
        </w:tc>
        <w:tc>
          <w:tcPr>
            <w:tcW w:w="4678" w:type="dxa"/>
          </w:tcPr>
          <w:p w14:paraId="6CD31EB7" w14:textId="77777777" w:rsidR="009C6139" w:rsidRDefault="00E55F53" w:rsidP="009C6139">
            <w:pPr>
              <w:spacing w:line="240" w:lineRule="atLeast"/>
            </w:pPr>
            <w:r>
              <w:t>document, beleidstekst</w:t>
            </w:r>
          </w:p>
        </w:tc>
      </w:tr>
      <w:tr w:rsidR="00E55F53" w:rsidRPr="00FB51B2" w14:paraId="6CD31EBC" w14:textId="77777777" w:rsidTr="00907EC1">
        <w:tc>
          <w:tcPr>
            <w:tcW w:w="3402" w:type="dxa"/>
            <w:hideMark/>
          </w:tcPr>
          <w:p w14:paraId="6CD31EB9" w14:textId="77777777" w:rsidR="009C6139" w:rsidRDefault="00E55F53" w:rsidP="009C6139">
            <w:pPr>
              <w:spacing w:line="240" w:lineRule="atLeast"/>
            </w:pPr>
            <w:r>
              <w:t>bijlage</w:t>
            </w:r>
          </w:p>
        </w:tc>
        <w:tc>
          <w:tcPr>
            <w:tcW w:w="851" w:type="dxa"/>
          </w:tcPr>
          <w:p w14:paraId="6CD31EBA" w14:textId="77777777" w:rsidR="009C6139" w:rsidRDefault="00E55F53" w:rsidP="009C6139">
            <w:pPr>
              <w:spacing w:line="240" w:lineRule="atLeast"/>
            </w:pPr>
            <w:r w:rsidRPr="0009707E">
              <w:t>0..n</w:t>
            </w:r>
          </w:p>
        </w:tc>
        <w:tc>
          <w:tcPr>
            <w:tcW w:w="4678" w:type="dxa"/>
          </w:tcPr>
          <w:p w14:paraId="6CD31EBB" w14:textId="77777777" w:rsidR="009C6139" w:rsidRDefault="00E55F53" w:rsidP="009C6139">
            <w:pPr>
              <w:spacing w:line="240" w:lineRule="atLeast"/>
            </w:pPr>
            <w:r>
              <w:t>bijlagen</w:t>
            </w:r>
          </w:p>
        </w:tc>
      </w:tr>
      <w:tr w:rsidR="00E55F53" w:rsidRPr="00FB51B2" w14:paraId="6CD31EC0" w14:textId="77777777" w:rsidTr="00907EC1">
        <w:tc>
          <w:tcPr>
            <w:tcW w:w="3402" w:type="dxa"/>
            <w:hideMark/>
          </w:tcPr>
          <w:p w14:paraId="6CD31EBD" w14:textId="77777777" w:rsidR="009C6139" w:rsidRDefault="00E55F53" w:rsidP="009C6139">
            <w:pPr>
              <w:spacing w:line="240" w:lineRule="atLeast"/>
            </w:pPr>
            <w:r>
              <w:t xml:space="preserve">deel </w:t>
            </w:r>
          </w:p>
        </w:tc>
        <w:tc>
          <w:tcPr>
            <w:tcW w:w="851" w:type="dxa"/>
          </w:tcPr>
          <w:p w14:paraId="6CD31EBE" w14:textId="77777777" w:rsidR="009C6139" w:rsidRDefault="00E55F53" w:rsidP="009C6139">
            <w:pPr>
              <w:spacing w:line="240" w:lineRule="atLeast"/>
            </w:pPr>
            <w:r w:rsidRPr="0009707E">
              <w:t>0..n</w:t>
            </w:r>
          </w:p>
        </w:tc>
        <w:tc>
          <w:tcPr>
            <w:tcW w:w="4678" w:type="dxa"/>
          </w:tcPr>
          <w:p w14:paraId="6CD31EBF" w14:textId="77777777" w:rsidR="009C6139" w:rsidRDefault="00E55F53" w:rsidP="009C6139">
            <w:pPr>
              <w:spacing w:line="240" w:lineRule="atLeast"/>
            </w:pPr>
            <w:r>
              <w:t>bijlage</w:t>
            </w:r>
          </w:p>
        </w:tc>
      </w:tr>
      <w:tr w:rsidR="00E55F53" w:rsidRPr="00FB51B2" w14:paraId="6CD31EC4" w14:textId="77777777" w:rsidTr="00907EC1">
        <w:tc>
          <w:tcPr>
            <w:tcW w:w="3402" w:type="dxa"/>
            <w:hideMark/>
          </w:tcPr>
          <w:p w14:paraId="6CD31EC1" w14:textId="77777777" w:rsidR="009C6139" w:rsidRDefault="00E55F53" w:rsidP="009C6139">
            <w:pPr>
              <w:spacing w:line="240" w:lineRule="atLeast"/>
            </w:pPr>
            <w:r>
              <w:t>hoofdstuk</w:t>
            </w:r>
          </w:p>
        </w:tc>
        <w:tc>
          <w:tcPr>
            <w:tcW w:w="851" w:type="dxa"/>
          </w:tcPr>
          <w:p w14:paraId="6CD31EC2" w14:textId="77777777" w:rsidR="009C6139" w:rsidRDefault="00E55F53" w:rsidP="009C6139">
            <w:pPr>
              <w:spacing w:line="240" w:lineRule="atLeast"/>
            </w:pPr>
            <w:r w:rsidRPr="0009707E">
              <w:t>0..n</w:t>
            </w:r>
          </w:p>
        </w:tc>
        <w:tc>
          <w:tcPr>
            <w:tcW w:w="4678" w:type="dxa"/>
          </w:tcPr>
          <w:p w14:paraId="6CD31EC3" w14:textId="77777777" w:rsidR="009C6139" w:rsidRDefault="00E55F53" w:rsidP="009C6139">
            <w:pPr>
              <w:spacing w:line="240" w:lineRule="atLeast"/>
            </w:pPr>
            <w:r>
              <w:t>bijlage, deel</w:t>
            </w:r>
          </w:p>
        </w:tc>
      </w:tr>
      <w:tr w:rsidR="00E55F53" w:rsidRPr="00FB51B2" w14:paraId="6CD31EC8" w14:textId="77777777" w:rsidTr="00907EC1">
        <w:tc>
          <w:tcPr>
            <w:tcW w:w="3402" w:type="dxa"/>
            <w:hideMark/>
          </w:tcPr>
          <w:p w14:paraId="6CD31EC5" w14:textId="77777777" w:rsidR="009C6139" w:rsidRDefault="00E55F53" w:rsidP="009C6139">
            <w:pPr>
              <w:spacing w:line="240" w:lineRule="atLeast"/>
            </w:pPr>
            <w:r>
              <w:lastRenderedPageBreak/>
              <w:t>paragraaf</w:t>
            </w:r>
          </w:p>
        </w:tc>
        <w:tc>
          <w:tcPr>
            <w:tcW w:w="851" w:type="dxa"/>
          </w:tcPr>
          <w:p w14:paraId="6CD31EC6" w14:textId="77777777" w:rsidR="009C6139" w:rsidRDefault="00E55F53" w:rsidP="009C6139">
            <w:pPr>
              <w:spacing w:line="240" w:lineRule="atLeast"/>
            </w:pPr>
            <w:r w:rsidRPr="0009707E">
              <w:t>0..n</w:t>
            </w:r>
          </w:p>
        </w:tc>
        <w:tc>
          <w:tcPr>
            <w:tcW w:w="4678" w:type="dxa"/>
          </w:tcPr>
          <w:p w14:paraId="6CD31EC7" w14:textId="77777777" w:rsidR="009C6139" w:rsidRDefault="00E55F53" w:rsidP="009C6139">
            <w:pPr>
              <w:spacing w:line="240" w:lineRule="atLeast"/>
            </w:pPr>
            <w:r>
              <w:t>hoofdstuk</w:t>
            </w:r>
          </w:p>
        </w:tc>
      </w:tr>
      <w:tr w:rsidR="00E55F53" w:rsidRPr="00FB51B2" w14:paraId="6CD31ECC" w14:textId="77777777" w:rsidTr="00907EC1">
        <w:tc>
          <w:tcPr>
            <w:tcW w:w="3402" w:type="dxa"/>
            <w:hideMark/>
          </w:tcPr>
          <w:p w14:paraId="6CD31EC9" w14:textId="77777777" w:rsidR="009C6139" w:rsidRDefault="00E55F53" w:rsidP="009C6139">
            <w:pPr>
              <w:spacing w:line="240" w:lineRule="atLeast"/>
            </w:pPr>
            <w:r>
              <w:t>subparagraaf</w:t>
            </w:r>
          </w:p>
        </w:tc>
        <w:tc>
          <w:tcPr>
            <w:tcW w:w="851" w:type="dxa"/>
          </w:tcPr>
          <w:p w14:paraId="6CD31ECA" w14:textId="77777777" w:rsidR="009C6139" w:rsidRDefault="00E55F53" w:rsidP="009C6139">
            <w:pPr>
              <w:spacing w:line="240" w:lineRule="atLeast"/>
            </w:pPr>
            <w:r w:rsidRPr="0009707E">
              <w:t>0..n</w:t>
            </w:r>
          </w:p>
        </w:tc>
        <w:tc>
          <w:tcPr>
            <w:tcW w:w="4678" w:type="dxa"/>
          </w:tcPr>
          <w:p w14:paraId="6CD31ECB" w14:textId="77777777" w:rsidR="009C6139" w:rsidRDefault="00E55F53" w:rsidP="009C6139">
            <w:pPr>
              <w:spacing w:line="240" w:lineRule="atLeast"/>
            </w:pPr>
            <w:r>
              <w:t>paragraaf</w:t>
            </w:r>
          </w:p>
        </w:tc>
      </w:tr>
      <w:tr w:rsidR="00E55F53" w:rsidRPr="00FB51B2" w14:paraId="6CD31ED0" w14:textId="77777777" w:rsidTr="00907EC1">
        <w:tc>
          <w:tcPr>
            <w:tcW w:w="3402" w:type="dxa"/>
            <w:hideMark/>
          </w:tcPr>
          <w:p w14:paraId="6CD31ECD" w14:textId="77777777" w:rsidR="009C6139" w:rsidRDefault="00E55F53" w:rsidP="009C6139">
            <w:pPr>
              <w:spacing w:line="240" w:lineRule="atLeast"/>
            </w:pPr>
            <w:r>
              <w:t>subsubparagraaf</w:t>
            </w:r>
          </w:p>
        </w:tc>
        <w:tc>
          <w:tcPr>
            <w:tcW w:w="851" w:type="dxa"/>
          </w:tcPr>
          <w:p w14:paraId="6CD31ECE" w14:textId="77777777" w:rsidR="009C6139" w:rsidRDefault="00E55F53" w:rsidP="009C6139">
            <w:pPr>
              <w:spacing w:line="240" w:lineRule="atLeast"/>
            </w:pPr>
            <w:r w:rsidRPr="0009707E">
              <w:t>0..n</w:t>
            </w:r>
          </w:p>
        </w:tc>
        <w:tc>
          <w:tcPr>
            <w:tcW w:w="4678" w:type="dxa"/>
          </w:tcPr>
          <w:p w14:paraId="6CD31ECF" w14:textId="77777777" w:rsidR="009C6139" w:rsidRDefault="00E55F53" w:rsidP="009C6139">
            <w:pPr>
              <w:spacing w:line="240" w:lineRule="atLeast"/>
            </w:pPr>
            <w:r>
              <w:t>subparagraaf</w:t>
            </w:r>
          </w:p>
        </w:tc>
      </w:tr>
      <w:tr w:rsidR="00E55F53" w:rsidRPr="00FB51B2" w14:paraId="6CD31ED4" w14:textId="77777777" w:rsidTr="00907EC1">
        <w:tc>
          <w:tcPr>
            <w:tcW w:w="3402" w:type="dxa"/>
            <w:hideMark/>
          </w:tcPr>
          <w:p w14:paraId="6CD31ED1" w14:textId="77777777" w:rsidR="009C6139" w:rsidRDefault="00E55F53" w:rsidP="009C6139">
            <w:pPr>
              <w:spacing w:line="240" w:lineRule="atLeast"/>
            </w:pPr>
            <w:r>
              <w:t>subsubsubparagraaf</w:t>
            </w:r>
          </w:p>
        </w:tc>
        <w:tc>
          <w:tcPr>
            <w:tcW w:w="851" w:type="dxa"/>
          </w:tcPr>
          <w:p w14:paraId="6CD31ED2" w14:textId="77777777" w:rsidR="009C6139" w:rsidRDefault="00E55F53" w:rsidP="009C6139">
            <w:pPr>
              <w:spacing w:line="240" w:lineRule="atLeast"/>
            </w:pPr>
            <w:r w:rsidRPr="0009707E">
              <w:t>0..n</w:t>
            </w:r>
          </w:p>
        </w:tc>
        <w:tc>
          <w:tcPr>
            <w:tcW w:w="4678" w:type="dxa"/>
          </w:tcPr>
          <w:p w14:paraId="6CD31ED3" w14:textId="77777777" w:rsidR="009C6139" w:rsidRDefault="00E55F53" w:rsidP="009C6139">
            <w:pPr>
              <w:spacing w:line="240" w:lineRule="atLeast"/>
            </w:pPr>
            <w:r>
              <w:t>subsubparagraaf</w:t>
            </w:r>
          </w:p>
        </w:tc>
      </w:tr>
      <w:tr w:rsidR="00E55F53" w:rsidRPr="00FB51B2" w14:paraId="6CD31ED8" w14:textId="77777777" w:rsidTr="00907EC1">
        <w:tc>
          <w:tcPr>
            <w:tcW w:w="3402" w:type="dxa"/>
          </w:tcPr>
          <w:p w14:paraId="6CD31ED5" w14:textId="77777777" w:rsidR="009C6139" w:rsidRDefault="00E55F53" w:rsidP="009C6139">
            <w:pPr>
              <w:spacing w:line="240" w:lineRule="atLeast"/>
            </w:pPr>
            <w:r>
              <w:t>overig</w:t>
            </w:r>
          </w:p>
        </w:tc>
        <w:tc>
          <w:tcPr>
            <w:tcW w:w="851" w:type="dxa"/>
          </w:tcPr>
          <w:p w14:paraId="6CD31ED6" w14:textId="77777777" w:rsidR="009C6139" w:rsidRDefault="00E55F53" w:rsidP="009C6139">
            <w:pPr>
              <w:spacing w:line="240" w:lineRule="atLeast"/>
            </w:pPr>
            <w:r>
              <w:t>0..n</w:t>
            </w:r>
          </w:p>
        </w:tc>
        <w:tc>
          <w:tcPr>
            <w:tcW w:w="4678" w:type="dxa"/>
          </w:tcPr>
          <w:p w14:paraId="6CD31ED7" w14:textId="77777777" w:rsidR="009C6139" w:rsidRDefault="00E55F53" w:rsidP="009C6139">
            <w:pPr>
              <w:spacing w:line="240" w:lineRule="atLeast"/>
            </w:pPr>
            <w:r>
              <w:t>hoofdstuk, paragraaf, subparagraaf, subsubparagraaf, subsubsubparagraaf</w:t>
            </w:r>
          </w:p>
        </w:tc>
      </w:tr>
    </w:tbl>
    <w:p w14:paraId="6CD31EDC" w14:textId="7C277C66" w:rsidR="00E55F53" w:rsidRDefault="00E55F53" w:rsidP="000265AD">
      <w:pPr>
        <w:pStyle w:val="Tabeltitel"/>
      </w:pPr>
      <w:bookmarkStart w:id="36" w:name="_Ref308084675"/>
      <w:r w:rsidRPr="00C4351D">
        <w:t xml:space="preserve">Tabel </w:t>
      </w:r>
      <w:bookmarkEnd w:id="36"/>
      <w:r w:rsidRPr="00411345">
        <w:t xml:space="preserve">Basisindeling planteksten </w:t>
      </w:r>
      <w:r>
        <w:t>visies: toelichting</w:t>
      </w:r>
    </w:p>
    <w:tbl>
      <w:tblPr>
        <w:tblStyle w:val="Tabel"/>
        <w:tblW w:w="8931" w:type="dxa"/>
        <w:tblLook w:val="0620" w:firstRow="1" w:lastRow="0" w:firstColumn="0" w:lastColumn="0" w:noHBand="1" w:noVBand="1"/>
      </w:tblPr>
      <w:tblGrid>
        <w:gridCol w:w="3402"/>
        <w:gridCol w:w="851"/>
        <w:gridCol w:w="4678"/>
      </w:tblGrid>
      <w:tr w:rsidR="00E55F53" w:rsidRPr="00060328" w14:paraId="6CD31EE1"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EDE" w14:textId="77777777" w:rsidR="009C6139" w:rsidRDefault="00E55F53" w:rsidP="009C6139">
            <w:pPr>
              <w:spacing w:before="80" w:after="40" w:line="240" w:lineRule="atLeast"/>
              <w:rPr>
                <w:b/>
              </w:rPr>
            </w:pPr>
            <w:r w:rsidRPr="00060328">
              <w:rPr>
                <w:b/>
              </w:rPr>
              <w:t>objectType</w:t>
            </w:r>
          </w:p>
        </w:tc>
        <w:tc>
          <w:tcPr>
            <w:tcW w:w="851" w:type="dxa"/>
          </w:tcPr>
          <w:p w14:paraId="6CD31EDF" w14:textId="77777777" w:rsidR="009C6139" w:rsidRDefault="00E55F53" w:rsidP="009C6139">
            <w:pPr>
              <w:spacing w:before="80" w:after="40" w:line="240" w:lineRule="atLeast"/>
              <w:rPr>
                <w:b/>
              </w:rPr>
            </w:pPr>
            <w:r>
              <w:rPr>
                <w:b/>
              </w:rPr>
              <w:t>Aantal</w:t>
            </w:r>
          </w:p>
        </w:tc>
        <w:tc>
          <w:tcPr>
            <w:tcW w:w="4678" w:type="dxa"/>
          </w:tcPr>
          <w:p w14:paraId="6CD31EE0" w14:textId="77777777" w:rsidR="009C6139" w:rsidRDefault="00E55F53" w:rsidP="009C6139">
            <w:pPr>
              <w:spacing w:before="80" w:after="40" w:line="240" w:lineRule="atLeast"/>
              <w:rPr>
                <w:b/>
              </w:rPr>
            </w:pPr>
            <w:r>
              <w:rPr>
                <w:b/>
              </w:rPr>
              <w:t>Toegestane Bovenliggende objecten</w:t>
            </w:r>
          </w:p>
        </w:tc>
      </w:tr>
      <w:tr w:rsidR="00E55F53" w:rsidRPr="00FB51B2" w14:paraId="6CD31EE5" w14:textId="77777777" w:rsidTr="00907EC1">
        <w:tc>
          <w:tcPr>
            <w:tcW w:w="3402" w:type="dxa"/>
            <w:hideMark/>
          </w:tcPr>
          <w:p w14:paraId="6CD31EE2" w14:textId="77777777" w:rsidR="009C6139" w:rsidRDefault="00E55F53" w:rsidP="009C6139">
            <w:pPr>
              <w:spacing w:line="240" w:lineRule="atLeast"/>
            </w:pPr>
            <w:r>
              <w:t>toelichting</w:t>
            </w:r>
          </w:p>
        </w:tc>
        <w:tc>
          <w:tcPr>
            <w:tcW w:w="851" w:type="dxa"/>
          </w:tcPr>
          <w:p w14:paraId="6CD31EE3" w14:textId="77777777" w:rsidR="009C6139" w:rsidRDefault="00E55F53" w:rsidP="009C6139">
            <w:pPr>
              <w:spacing w:line="240" w:lineRule="atLeast"/>
            </w:pPr>
            <w:r>
              <w:t>0..1</w:t>
            </w:r>
          </w:p>
        </w:tc>
        <w:tc>
          <w:tcPr>
            <w:tcW w:w="4678" w:type="dxa"/>
          </w:tcPr>
          <w:p w14:paraId="6CD31EE4" w14:textId="77777777" w:rsidR="009C6139" w:rsidRDefault="00E55F53" w:rsidP="009C6139">
            <w:pPr>
              <w:spacing w:line="240" w:lineRule="atLeast"/>
            </w:pPr>
            <w:r>
              <w:t>document</w:t>
            </w:r>
          </w:p>
        </w:tc>
      </w:tr>
      <w:tr w:rsidR="00E55F53" w:rsidRPr="00FB51B2" w14:paraId="6CD31EE9" w14:textId="77777777" w:rsidTr="00907EC1">
        <w:tc>
          <w:tcPr>
            <w:tcW w:w="3402" w:type="dxa"/>
            <w:hideMark/>
          </w:tcPr>
          <w:p w14:paraId="6CD31EE6" w14:textId="77777777" w:rsidR="009C6139" w:rsidRDefault="00E55F53" w:rsidP="009C6139">
            <w:pPr>
              <w:spacing w:line="240" w:lineRule="atLeast"/>
            </w:pPr>
            <w:r>
              <w:t>deel</w:t>
            </w:r>
          </w:p>
        </w:tc>
        <w:tc>
          <w:tcPr>
            <w:tcW w:w="851" w:type="dxa"/>
          </w:tcPr>
          <w:p w14:paraId="6CD31EE7" w14:textId="77777777" w:rsidR="009C6139" w:rsidRDefault="00E55F53" w:rsidP="009C6139">
            <w:pPr>
              <w:spacing w:line="240" w:lineRule="atLeast"/>
            </w:pPr>
            <w:r w:rsidRPr="0009707E">
              <w:t>0..n</w:t>
            </w:r>
          </w:p>
        </w:tc>
        <w:tc>
          <w:tcPr>
            <w:tcW w:w="4678" w:type="dxa"/>
          </w:tcPr>
          <w:p w14:paraId="6CD31EE8" w14:textId="77777777" w:rsidR="009C6139" w:rsidRDefault="00E55F53" w:rsidP="009C6139">
            <w:pPr>
              <w:spacing w:line="240" w:lineRule="atLeast"/>
            </w:pPr>
            <w:r>
              <w:t>toelichting</w:t>
            </w:r>
          </w:p>
        </w:tc>
      </w:tr>
      <w:tr w:rsidR="00E55F53" w:rsidRPr="00FB51B2" w14:paraId="6CD31EED" w14:textId="77777777" w:rsidTr="00907EC1">
        <w:tc>
          <w:tcPr>
            <w:tcW w:w="3402" w:type="dxa"/>
            <w:hideMark/>
          </w:tcPr>
          <w:p w14:paraId="6CD31EEA" w14:textId="77777777" w:rsidR="009C6139" w:rsidRDefault="00E55F53" w:rsidP="009C6139">
            <w:pPr>
              <w:spacing w:line="240" w:lineRule="atLeast"/>
            </w:pPr>
            <w:r>
              <w:t>hoofdstuk</w:t>
            </w:r>
          </w:p>
        </w:tc>
        <w:tc>
          <w:tcPr>
            <w:tcW w:w="851" w:type="dxa"/>
          </w:tcPr>
          <w:p w14:paraId="6CD31EEB" w14:textId="77777777" w:rsidR="009C6139" w:rsidRDefault="00E55F53" w:rsidP="009C6139">
            <w:pPr>
              <w:spacing w:line="240" w:lineRule="atLeast"/>
            </w:pPr>
            <w:r w:rsidRPr="0009707E">
              <w:t>0..n</w:t>
            </w:r>
          </w:p>
        </w:tc>
        <w:tc>
          <w:tcPr>
            <w:tcW w:w="4678" w:type="dxa"/>
          </w:tcPr>
          <w:p w14:paraId="6CD31EEC" w14:textId="77777777" w:rsidR="009C6139" w:rsidRDefault="00E55F53" w:rsidP="009C6139">
            <w:pPr>
              <w:spacing w:line="240" w:lineRule="atLeast"/>
            </w:pPr>
            <w:r>
              <w:t>toelichting, deel</w:t>
            </w:r>
          </w:p>
        </w:tc>
      </w:tr>
      <w:tr w:rsidR="00E55F53" w:rsidRPr="00FB51B2" w14:paraId="6CD31EF1" w14:textId="77777777" w:rsidTr="00907EC1">
        <w:tc>
          <w:tcPr>
            <w:tcW w:w="3402" w:type="dxa"/>
            <w:hideMark/>
          </w:tcPr>
          <w:p w14:paraId="6CD31EEE" w14:textId="77777777" w:rsidR="009C6139" w:rsidRDefault="00E55F53" w:rsidP="009C6139">
            <w:pPr>
              <w:spacing w:line="240" w:lineRule="atLeast"/>
            </w:pPr>
            <w:r>
              <w:t>paragraaf</w:t>
            </w:r>
          </w:p>
        </w:tc>
        <w:tc>
          <w:tcPr>
            <w:tcW w:w="851" w:type="dxa"/>
          </w:tcPr>
          <w:p w14:paraId="6CD31EEF" w14:textId="77777777" w:rsidR="009C6139" w:rsidRDefault="00E55F53" w:rsidP="009C6139">
            <w:pPr>
              <w:spacing w:line="240" w:lineRule="atLeast"/>
            </w:pPr>
            <w:r w:rsidRPr="0009707E">
              <w:t>0..n</w:t>
            </w:r>
          </w:p>
        </w:tc>
        <w:tc>
          <w:tcPr>
            <w:tcW w:w="4678" w:type="dxa"/>
          </w:tcPr>
          <w:p w14:paraId="6CD31EF0" w14:textId="77777777" w:rsidR="009C6139" w:rsidRDefault="00E55F53" w:rsidP="009C6139">
            <w:pPr>
              <w:spacing w:line="240" w:lineRule="atLeast"/>
            </w:pPr>
            <w:r>
              <w:t>hoofdstuk</w:t>
            </w:r>
          </w:p>
        </w:tc>
      </w:tr>
      <w:tr w:rsidR="00E55F53" w:rsidRPr="00FB51B2" w14:paraId="6CD31EF5" w14:textId="77777777" w:rsidTr="00907EC1">
        <w:tc>
          <w:tcPr>
            <w:tcW w:w="3402" w:type="dxa"/>
            <w:hideMark/>
          </w:tcPr>
          <w:p w14:paraId="6CD31EF2" w14:textId="77777777" w:rsidR="009C6139" w:rsidRDefault="00E55F53" w:rsidP="009C6139">
            <w:pPr>
              <w:spacing w:line="240" w:lineRule="atLeast"/>
            </w:pPr>
            <w:r>
              <w:t>subparagraaf</w:t>
            </w:r>
          </w:p>
        </w:tc>
        <w:tc>
          <w:tcPr>
            <w:tcW w:w="851" w:type="dxa"/>
          </w:tcPr>
          <w:p w14:paraId="6CD31EF3" w14:textId="77777777" w:rsidR="009C6139" w:rsidRDefault="00E55F53" w:rsidP="009C6139">
            <w:pPr>
              <w:spacing w:line="240" w:lineRule="atLeast"/>
            </w:pPr>
            <w:r w:rsidRPr="007E34F0">
              <w:t>0..n</w:t>
            </w:r>
          </w:p>
        </w:tc>
        <w:tc>
          <w:tcPr>
            <w:tcW w:w="4678" w:type="dxa"/>
          </w:tcPr>
          <w:p w14:paraId="6CD31EF4" w14:textId="77777777" w:rsidR="009C6139" w:rsidRDefault="00E55F53" w:rsidP="009C6139">
            <w:pPr>
              <w:spacing w:line="240" w:lineRule="atLeast"/>
            </w:pPr>
            <w:r>
              <w:t>paragraaf</w:t>
            </w:r>
          </w:p>
        </w:tc>
      </w:tr>
      <w:tr w:rsidR="00E55F53" w:rsidRPr="00FB51B2" w14:paraId="6CD31EF9" w14:textId="77777777" w:rsidTr="00907EC1">
        <w:tc>
          <w:tcPr>
            <w:tcW w:w="3402" w:type="dxa"/>
            <w:hideMark/>
          </w:tcPr>
          <w:p w14:paraId="6CD31EF6" w14:textId="77777777" w:rsidR="009C6139" w:rsidRDefault="00E55F53" w:rsidP="009C6139">
            <w:pPr>
              <w:spacing w:line="240" w:lineRule="atLeast"/>
            </w:pPr>
            <w:r>
              <w:t>subsubparagraaf</w:t>
            </w:r>
          </w:p>
        </w:tc>
        <w:tc>
          <w:tcPr>
            <w:tcW w:w="851" w:type="dxa"/>
          </w:tcPr>
          <w:p w14:paraId="6CD31EF7" w14:textId="77777777" w:rsidR="009C6139" w:rsidRDefault="00E55F53" w:rsidP="009C6139">
            <w:pPr>
              <w:spacing w:line="240" w:lineRule="atLeast"/>
            </w:pPr>
            <w:r w:rsidRPr="007E34F0">
              <w:t>0..n</w:t>
            </w:r>
          </w:p>
        </w:tc>
        <w:tc>
          <w:tcPr>
            <w:tcW w:w="4678" w:type="dxa"/>
          </w:tcPr>
          <w:p w14:paraId="6CD31EF8" w14:textId="77777777" w:rsidR="009C6139" w:rsidRDefault="00E55F53" w:rsidP="009C6139">
            <w:pPr>
              <w:spacing w:line="240" w:lineRule="atLeast"/>
            </w:pPr>
            <w:r>
              <w:t>subparagraaf</w:t>
            </w:r>
          </w:p>
        </w:tc>
      </w:tr>
      <w:tr w:rsidR="00E55F53" w:rsidRPr="00FB51B2" w14:paraId="6CD31EFD" w14:textId="77777777" w:rsidTr="00907EC1">
        <w:tc>
          <w:tcPr>
            <w:tcW w:w="3402" w:type="dxa"/>
            <w:hideMark/>
          </w:tcPr>
          <w:p w14:paraId="6CD31EFA" w14:textId="77777777" w:rsidR="009C6139" w:rsidRDefault="00E55F53" w:rsidP="009C6139">
            <w:pPr>
              <w:spacing w:line="240" w:lineRule="atLeast"/>
            </w:pPr>
            <w:r>
              <w:t>subsubsubparagraaf</w:t>
            </w:r>
          </w:p>
        </w:tc>
        <w:tc>
          <w:tcPr>
            <w:tcW w:w="851" w:type="dxa"/>
          </w:tcPr>
          <w:p w14:paraId="6CD31EFB" w14:textId="77777777" w:rsidR="009C6139" w:rsidRDefault="00E55F53" w:rsidP="009C6139">
            <w:pPr>
              <w:spacing w:line="240" w:lineRule="atLeast"/>
            </w:pPr>
            <w:r w:rsidRPr="007E34F0">
              <w:t>0..n</w:t>
            </w:r>
          </w:p>
        </w:tc>
        <w:tc>
          <w:tcPr>
            <w:tcW w:w="4678" w:type="dxa"/>
          </w:tcPr>
          <w:p w14:paraId="6CD31EFC" w14:textId="77777777" w:rsidR="009C6139" w:rsidRDefault="00E55F53" w:rsidP="009C6139">
            <w:pPr>
              <w:spacing w:line="240" w:lineRule="atLeast"/>
            </w:pPr>
            <w:r>
              <w:t>subsubparagraaf</w:t>
            </w:r>
          </w:p>
        </w:tc>
      </w:tr>
      <w:tr w:rsidR="00E55F53" w:rsidRPr="00FB51B2" w14:paraId="6CD31F01" w14:textId="77777777" w:rsidTr="00907EC1">
        <w:tc>
          <w:tcPr>
            <w:tcW w:w="3402" w:type="dxa"/>
          </w:tcPr>
          <w:p w14:paraId="6CD31EFE" w14:textId="77777777" w:rsidR="009C6139" w:rsidRDefault="00E55F53" w:rsidP="009C6139">
            <w:pPr>
              <w:spacing w:line="240" w:lineRule="atLeast"/>
            </w:pPr>
            <w:r>
              <w:t>overig</w:t>
            </w:r>
          </w:p>
        </w:tc>
        <w:tc>
          <w:tcPr>
            <w:tcW w:w="851" w:type="dxa"/>
          </w:tcPr>
          <w:p w14:paraId="6CD31EFF" w14:textId="77777777" w:rsidR="009C6139" w:rsidRDefault="00E55F53" w:rsidP="009C6139">
            <w:pPr>
              <w:spacing w:line="240" w:lineRule="atLeast"/>
            </w:pPr>
            <w:r>
              <w:t>0..n</w:t>
            </w:r>
          </w:p>
        </w:tc>
        <w:tc>
          <w:tcPr>
            <w:tcW w:w="4678" w:type="dxa"/>
          </w:tcPr>
          <w:p w14:paraId="6CD31F00" w14:textId="77777777" w:rsidR="009C6139" w:rsidRDefault="00E55F53" w:rsidP="009C6139">
            <w:pPr>
              <w:spacing w:line="240" w:lineRule="atLeast"/>
            </w:pPr>
            <w:r>
              <w:t>hoofdstuk, paragraaf, subparagraaf, subsubparagraaf, subsubsubparagraaf</w:t>
            </w:r>
          </w:p>
        </w:tc>
      </w:tr>
    </w:tbl>
    <w:p w14:paraId="6CD31F03" w14:textId="1A9469C5" w:rsidR="00E55F53" w:rsidRDefault="00E55F53" w:rsidP="000265AD">
      <w:pPr>
        <w:pStyle w:val="Tabeltitel"/>
      </w:pPr>
      <w:bookmarkStart w:id="37" w:name="_Ref308084683"/>
      <w:r w:rsidRPr="00C4351D">
        <w:t xml:space="preserve">Tabel </w:t>
      </w:r>
      <w:bookmarkEnd w:id="37"/>
      <w:r w:rsidRPr="00411345">
        <w:t xml:space="preserve">Basisindeling planteksten </w:t>
      </w:r>
      <w:r>
        <w:t>visies: bijlagen bij toelichting</w:t>
      </w:r>
    </w:p>
    <w:tbl>
      <w:tblPr>
        <w:tblStyle w:val="Tabel"/>
        <w:tblW w:w="8931" w:type="dxa"/>
        <w:tblLook w:val="0620" w:firstRow="1" w:lastRow="0" w:firstColumn="0" w:lastColumn="0" w:noHBand="1" w:noVBand="1"/>
      </w:tblPr>
      <w:tblGrid>
        <w:gridCol w:w="3402"/>
        <w:gridCol w:w="851"/>
        <w:gridCol w:w="4678"/>
      </w:tblGrid>
      <w:tr w:rsidR="00E55F53" w:rsidRPr="00060328" w14:paraId="6CD31F08"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F05" w14:textId="77777777" w:rsidR="009C6139" w:rsidRDefault="00E55F53" w:rsidP="009C6139">
            <w:pPr>
              <w:spacing w:before="80" w:after="40" w:line="240" w:lineRule="atLeast"/>
              <w:rPr>
                <w:b/>
              </w:rPr>
            </w:pPr>
            <w:r w:rsidRPr="00060328">
              <w:rPr>
                <w:b/>
              </w:rPr>
              <w:t>objectType</w:t>
            </w:r>
          </w:p>
        </w:tc>
        <w:tc>
          <w:tcPr>
            <w:tcW w:w="851" w:type="dxa"/>
          </w:tcPr>
          <w:p w14:paraId="6CD31F06" w14:textId="77777777" w:rsidR="009C6139" w:rsidRDefault="00E55F53" w:rsidP="009C6139">
            <w:pPr>
              <w:spacing w:before="80" w:after="40" w:line="240" w:lineRule="atLeast"/>
              <w:rPr>
                <w:b/>
              </w:rPr>
            </w:pPr>
            <w:r>
              <w:rPr>
                <w:b/>
              </w:rPr>
              <w:t>Aantal</w:t>
            </w:r>
          </w:p>
        </w:tc>
        <w:tc>
          <w:tcPr>
            <w:tcW w:w="4678" w:type="dxa"/>
          </w:tcPr>
          <w:p w14:paraId="6CD31F07" w14:textId="77777777" w:rsidR="009C6139" w:rsidRDefault="00E55F53" w:rsidP="009C6139">
            <w:pPr>
              <w:spacing w:before="80" w:after="40" w:line="240" w:lineRule="atLeast"/>
              <w:rPr>
                <w:b/>
              </w:rPr>
            </w:pPr>
            <w:r>
              <w:rPr>
                <w:b/>
              </w:rPr>
              <w:t>Toegestane Bovenliggende objecten</w:t>
            </w:r>
          </w:p>
        </w:tc>
      </w:tr>
      <w:tr w:rsidR="0046626E" w:rsidRPr="00FB51B2" w14:paraId="6CD31F0C" w14:textId="77777777" w:rsidTr="00907EC1">
        <w:tc>
          <w:tcPr>
            <w:tcW w:w="3402" w:type="dxa"/>
            <w:hideMark/>
          </w:tcPr>
          <w:p w14:paraId="6CD31F09" w14:textId="77777777" w:rsidR="0046626E" w:rsidRDefault="0046626E" w:rsidP="00A00385">
            <w:r>
              <w:t>bijlagen bij toelichting</w:t>
            </w:r>
          </w:p>
        </w:tc>
        <w:tc>
          <w:tcPr>
            <w:tcW w:w="851" w:type="dxa"/>
          </w:tcPr>
          <w:p w14:paraId="6CD31F0A" w14:textId="77777777" w:rsidR="0046626E" w:rsidRDefault="0046626E" w:rsidP="00A00385">
            <w:r>
              <w:t>0..1</w:t>
            </w:r>
          </w:p>
        </w:tc>
        <w:tc>
          <w:tcPr>
            <w:tcW w:w="4678" w:type="dxa"/>
          </w:tcPr>
          <w:p w14:paraId="6CD31F0B" w14:textId="77777777" w:rsidR="0046626E" w:rsidRDefault="0046626E" w:rsidP="00A00385">
            <w:r>
              <w:t>document</w:t>
            </w:r>
          </w:p>
        </w:tc>
      </w:tr>
      <w:tr w:rsidR="0046626E" w:rsidRPr="00FB51B2" w14:paraId="6CD31F10" w14:textId="77777777" w:rsidTr="00907EC1">
        <w:tc>
          <w:tcPr>
            <w:tcW w:w="3402" w:type="dxa"/>
            <w:hideMark/>
          </w:tcPr>
          <w:p w14:paraId="6CD31F0D" w14:textId="77777777" w:rsidR="0046626E" w:rsidRDefault="0046626E" w:rsidP="009C6139">
            <w:pPr>
              <w:spacing w:line="240" w:lineRule="atLeast"/>
            </w:pPr>
            <w:r>
              <w:t>bijlage bij toelichting</w:t>
            </w:r>
          </w:p>
        </w:tc>
        <w:tc>
          <w:tcPr>
            <w:tcW w:w="851" w:type="dxa"/>
          </w:tcPr>
          <w:p w14:paraId="6CD31F0E" w14:textId="77777777" w:rsidR="0046626E" w:rsidRDefault="0046626E" w:rsidP="009C6139">
            <w:pPr>
              <w:spacing w:line="240" w:lineRule="atLeast"/>
            </w:pPr>
            <w:r>
              <w:t>0..n</w:t>
            </w:r>
          </w:p>
        </w:tc>
        <w:tc>
          <w:tcPr>
            <w:tcW w:w="4678" w:type="dxa"/>
          </w:tcPr>
          <w:p w14:paraId="6CD31F0F" w14:textId="77777777" w:rsidR="0046626E" w:rsidRDefault="0046626E" w:rsidP="009C6139">
            <w:pPr>
              <w:spacing w:line="240" w:lineRule="atLeast"/>
            </w:pPr>
            <w:r>
              <w:t>bijlagen bij toelichting</w:t>
            </w:r>
          </w:p>
        </w:tc>
      </w:tr>
      <w:tr w:rsidR="00E55F53" w:rsidRPr="00FB51B2" w14:paraId="6CD31F14" w14:textId="77777777" w:rsidTr="00907EC1">
        <w:tc>
          <w:tcPr>
            <w:tcW w:w="3402" w:type="dxa"/>
            <w:hideMark/>
          </w:tcPr>
          <w:p w14:paraId="6CD31F11" w14:textId="77777777" w:rsidR="009C6139" w:rsidRDefault="00E55F53" w:rsidP="009C6139">
            <w:pPr>
              <w:spacing w:line="240" w:lineRule="atLeast"/>
            </w:pPr>
            <w:r>
              <w:t>deel</w:t>
            </w:r>
          </w:p>
        </w:tc>
        <w:tc>
          <w:tcPr>
            <w:tcW w:w="851" w:type="dxa"/>
          </w:tcPr>
          <w:p w14:paraId="6CD31F12" w14:textId="77777777" w:rsidR="009C6139" w:rsidRDefault="00E55F53" w:rsidP="009C6139">
            <w:pPr>
              <w:spacing w:line="240" w:lineRule="atLeast"/>
            </w:pPr>
            <w:r w:rsidRPr="0009707E">
              <w:t>0..n</w:t>
            </w:r>
          </w:p>
        </w:tc>
        <w:tc>
          <w:tcPr>
            <w:tcW w:w="4678" w:type="dxa"/>
          </w:tcPr>
          <w:p w14:paraId="6CD31F13" w14:textId="77777777" w:rsidR="009C6139" w:rsidRDefault="00E55F53" w:rsidP="009C6139">
            <w:pPr>
              <w:spacing w:line="240" w:lineRule="atLeast"/>
            </w:pPr>
            <w:r>
              <w:t>toelichting</w:t>
            </w:r>
          </w:p>
        </w:tc>
      </w:tr>
      <w:tr w:rsidR="00E55F53" w:rsidRPr="00FB51B2" w14:paraId="6CD31F18" w14:textId="77777777" w:rsidTr="00907EC1">
        <w:tc>
          <w:tcPr>
            <w:tcW w:w="3402" w:type="dxa"/>
            <w:hideMark/>
          </w:tcPr>
          <w:p w14:paraId="6CD31F15" w14:textId="77777777" w:rsidR="009C6139" w:rsidRDefault="00E55F53" w:rsidP="009C6139">
            <w:pPr>
              <w:spacing w:line="240" w:lineRule="atLeast"/>
            </w:pPr>
            <w:r>
              <w:t>hoofdstuk</w:t>
            </w:r>
          </w:p>
        </w:tc>
        <w:tc>
          <w:tcPr>
            <w:tcW w:w="851" w:type="dxa"/>
          </w:tcPr>
          <w:p w14:paraId="6CD31F16" w14:textId="77777777" w:rsidR="009C6139" w:rsidRDefault="00E55F53" w:rsidP="009C6139">
            <w:pPr>
              <w:spacing w:line="240" w:lineRule="atLeast"/>
            </w:pPr>
            <w:r w:rsidRPr="0009707E">
              <w:t>0..n</w:t>
            </w:r>
          </w:p>
        </w:tc>
        <w:tc>
          <w:tcPr>
            <w:tcW w:w="4678" w:type="dxa"/>
          </w:tcPr>
          <w:p w14:paraId="6CD31F17" w14:textId="77777777" w:rsidR="009C6139" w:rsidRDefault="00E55F53" w:rsidP="009C6139">
            <w:pPr>
              <w:spacing w:line="240" w:lineRule="atLeast"/>
            </w:pPr>
            <w:r>
              <w:t>toelichting, deel</w:t>
            </w:r>
          </w:p>
        </w:tc>
      </w:tr>
      <w:tr w:rsidR="00E55F53" w:rsidRPr="00FB51B2" w14:paraId="6CD31F1C" w14:textId="77777777" w:rsidTr="00907EC1">
        <w:tc>
          <w:tcPr>
            <w:tcW w:w="3402" w:type="dxa"/>
            <w:hideMark/>
          </w:tcPr>
          <w:p w14:paraId="6CD31F19" w14:textId="77777777" w:rsidR="009C6139" w:rsidRDefault="00E55F53" w:rsidP="009C6139">
            <w:pPr>
              <w:spacing w:line="240" w:lineRule="atLeast"/>
            </w:pPr>
            <w:r>
              <w:t>paragraaf</w:t>
            </w:r>
          </w:p>
        </w:tc>
        <w:tc>
          <w:tcPr>
            <w:tcW w:w="851" w:type="dxa"/>
          </w:tcPr>
          <w:p w14:paraId="6CD31F1A" w14:textId="77777777" w:rsidR="009C6139" w:rsidRDefault="00E55F53" w:rsidP="009C6139">
            <w:pPr>
              <w:spacing w:line="240" w:lineRule="atLeast"/>
            </w:pPr>
            <w:r w:rsidRPr="0009707E">
              <w:t>0..n</w:t>
            </w:r>
          </w:p>
        </w:tc>
        <w:tc>
          <w:tcPr>
            <w:tcW w:w="4678" w:type="dxa"/>
          </w:tcPr>
          <w:p w14:paraId="6CD31F1B" w14:textId="77777777" w:rsidR="009C6139" w:rsidRDefault="00E55F53" w:rsidP="009C6139">
            <w:pPr>
              <w:spacing w:line="240" w:lineRule="atLeast"/>
            </w:pPr>
            <w:r>
              <w:t>hoofdstuk</w:t>
            </w:r>
          </w:p>
        </w:tc>
      </w:tr>
      <w:tr w:rsidR="00E55F53" w:rsidRPr="00FB51B2" w14:paraId="6CD31F20" w14:textId="77777777" w:rsidTr="00907EC1">
        <w:tc>
          <w:tcPr>
            <w:tcW w:w="3402" w:type="dxa"/>
            <w:hideMark/>
          </w:tcPr>
          <w:p w14:paraId="6CD31F1D" w14:textId="77777777" w:rsidR="009C6139" w:rsidRDefault="00E55F53" w:rsidP="009C6139">
            <w:pPr>
              <w:spacing w:line="240" w:lineRule="atLeast"/>
            </w:pPr>
            <w:r>
              <w:t>subparagraaf</w:t>
            </w:r>
          </w:p>
        </w:tc>
        <w:tc>
          <w:tcPr>
            <w:tcW w:w="851" w:type="dxa"/>
          </w:tcPr>
          <w:p w14:paraId="6CD31F1E" w14:textId="77777777" w:rsidR="009C6139" w:rsidRDefault="00E55F53" w:rsidP="009C6139">
            <w:pPr>
              <w:spacing w:line="240" w:lineRule="atLeast"/>
            </w:pPr>
            <w:r w:rsidRPr="007E34F0">
              <w:t>0..n</w:t>
            </w:r>
          </w:p>
        </w:tc>
        <w:tc>
          <w:tcPr>
            <w:tcW w:w="4678" w:type="dxa"/>
          </w:tcPr>
          <w:p w14:paraId="6CD31F1F" w14:textId="77777777" w:rsidR="009C6139" w:rsidRDefault="00E55F53" w:rsidP="009C6139">
            <w:pPr>
              <w:spacing w:line="240" w:lineRule="atLeast"/>
            </w:pPr>
            <w:r>
              <w:t>paragraaf</w:t>
            </w:r>
          </w:p>
        </w:tc>
      </w:tr>
      <w:tr w:rsidR="00E55F53" w:rsidRPr="00FB51B2" w14:paraId="6CD31F24" w14:textId="77777777" w:rsidTr="00907EC1">
        <w:tc>
          <w:tcPr>
            <w:tcW w:w="3402" w:type="dxa"/>
            <w:hideMark/>
          </w:tcPr>
          <w:p w14:paraId="6CD31F21" w14:textId="77777777" w:rsidR="009C6139" w:rsidRDefault="00E55F53" w:rsidP="009C6139">
            <w:pPr>
              <w:spacing w:line="240" w:lineRule="atLeast"/>
            </w:pPr>
            <w:r>
              <w:t>subsubparagraaf</w:t>
            </w:r>
          </w:p>
        </w:tc>
        <w:tc>
          <w:tcPr>
            <w:tcW w:w="851" w:type="dxa"/>
          </w:tcPr>
          <w:p w14:paraId="6CD31F22" w14:textId="77777777" w:rsidR="009C6139" w:rsidRDefault="00E55F53" w:rsidP="009C6139">
            <w:pPr>
              <w:spacing w:line="240" w:lineRule="atLeast"/>
            </w:pPr>
            <w:r w:rsidRPr="007E34F0">
              <w:t>0..n</w:t>
            </w:r>
          </w:p>
        </w:tc>
        <w:tc>
          <w:tcPr>
            <w:tcW w:w="4678" w:type="dxa"/>
          </w:tcPr>
          <w:p w14:paraId="6CD31F23" w14:textId="77777777" w:rsidR="009C6139" w:rsidRDefault="00E55F53" w:rsidP="009C6139">
            <w:pPr>
              <w:spacing w:line="240" w:lineRule="atLeast"/>
            </w:pPr>
            <w:r>
              <w:t>subparagraaf</w:t>
            </w:r>
          </w:p>
        </w:tc>
      </w:tr>
      <w:tr w:rsidR="00E55F53" w:rsidRPr="00FB51B2" w14:paraId="6CD31F28" w14:textId="77777777" w:rsidTr="00907EC1">
        <w:tc>
          <w:tcPr>
            <w:tcW w:w="3402" w:type="dxa"/>
            <w:hideMark/>
          </w:tcPr>
          <w:p w14:paraId="6CD31F25" w14:textId="77777777" w:rsidR="009C6139" w:rsidRDefault="00E55F53" w:rsidP="009C6139">
            <w:pPr>
              <w:spacing w:line="240" w:lineRule="atLeast"/>
            </w:pPr>
            <w:r>
              <w:t>subsubsubparagraaf</w:t>
            </w:r>
          </w:p>
        </w:tc>
        <w:tc>
          <w:tcPr>
            <w:tcW w:w="851" w:type="dxa"/>
          </w:tcPr>
          <w:p w14:paraId="6CD31F26" w14:textId="77777777" w:rsidR="009C6139" w:rsidRDefault="00E55F53" w:rsidP="009C6139">
            <w:pPr>
              <w:spacing w:line="240" w:lineRule="atLeast"/>
            </w:pPr>
            <w:r w:rsidRPr="007E34F0">
              <w:t>0..n</w:t>
            </w:r>
          </w:p>
        </w:tc>
        <w:tc>
          <w:tcPr>
            <w:tcW w:w="4678" w:type="dxa"/>
          </w:tcPr>
          <w:p w14:paraId="6CD31F27" w14:textId="77777777" w:rsidR="009C6139" w:rsidRDefault="00E55F53" w:rsidP="009C6139">
            <w:pPr>
              <w:spacing w:line="240" w:lineRule="atLeast"/>
            </w:pPr>
            <w:r>
              <w:t>subsubparagraaf</w:t>
            </w:r>
          </w:p>
        </w:tc>
      </w:tr>
      <w:tr w:rsidR="00E55F53" w:rsidRPr="00FB51B2" w14:paraId="6CD31F2C" w14:textId="77777777" w:rsidTr="00907EC1">
        <w:tc>
          <w:tcPr>
            <w:tcW w:w="3402" w:type="dxa"/>
          </w:tcPr>
          <w:p w14:paraId="6CD31F29" w14:textId="77777777" w:rsidR="009C6139" w:rsidRDefault="00E55F53" w:rsidP="009C6139">
            <w:pPr>
              <w:spacing w:line="240" w:lineRule="atLeast"/>
            </w:pPr>
            <w:r>
              <w:t>overig</w:t>
            </w:r>
          </w:p>
        </w:tc>
        <w:tc>
          <w:tcPr>
            <w:tcW w:w="851" w:type="dxa"/>
          </w:tcPr>
          <w:p w14:paraId="6CD31F2A" w14:textId="77777777" w:rsidR="009C6139" w:rsidRDefault="00E55F53" w:rsidP="009C6139">
            <w:pPr>
              <w:spacing w:line="240" w:lineRule="atLeast"/>
            </w:pPr>
            <w:r>
              <w:t>0..n</w:t>
            </w:r>
          </w:p>
        </w:tc>
        <w:tc>
          <w:tcPr>
            <w:tcW w:w="4678" w:type="dxa"/>
          </w:tcPr>
          <w:p w14:paraId="6CD31F2B" w14:textId="77777777" w:rsidR="009C6139" w:rsidRDefault="0046626E" w:rsidP="009C6139">
            <w:pPr>
              <w:spacing w:line="240" w:lineRule="atLeast"/>
            </w:pPr>
            <w:r>
              <w:t xml:space="preserve">bijlage bij toelichting, deel, </w:t>
            </w:r>
            <w:r w:rsidR="00E55F53">
              <w:t>hoofdstuk, paragraaf, subparagraaf, subsubparagraaf, subsubsubparagraaf</w:t>
            </w:r>
          </w:p>
        </w:tc>
      </w:tr>
    </w:tbl>
    <w:p w14:paraId="6CD31F2F" w14:textId="77777777" w:rsidR="00E55F53" w:rsidRPr="009963B1" w:rsidRDefault="00E55F53" w:rsidP="009D64AA">
      <w:pPr>
        <w:pStyle w:val="Kop2"/>
      </w:pPr>
      <w:bookmarkStart w:id="38" w:name="_Toc310864756"/>
      <w:bookmarkStart w:id="39" w:name="_Toc310865294"/>
      <w:bookmarkStart w:id="40" w:name="_Toc310865355"/>
      <w:bookmarkStart w:id="41" w:name="_Toc310865670"/>
      <w:bookmarkStart w:id="42" w:name="_Toc310865852"/>
      <w:bookmarkStart w:id="43" w:name="_Toc310869286"/>
      <w:bookmarkStart w:id="44" w:name="_Toc310864757"/>
      <w:bookmarkStart w:id="45" w:name="_Toc310865295"/>
      <w:bookmarkStart w:id="46" w:name="_Toc310865356"/>
      <w:bookmarkStart w:id="47" w:name="_Toc310865671"/>
      <w:bookmarkStart w:id="48" w:name="_Toc310865853"/>
      <w:bookmarkStart w:id="49" w:name="_Toc310869287"/>
      <w:bookmarkStart w:id="50" w:name="_Toc310864776"/>
      <w:bookmarkStart w:id="51" w:name="_Toc310865314"/>
      <w:bookmarkStart w:id="52" w:name="_Toc310865375"/>
      <w:bookmarkStart w:id="53" w:name="_Toc310865690"/>
      <w:bookmarkStart w:id="54" w:name="_Toc310865872"/>
      <w:bookmarkStart w:id="55" w:name="_Toc310869306"/>
      <w:bookmarkStart w:id="56" w:name="_Toc310864777"/>
      <w:bookmarkStart w:id="57" w:name="_Toc310865315"/>
      <w:bookmarkStart w:id="58" w:name="_Toc310865376"/>
      <w:bookmarkStart w:id="59" w:name="_Toc310865691"/>
      <w:bookmarkStart w:id="60" w:name="_Toc310865873"/>
      <w:bookmarkStart w:id="61" w:name="_Toc310869307"/>
      <w:bookmarkStart w:id="62" w:name="_Toc310864779"/>
      <w:bookmarkStart w:id="63" w:name="_Toc310865317"/>
      <w:bookmarkStart w:id="64" w:name="_Toc310865378"/>
      <w:bookmarkStart w:id="65" w:name="_Toc310865693"/>
      <w:bookmarkStart w:id="66" w:name="_Toc310865875"/>
      <w:bookmarkStart w:id="67" w:name="_Toc310869309"/>
      <w:bookmarkStart w:id="68" w:name="_Toc310864780"/>
      <w:bookmarkStart w:id="69" w:name="_Toc310865318"/>
      <w:bookmarkStart w:id="70" w:name="_Toc310865379"/>
      <w:bookmarkStart w:id="71" w:name="_Toc310865694"/>
      <w:bookmarkStart w:id="72" w:name="_Toc310865876"/>
      <w:bookmarkStart w:id="73" w:name="_Toc310869310"/>
      <w:bookmarkStart w:id="74" w:name="_Ref308081423"/>
      <w:bookmarkStart w:id="75" w:name="_Toc310869311"/>
      <w:bookmarkStart w:id="76" w:name="_Toc318209092"/>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9963B1">
        <w:lastRenderedPageBreak/>
        <w:t xml:space="preserve">Basisindeling </w:t>
      </w:r>
      <w:r>
        <w:t>Besluiten</w:t>
      </w:r>
      <w:bookmarkEnd w:id="74"/>
      <w:bookmarkEnd w:id="75"/>
      <w:bookmarkEnd w:id="76"/>
    </w:p>
    <w:p w14:paraId="6CD31F30" w14:textId="7650F315" w:rsidR="00E55F53" w:rsidRPr="008251CE" w:rsidRDefault="00E55F53" w:rsidP="00E55F53">
      <w:pPr>
        <w:rPr>
          <w:rFonts w:cs="Verdana"/>
        </w:rPr>
      </w:pPr>
      <w:r>
        <w:t xml:space="preserve">Besluiten kennen in vergelijking met de plannen een vrijere basisindeling. </w:t>
      </w:r>
      <w:r>
        <w:rPr>
          <w:rFonts w:cs="Verdana"/>
        </w:rPr>
        <w:t xml:space="preserve">Planteksten voor deze groep besluiten </w:t>
      </w:r>
      <w:r w:rsidR="00490DAE">
        <w:rPr>
          <w:rFonts w:cs="Verdana"/>
        </w:rPr>
        <w:t xml:space="preserve">kunnen </w:t>
      </w:r>
      <w:r>
        <w:rPr>
          <w:rFonts w:cs="Verdana"/>
        </w:rPr>
        <w:t xml:space="preserve">in eerste plaats worden verdeeld in </w:t>
      </w:r>
      <w:r w:rsidR="00490DAE">
        <w:rPr>
          <w:rFonts w:cs="Verdana"/>
        </w:rPr>
        <w:t>besluittekst</w:t>
      </w:r>
      <w:r>
        <w:rPr>
          <w:rFonts w:cs="Verdana"/>
        </w:rPr>
        <w:t xml:space="preserve">, bijlagen, toelichting, bijlagen bij toelichting. </w:t>
      </w:r>
      <w:r w:rsidRPr="00021535">
        <w:rPr>
          <w:rFonts w:cs="Verdana"/>
        </w:rPr>
        <w:t xml:space="preserve">Ieder van deze onderdelen wordt verdeeld in hoofdstukken, paragrafen </w:t>
      </w:r>
      <w:r>
        <w:rPr>
          <w:rFonts w:cs="Verdana"/>
        </w:rPr>
        <w:t xml:space="preserve">et </w:t>
      </w:r>
      <w:r w:rsidR="000265AD" w:rsidRPr="000265AD">
        <w:rPr>
          <w:rFonts w:cs="Verdana"/>
        </w:rPr>
        <w:t xml:space="preserve">cetera. </w:t>
      </w:r>
      <w:r w:rsidR="000265AD">
        <w:rPr>
          <w:rFonts w:cs="Verdana"/>
        </w:rPr>
        <w:fldChar w:fldCharType="begin"/>
      </w:r>
      <w:r w:rsidR="000265AD">
        <w:rPr>
          <w:rFonts w:cs="Verdana"/>
        </w:rPr>
        <w:instrText xml:space="preserve"> REF _Ref144366849 \r \h </w:instrText>
      </w:r>
      <w:r w:rsidR="000265AD">
        <w:rPr>
          <w:rFonts w:cs="Verdana"/>
        </w:rPr>
      </w:r>
      <w:r w:rsidR="000265AD">
        <w:rPr>
          <w:rFonts w:cs="Verdana"/>
        </w:rPr>
        <w:fldChar w:fldCharType="separate"/>
      </w:r>
      <w:r w:rsidR="000265AD">
        <w:rPr>
          <w:rFonts w:cs="Verdana"/>
        </w:rPr>
        <w:t>Tabel 13</w:t>
      </w:r>
      <w:r w:rsidR="000265AD">
        <w:rPr>
          <w:rFonts w:cs="Verdana"/>
        </w:rPr>
        <w:fldChar w:fldCharType="end"/>
      </w:r>
      <w:r w:rsidR="000265AD" w:rsidRPr="000265AD">
        <w:rPr>
          <w:rFonts w:cs="Verdana"/>
        </w:rPr>
        <w:t xml:space="preserve"> gee</w:t>
      </w:r>
      <w:r w:rsidRPr="00021535">
        <w:rPr>
          <w:rFonts w:cs="Verdana"/>
        </w:rPr>
        <w:t xml:space="preserve">ft de </w:t>
      </w:r>
      <w:r w:rsidRPr="009A0CFC">
        <w:rPr>
          <w:rFonts w:cs="Verdana"/>
        </w:rPr>
        <w:t xml:space="preserve">indeling voor de </w:t>
      </w:r>
      <w:r w:rsidR="00490DAE">
        <w:rPr>
          <w:rFonts w:cs="Verdana"/>
        </w:rPr>
        <w:t>besluit</w:t>
      </w:r>
      <w:r w:rsidR="00490DAE" w:rsidRPr="009A0CFC">
        <w:rPr>
          <w:rFonts w:cs="Verdana"/>
        </w:rPr>
        <w:t>tekst</w:t>
      </w:r>
      <w:r w:rsidRPr="009A0CFC">
        <w:rPr>
          <w:rFonts w:cs="Verdana"/>
        </w:rPr>
        <w:t>. In</w:t>
      </w:r>
      <w:r w:rsidRPr="00BD360A">
        <w:rPr>
          <w:rFonts w:cs="Verdana"/>
        </w:rPr>
        <w:t xml:space="preserve"> de volgende tabellen wordt de indeling gegeven voor de </w:t>
      </w:r>
      <w:r w:rsidR="000265AD" w:rsidRPr="000265AD">
        <w:rPr>
          <w:rFonts w:cs="Verdana"/>
        </w:rPr>
        <w:t>bijlagen (</w:t>
      </w:r>
      <w:r w:rsidR="000265AD">
        <w:rPr>
          <w:rFonts w:cs="Verdana"/>
        </w:rPr>
        <w:fldChar w:fldCharType="begin"/>
      </w:r>
      <w:r w:rsidR="000265AD">
        <w:rPr>
          <w:rFonts w:cs="Verdana"/>
        </w:rPr>
        <w:instrText xml:space="preserve"> REF _Ref144366970 \r \h </w:instrText>
      </w:r>
      <w:r w:rsidR="000265AD">
        <w:rPr>
          <w:rFonts w:cs="Verdana"/>
        </w:rPr>
      </w:r>
      <w:r w:rsidR="000265AD">
        <w:rPr>
          <w:rFonts w:cs="Verdana"/>
        </w:rPr>
        <w:fldChar w:fldCharType="separate"/>
      </w:r>
      <w:r w:rsidR="000265AD">
        <w:rPr>
          <w:rFonts w:cs="Verdana"/>
        </w:rPr>
        <w:t>Tabel 14</w:t>
      </w:r>
      <w:r w:rsidR="000265AD">
        <w:rPr>
          <w:rFonts w:cs="Verdana"/>
        </w:rPr>
        <w:fldChar w:fldCharType="end"/>
      </w:r>
      <w:r w:rsidR="000265AD" w:rsidRPr="000265AD">
        <w:rPr>
          <w:rFonts w:cs="Verdana"/>
        </w:rPr>
        <w:t>), regels (</w:t>
      </w:r>
      <w:r w:rsidR="000265AD">
        <w:rPr>
          <w:rFonts w:cs="Verdana"/>
        </w:rPr>
        <w:fldChar w:fldCharType="begin"/>
      </w:r>
      <w:r w:rsidR="000265AD">
        <w:rPr>
          <w:rFonts w:cs="Verdana"/>
        </w:rPr>
        <w:instrText xml:space="preserve"> REF _Ref144367025 \r \h </w:instrText>
      </w:r>
      <w:r w:rsidR="000265AD">
        <w:rPr>
          <w:rFonts w:cs="Verdana"/>
        </w:rPr>
      </w:r>
      <w:r w:rsidR="000265AD">
        <w:rPr>
          <w:rFonts w:cs="Verdana"/>
        </w:rPr>
        <w:fldChar w:fldCharType="separate"/>
      </w:r>
      <w:r w:rsidR="000265AD">
        <w:rPr>
          <w:rFonts w:cs="Verdana"/>
        </w:rPr>
        <w:t>Tabel 15</w:t>
      </w:r>
      <w:r w:rsidR="000265AD">
        <w:rPr>
          <w:rFonts w:cs="Verdana"/>
        </w:rPr>
        <w:fldChar w:fldCharType="end"/>
      </w:r>
      <w:r w:rsidR="000265AD" w:rsidRPr="000265AD">
        <w:rPr>
          <w:rFonts w:cs="Verdana"/>
        </w:rPr>
        <w:t>), b</w:t>
      </w:r>
      <w:r w:rsidRPr="008251CE">
        <w:rPr>
          <w:rFonts w:cs="Verdana"/>
        </w:rPr>
        <w:t xml:space="preserve">ijlagen bij </w:t>
      </w:r>
      <w:r w:rsidR="000265AD" w:rsidRPr="000265AD">
        <w:rPr>
          <w:rFonts w:cs="Verdana"/>
        </w:rPr>
        <w:t>regels (</w:t>
      </w:r>
      <w:r w:rsidR="000265AD">
        <w:rPr>
          <w:rFonts w:cs="Verdana"/>
        </w:rPr>
        <w:fldChar w:fldCharType="begin"/>
      </w:r>
      <w:r w:rsidR="000265AD">
        <w:rPr>
          <w:rFonts w:cs="Verdana"/>
        </w:rPr>
        <w:instrText xml:space="preserve"> REF _Ref144367085 \r \h </w:instrText>
      </w:r>
      <w:r w:rsidR="000265AD">
        <w:rPr>
          <w:rFonts w:cs="Verdana"/>
        </w:rPr>
      </w:r>
      <w:r w:rsidR="000265AD">
        <w:rPr>
          <w:rFonts w:cs="Verdana"/>
        </w:rPr>
        <w:fldChar w:fldCharType="separate"/>
      </w:r>
      <w:r w:rsidR="000265AD">
        <w:rPr>
          <w:rFonts w:cs="Verdana"/>
        </w:rPr>
        <w:t>Tabel 16</w:t>
      </w:r>
      <w:r w:rsidR="000265AD">
        <w:rPr>
          <w:rFonts w:cs="Verdana"/>
        </w:rPr>
        <w:fldChar w:fldCharType="end"/>
      </w:r>
      <w:r w:rsidR="000265AD" w:rsidRPr="000265AD">
        <w:rPr>
          <w:rFonts w:cs="Verdana"/>
        </w:rPr>
        <w:t>), toelichting (</w:t>
      </w:r>
      <w:r w:rsidR="000265AD">
        <w:rPr>
          <w:rFonts w:cs="Verdana"/>
        </w:rPr>
        <w:fldChar w:fldCharType="begin"/>
      </w:r>
      <w:r w:rsidR="000265AD">
        <w:rPr>
          <w:rFonts w:cs="Verdana"/>
        </w:rPr>
        <w:instrText xml:space="preserve"> REF _Ref144367149 \r \h </w:instrText>
      </w:r>
      <w:r w:rsidR="000265AD">
        <w:rPr>
          <w:rFonts w:cs="Verdana"/>
        </w:rPr>
      </w:r>
      <w:r w:rsidR="000265AD">
        <w:rPr>
          <w:rFonts w:cs="Verdana"/>
        </w:rPr>
        <w:fldChar w:fldCharType="separate"/>
      </w:r>
      <w:r w:rsidR="000265AD">
        <w:rPr>
          <w:rFonts w:cs="Verdana"/>
        </w:rPr>
        <w:t>Tabel 17</w:t>
      </w:r>
      <w:r w:rsidR="000265AD">
        <w:rPr>
          <w:rFonts w:cs="Verdana"/>
        </w:rPr>
        <w:fldChar w:fldCharType="end"/>
      </w:r>
      <w:r w:rsidR="000265AD" w:rsidRPr="000265AD">
        <w:rPr>
          <w:rFonts w:cs="Verdana"/>
        </w:rPr>
        <w:t xml:space="preserve">) </w:t>
      </w:r>
      <w:r w:rsidRPr="008251CE">
        <w:rPr>
          <w:rFonts w:cs="Verdana"/>
        </w:rPr>
        <w:t xml:space="preserve">en bijlagen bij de </w:t>
      </w:r>
      <w:r w:rsidR="000265AD" w:rsidRPr="000265AD">
        <w:rPr>
          <w:rFonts w:cs="Verdana"/>
        </w:rPr>
        <w:t>toelichting (</w:t>
      </w:r>
      <w:r w:rsidR="000265AD">
        <w:rPr>
          <w:rFonts w:cs="Verdana"/>
        </w:rPr>
        <w:fldChar w:fldCharType="begin"/>
      </w:r>
      <w:r w:rsidR="000265AD">
        <w:rPr>
          <w:rFonts w:cs="Verdana"/>
        </w:rPr>
        <w:instrText xml:space="preserve"> REF _Ref144367192 \r \h </w:instrText>
      </w:r>
      <w:r w:rsidR="000265AD">
        <w:rPr>
          <w:rFonts w:cs="Verdana"/>
        </w:rPr>
      </w:r>
      <w:r w:rsidR="000265AD">
        <w:rPr>
          <w:rFonts w:cs="Verdana"/>
        </w:rPr>
        <w:fldChar w:fldCharType="separate"/>
      </w:r>
      <w:r w:rsidR="000265AD">
        <w:rPr>
          <w:rFonts w:cs="Verdana"/>
        </w:rPr>
        <w:t>Tabel 18</w:t>
      </w:r>
      <w:r w:rsidR="000265AD">
        <w:rPr>
          <w:rFonts w:cs="Verdana"/>
        </w:rPr>
        <w:fldChar w:fldCharType="end"/>
      </w:r>
      <w:r w:rsidR="000265AD" w:rsidRPr="000265AD">
        <w:rPr>
          <w:rFonts w:cs="Verdana"/>
        </w:rPr>
        <w:t xml:space="preserve">). In </w:t>
      </w:r>
      <w:r w:rsidR="0046626E">
        <w:rPr>
          <w:rFonts w:cs="Verdana"/>
        </w:rPr>
        <w:t>afwijking van onderstaande tabellen mogen bijlagen ook beschikbaar gesteld worden in separate bronbestanden conform STRI2012</w:t>
      </w:r>
      <w:r w:rsidR="00FD194F">
        <w:rPr>
          <w:rFonts w:cs="Verdana"/>
        </w:rPr>
        <w:t xml:space="preserve"> </w:t>
      </w:r>
      <w:r w:rsidR="00FD194F" w:rsidRPr="00FD194F">
        <w:rPr>
          <w:rFonts w:cs="Verdana"/>
        </w:rPr>
        <w:t>[link toevoegen]</w:t>
      </w:r>
      <w:r w:rsidR="0046626E">
        <w:rPr>
          <w:rFonts w:cs="Verdana"/>
        </w:rPr>
        <w:t>.</w:t>
      </w:r>
    </w:p>
    <w:p w14:paraId="6CD31F32" w14:textId="78EF31F7" w:rsidR="00E55F53" w:rsidRPr="00411345" w:rsidRDefault="00E55F53" w:rsidP="000265AD">
      <w:pPr>
        <w:pStyle w:val="Tabeltitel"/>
      </w:pPr>
      <w:bookmarkStart w:id="77" w:name="_Ref310865706"/>
      <w:bookmarkStart w:id="78" w:name="_Ref308085921"/>
      <w:bookmarkStart w:id="79" w:name="_Ref144366849"/>
      <w:r w:rsidRPr="00C4351D">
        <w:t>Tab</w:t>
      </w:r>
      <w:bookmarkEnd w:id="77"/>
      <w:r w:rsidR="000265AD" w:rsidRPr="000265AD">
        <w:t>el 1</w:t>
      </w:r>
      <w:r w:rsidR="000265AD">
        <w:t>3</w:t>
      </w:r>
      <w:r w:rsidR="00AD0B43">
        <w:t xml:space="preserve"> </w:t>
      </w:r>
      <w:bookmarkEnd w:id="78"/>
      <w:r w:rsidRPr="00411345">
        <w:t xml:space="preserve">Basisindeling planteksten </w:t>
      </w:r>
      <w:r>
        <w:t xml:space="preserve">besluiten: </w:t>
      </w:r>
      <w:r w:rsidR="00494474">
        <w:t>besluittekst</w:t>
      </w:r>
      <w:bookmarkEnd w:id="79"/>
    </w:p>
    <w:tbl>
      <w:tblPr>
        <w:tblStyle w:val="Tabel"/>
        <w:tblW w:w="8931" w:type="dxa"/>
        <w:tblLook w:val="0620" w:firstRow="1" w:lastRow="0" w:firstColumn="0" w:lastColumn="0" w:noHBand="1" w:noVBand="1"/>
      </w:tblPr>
      <w:tblGrid>
        <w:gridCol w:w="3402"/>
        <w:gridCol w:w="851"/>
        <w:gridCol w:w="4678"/>
      </w:tblGrid>
      <w:tr w:rsidR="00494474" w:rsidRPr="00FB51B2" w14:paraId="6CD31F37"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F34" w14:textId="77777777" w:rsidR="009C6139" w:rsidRDefault="00494474" w:rsidP="009C6139">
            <w:pPr>
              <w:spacing w:before="80" w:after="40" w:line="240" w:lineRule="atLeast"/>
              <w:rPr>
                <w:b/>
              </w:rPr>
            </w:pPr>
            <w:r>
              <w:rPr>
                <w:b/>
              </w:rPr>
              <w:t>object</w:t>
            </w:r>
            <w:r w:rsidRPr="00F4601A">
              <w:rPr>
                <w:b/>
              </w:rPr>
              <w:t>Type</w:t>
            </w:r>
          </w:p>
        </w:tc>
        <w:tc>
          <w:tcPr>
            <w:tcW w:w="851" w:type="dxa"/>
          </w:tcPr>
          <w:p w14:paraId="6CD31F35" w14:textId="77777777" w:rsidR="009C6139" w:rsidRDefault="00494474" w:rsidP="009C6139">
            <w:pPr>
              <w:spacing w:before="80" w:after="40" w:line="240" w:lineRule="atLeast"/>
              <w:rPr>
                <w:b/>
              </w:rPr>
            </w:pPr>
            <w:r>
              <w:rPr>
                <w:b/>
              </w:rPr>
              <w:t>Aantal</w:t>
            </w:r>
          </w:p>
        </w:tc>
        <w:tc>
          <w:tcPr>
            <w:tcW w:w="4678" w:type="dxa"/>
          </w:tcPr>
          <w:p w14:paraId="6CD31F36" w14:textId="77777777" w:rsidR="009C6139" w:rsidRDefault="00494474" w:rsidP="009C6139">
            <w:pPr>
              <w:spacing w:before="80" w:after="40" w:line="240" w:lineRule="atLeast"/>
              <w:rPr>
                <w:b/>
              </w:rPr>
            </w:pPr>
            <w:r>
              <w:rPr>
                <w:b/>
              </w:rPr>
              <w:t>Mag voorkomen onder</w:t>
            </w:r>
          </w:p>
        </w:tc>
      </w:tr>
      <w:tr w:rsidR="00494474" w:rsidRPr="00FB51B2" w14:paraId="6CD31F3B" w14:textId="77777777" w:rsidTr="00907EC1">
        <w:tc>
          <w:tcPr>
            <w:tcW w:w="3402" w:type="dxa"/>
            <w:hideMark/>
          </w:tcPr>
          <w:p w14:paraId="6CD31F38" w14:textId="77777777" w:rsidR="009C6139" w:rsidRDefault="00494474" w:rsidP="009C6139">
            <w:pPr>
              <w:spacing w:line="240" w:lineRule="atLeast"/>
            </w:pPr>
            <w:r>
              <w:t>besluitdocument</w:t>
            </w:r>
          </w:p>
        </w:tc>
        <w:tc>
          <w:tcPr>
            <w:tcW w:w="851" w:type="dxa"/>
          </w:tcPr>
          <w:p w14:paraId="6CD31F39" w14:textId="77777777" w:rsidR="009C6139" w:rsidRDefault="00494474" w:rsidP="009C6139">
            <w:pPr>
              <w:spacing w:line="240" w:lineRule="atLeast"/>
            </w:pPr>
            <w:r>
              <w:t>1</w:t>
            </w:r>
          </w:p>
        </w:tc>
        <w:tc>
          <w:tcPr>
            <w:tcW w:w="4678" w:type="dxa"/>
          </w:tcPr>
          <w:p w14:paraId="6CD31F3A" w14:textId="77777777" w:rsidR="009C6139" w:rsidRDefault="009C6139" w:rsidP="009C6139">
            <w:pPr>
              <w:spacing w:line="240" w:lineRule="atLeast"/>
            </w:pPr>
          </w:p>
        </w:tc>
      </w:tr>
      <w:tr w:rsidR="00494474" w:rsidRPr="00FB51B2" w14:paraId="6CD31F3F" w14:textId="77777777" w:rsidTr="00907EC1">
        <w:tc>
          <w:tcPr>
            <w:tcW w:w="3402" w:type="dxa"/>
            <w:hideMark/>
          </w:tcPr>
          <w:p w14:paraId="6CD31F3C" w14:textId="77777777" w:rsidR="009C6139" w:rsidRDefault="00494474" w:rsidP="009C6139">
            <w:pPr>
              <w:spacing w:line="240" w:lineRule="atLeast"/>
            </w:pPr>
            <w:r>
              <w:t>besluittekst</w:t>
            </w:r>
          </w:p>
        </w:tc>
        <w:tc>
          <w:tcPr>
            <w:tcW w:w="851" w:type="dxa"/>
          </w:tcPr>
          <w:p w14:paraId="6CD31F3D" w14:textId="77777777" w:rsidR="009C6139" w:rsidRDefault="00494474" w:rsidP="009C6139">
            <w:pPr>
              <w:spacing w:line="240" w:lineRule="atLeast"/>
            </w:pPr>
            <w:r>
              <w:t>0..1</w:t>
            </w:r>
          </w:p>
        </w:tc>
        <w:tc>
          <w:tcPr>
            <w:tcW w:w="4678" w:type="dxa"/>
          </w:tcPr>
          <w:p w14:paraId="6CD31F3E" w14:textId="77777777" w:rsidR="009C6139" w:rsidRDefault="00494474" w:rsidP="009C6139">
            <w:pPr>
              <w:spacing w:line="240" w:lineRule="atLeast"/>
            </w:pPr>
            <w:r>
              <w:t>besluitdocument</w:t>
            </w:r>
          </w:p>
        </w:tc>
      </w:tr>
      <w:tr w:rsidR="00494474" w:rsidRPr="00FB51B2" w14:paraId="6CD31F43" w14:textId="77777777" w:rsidTr="00907EC1">
        <w:tc>
          <w:tcPr>
            <w:tcW w:w="3402" w:type="dxa"/>
            <w:hideMark/>
          </w:tcPr>
          <w:p w14:paraId="6CD31F40" w14:textId="77777777" w:rsidR="009C6139" w:rsidRDefault="00494474" w:rsidP="009C6139">
            <w:pPr>
              <w:spacing w:line="240" w:lineRule="atLeast"/>
            </w:pPr>
            <w:r>
              <w:t>deel</w:t>
            </w:r>
          </w:p>
        </w:tc>
        <w:tc>
          <w:tcPr>
            <w:tcW w:w="851" w:type="dxa"/>
          </w:tcPr>
          <w:p w14:paraId="6CD31F41" w14:textId="77777777" w:rsidR="009C6139" w:rsidRDefault="00494474" w:rsidP="009C6139">
            <w:pPr>
              <w:spacing w:line="240" w:lineRule="atLeast"/>
            </w:pPr>
            <w:r w:rsidRPr="0009707E">
              <w:t>0..n</w:t>
            </w:r>
          </w:p>
        </w:tc>
        <w:tc>
          <w:tcPr>
            <w:tcW w:w="4678" w:type="dxa"/>
          </w:tcPr>
          <w:p w14:paraId="6CD31F42" w14:textId="77777777" w:rsidR="009C6139" w:rsidRDefault="00494474" w:rsidP="009C6139">
            <w:pPr>
              <w:spacing w:line="240" w:lineRule="atLeast"/>
              <w:rPr>
                <w:rFonts w:cs="Calibri"/>
                <w:color w:val="000000"/>
              </w:rPr>
            </w:pPr>
            <w:r>
              <w:rPr>
                <w:rFonts w:cs="Calibri"/>
                <w:color w:val="000000"/>
              </w:rPr>
              <w:t>besluittekst</w:t>
            </w:r>
          </w:p>
        </w:tc>
      </w:tr>
      <w:tr w:rsidR="00494474" w:rsidRPr="00FB51B2" w14:paraId="6CD31F47" w14:textId="77777777" w:rsidTr="00907EC1">
        <w:tc>
          <w:tcPr>
            <w:tcW w:w="3402" w:type="dxa"/>
            <w:hideMark/>
          </w:tcPr>
          <w:p w14:paraId="6CD31F44" w14:textId="77777777" w:rsidR="009C6139" w:rsidRDefault="00494474" w:rsidP="009C6139">
            <w:pPr>
              <w:spacing w:line="240" w:lineRule="atLeast"/>
            </w:pPr>
            <w:r>
              <w:t>hoofdstuk</w:t>
            </w:r>
          </w:p>
        </w:tc>
        <w:tc>
          <w:tcPr>
            <w:tcW w:w="851" w:type="dxa"/>
          </w:tcPr>
          <w:p w14:paraId="6CD31F45" w14:textId="77777777" w:rsidR="009C6139" w:rsidRDefault="00494474" w:rsidP="009C6139">
            <w:pPr>
              <w:spacing w:line="240" w:lineRule="atLeast"/>
            </w:pPr>
            <w:r w:rsidRPr="0009707E">
              <w:t>0..n</w:t>
            </w:r>
          </w:p>
        </w:tc>
        <w:tc>
          <w:tcPr>
            <w:tcW w:w="4678" w:type="dxa"/>
          </w:tcPr>
          <w:p w14:paraId="6CD31F46" w14:textId="77777777" w:rsidR="009C6139" w:rsidRDefault="00494474" w:rsidP="009C6139">
            <w:pPr>
              <w:spacing w:line="240" w:lineRule="atLeast"/>
              <w:rPr>
                <w:rFonts w:cs="Calibri"/>
                <w:color w:val="000000"/>
              </w:rPr>
            </w:pPr>
            <w:r>
              <w:rPr>
                <w:rFonts w:cs="Calibri"/>
                <w:color w:val="000000"/>
              </w:rPr>
              <w:t>besluittekst, deel</w:t>
            </w:r>
          </w:p>
        </w:tc>
      </w:tr>
      <w:tr w:rsidR="00494474" w:rsidRPr="00FB51B2" w14:paraId="6CD31F4B" w14:textId="77777777" w:rsidTr="00907EC1">
        <w:tc>
          <w:tcPr>
            <w:tcW w:w="3402" w:type="dxa"/>
            <w:hideMark/>
          </w:tcPr>
          <w:p w14:paraId="6CD31F48" w14:textId="77777777" w:rsidR="009C6139" w:rsidRDefault="00494474" w:rsidP="009C6139">
            <w:pPr>
              <w:spacing w:line="240" w:lineRule="atLeast"/>
            </w:pPr>
            <w:r>
              <w:t>titel</w:t>
            </w:r>
          </w:p>
        </w:tc>
        <w:tc>
          <w:tcPr>
            <w:tcW w:w="851" w:type="dxa"/>
          </w:tcPr>
          <w:p w14:paraId="6CD31F49" w14:textId="77777777" w:rsidR="009C6139" w:rsidRDefault="00494474" w:rsidP="009C6139">
            <w:pPr>
              <w:spacing w:line="240" w:lineRule="atLeast"/>
            </w:pPr>
            <w:r>
              <w:t>0..n</w:t>
            </w:r>
          </w:p>
        </w:tc>
        <w:tc>
          <w:tcPr>
            <w:tcW w:w="4678" w:type="dxa"/>
          </w:tcPr>
          <w:p w14:paraId="6CD31F4A" w14:textId="77777777" w:rsidR="009C6139" w:rsidRDefault="00494474" w:rsidP="009C6139">
            <w:pPr>
              <w:spacing w:line="240" w:lineRule="atLeast"/>
              <w:rPr>
                <w:rFonts w:cs="Calibri"/>
                <w:color w:val="000000"/>
              </w:rPr>
            </w:pPr>
            <w:r>
              <w:rPr>
                <w:rFonts w:cs="Calibri"/>
                <w:color w:val="000000"/>
              </w:rPr>
              <w:t>hoofdstuk</w:t>
            </w:r>
          </w:p>
        </w:tc>
      </w:tr>
      <w:tr w:rsidR="00494474" w:rsidRPr="00FB51B2" w14:paraId="6CD31F4F" w14:textId="77777777" w:rsidTr="00907EC1">
        <w:tc>
          <w:tcPr>
            <w:tcW w:w="3402" w:type="dxa"/>
            <w:hideMark/>
          </w:tcPr>
          <w:p w14:paraId="6CD31F4C" w14:textId="77777777" w:rsidR="009C6139" w:rsidRDefault="00494474" w:rsidP="009C6139">
            <w:pPr>
              <w:spacing w:line="240" w:lineRule="atLeast"/>
            </w:pPr>
            <w:r>
              <w:t>afdeling</w:t>
            </w:r>
          </w:p>
        </w:tc>
        <w:tc>
          <w:tcPr>
            <w:tcW w:w="851" w:type="dxa"/>
          </w:tcPr>
          <w:p w14:paraId="6CD31F4D" w14:textId="77777777" w:rsidR="009C6139" w:rsidRDefault="00494474" w:rsidP="009C6139">
            <w:pPr>
              <w:spacing w:line="240" w:lineRule="atLeast"/>
            </w:pPr>
            <w:r>
              <w:t>0..n</w:t>
            </w:r>
          </w:p>
        </w:tc>
        <w:tc>
          <w:tcPr>
            <w:tcW w:w="4678" w:type="dxa"/>
          </w:tcPr>
          <w:p w14:paraId="6CD31F4E" w14:textId="77777777" w:rsidR="009C6139" w:rsidRDefault="00494474" w:rsidP="009C6139">
            <w:pPr>
              <w:spacing w:line="240" w:lineRule="atLeast"/>
              <w:rPr>
                <w:rFonts w:cs="Calibri"/>
                <w:color w:val="000000"/>
              </w:rPr>
            </w:pPr>
            <w:r>
              <w:rPr>
                <w:rFonts w:cs="Calibri"/>
                <w:color w:val="000000"/>
              </w:rPr>
              <w:t>titel</w:t>
            </w:r>
          </w:p>
        </w:tc>
      </w:tr>
      <w:tr w:rsidR="00494474" w:rsidRPr="00FB51B2" w14:paraId="6CD31F53" w14:textId="77777777" w:rsidTr="00907EC1">
        <w:tc>
          <w:tcPr>
            <w:tcW w:w="3402" w:type="dxa"/>
            <w:hideMark/>
          </w:tcPr>
          <w:p w14:paraId="6CD31F50" w14:textId="77777777" w:rsidR="009C6139" w:rsidRDefault="00494474" w:rsidP="009C6139">
            <w:pPr>
              <w:spacing w:line="240" w:lineRule="atLeast"/>
            </w:pPr>
            <w:r>
              <w:t>paragraaf</w:t>
            </w:r>
          </w:p>
        </w:tc>
        <w:tc>
          <w:tcPr>
            <w:tcW w:w="851" w:type="dxa"/>
          </w:tcPr>
          <w:p w14:paraId="6CD31F51" w14:textId="77777777" w:rsidR="009C6139" w:rsidRDefault="00494474" w:rsidP="009C6139">
            <w:pPr>
              <w:spacing w:line="240" w:lineRule="atLeast"/>
            </w:pPr>
            <w:r w:rsidRPr="0009707E">
              <w:t>0..n</w:t>
            </w:r>
          </w:p>
        </w:tc>
        <w:tc>
          <w:tcPr>
            <w:tcW w:w="4678" w:type="dxa"/>
          </w:tcPr>
          <w:p w14:paraId="6CD31F52" w14:textId="77777777" w:rsidR="009C6139" w:rsidRDefault="00494474" w:rsidP="009C6139">
            <w:pPr>
              <w:spacing w:line="240" w:lineRule="atLeast"/>
              <w:rPr>
                <w:rFonts w:cs="Calibri"/>
                <w:color w:val="000000"/>
              </w:rPr>
            </w:pPr>
            <w:r>
              <w:rPr>
                <w:rFonts w:cs="Calibri"/>
                <w:color w:val="000000"/>
              </w:rPr>
              <w:t>besluittekst, hoofdstuk, titel, afdeling</w:t>
            </w:r>
          </w:p>
        </w:tc>
      </w:tr>
      <w:tr w:rsidR="00494474" w:rsidRPr="00FB51B2" w14:paraId="6CD31F57" w14:textId="77777777" w:rsidTr="00907EC1">
        <w:tc>
          <w:tcPr>
            <w:tcW w:w="3402" w:type="dxa"/>
            <w:hideMark/>
          </w:tcPr>
          <w:p w14:paraId="6CD31F54" w14:textId="77777777" w:rsidR="009C6139" w:rsidRDefault="00494474" w:rsidP="009C6139">
            <w:pPr>
              <w:spacing w:line="240" w:lineRule="atLeast"/>
            </w:pPr>
            <w:r>
              <w:t>artikel</w:t>
            </w:r>
          </w:p>
        </w:tc>
        <w:tc>
          <w:tcPr>
            <w:tcW w:w="851" w:type="dxa"/>
          </w:tcPr>
          <w:p w14:paraId="6CD31F55" w14:textId="77777777" w:rsidR="009C6139" w:rsidRDefault="00494474" w:rsidP="009C6139">
            <w:pPr>
              <w:spacing w:line="240" w:lineRule="atLeast"/>
            </w:pPr>
            <w:r w:rsidRPr="0009707E">
              <w:t>0..n</w:t>
            </w:r>
          </w:p>
        </w:tc>
        <w:tc>
          <w:tcPr>
            <w:tcW w:w="4678" w:type="dxa"/>
          </w:tcPr>
          <w:p w14:paraId="6CD31F56" w14:textId="77777777" w:rsidR="009C6139" w:rsidRDefault="00494474" w:rsidP="009C6139">
            <w:pPr>
              <w:spacing w:line="240" w:lineRule="atLeast"/>
            </w:pPr>
            <w:r>
              <w:t>besluittekst, hoofdstuk, paragraaf</w:t>
            </w:r>
          </w:p>
        </w:tc>
      </w:tr>
      <w:tr w:rsidR="00494474" w:rsidRPr="00FB51B2" w14:paraId="6CD31F5B" w14:textId="77777777" w:rsidTr="00907EC1">
        <w:tc>
          <w:tcPr>
            <w:tcW w:w="3402" w:type="dxa"/>
            <w:hideMark/>
          </w:tcPr>
          <w:p w14:paraId="6CD31F58" w14:textId="77777777" w:rsidR="009C6139" w:rsidRDefault="00494474" w:rsidP="009C6139">
            <w:pPr>
              <w:spacing w:line="240" w:lineRule="atLeast"/>
            </w:pPr>
            <w:r>
              <w:t>lid</w:t>
            </w:r>
          </w:p>
        </w:tc>
        <w:tc>
          <w:tcPr>
            <w:tcW w:w="851" w:type="dxa"/>
          </w:tcPr>
          <w:p w14:paraId="6CD31F59" w14:textId="77777777" w:rsidR="009C6139" w:rsidRDefault="00494474" w:rsidP="009C6139">
            <w:pPr>
              <w:spacing w:line="240" w:lineRule="atLeast"/>
            </w:pPr>
            <w:r w:rsidRPr="00CA7EFC">
              <w:t>0..n</w:t>
            </w:r>
          </w:p>
        </w:tc>
        <w:tc>
          <w:tcPr>
            <w:tcW w:w="4678" w:type="dxa"/>
          </w:tcPr>
          <w:p w14:paraId="6CD31F5A" w14:textId="77777777" w:rsidR="009C6139" w:rsidRDefault="00494474" w:rsidP="009C6139">
            <w:pPr>
              <w:spacing w:line="240" w:lineRule="atLeast"/>
            </w:pPr>
            <w:r>
              <w:t>artikel</w:t>
            </w:r>
          </w:p>
        </w:tc>
      </w:tr>
      <w:tr w:rsidR="00494474" w:rsidRPr="00FB51B2" w14:paraId="6CD31F5F" w14:textId="77777777" w:rsidTr="00907EC1">
        <w:tc>
          <w:tcPr>
            <w:tcW w:w="3402" w:type="dxa"/>
            <w:hideMark/>
          </w:tcPr>
          <w:p w14:paraId="6CD31F5C" w14:textId="77777777" w:rsidR="009C6139" w:rsidRDefault="00494474" w:rsidP="009C6139">
            <w:pPr>
              <w:spacing w:line="240" w:lineRule="atLeast"/>
            </w:pPr>
            <w:r>
              <w:t>onderdeel</w:t>
            </w:r>
          </w:p>
        </w:tc>
        <w:tc>
          <w:tcPr>
            <w:tcW w:w="851" w:type="dxa"/>
          </w:tcPr>
          <w:p w14:paraId="6CD31F5D" w14:textId="77777777" w:rsidR="009C6139" w:rsidRDefault="00494474" w:rsidP="009C6139">
            <w:pPr>
              <w:spacing w:line="240" w:lineRule="atLeast"/>
            </w:pPr>
            <w:r w:rsidRPr="00CA7EFC">
              <w:t>0..n</w:t>
            </w:r>
          </w:p>
        </w:tc>
        <w:tc>
          <w:tcPr>
            <w:tcW w:w="4678" w:type="dxa"/>
          </w:tcPr>
          <w:p w14:paraId="6CD31F5E" w14:textId="77777777" w:rsidR="009C6139" w:rsidRDefault="00494474" w:rsidP="009C6139">
            <w:pPr>
              <w:spacing w:line="240" w:lineRule="atLeast"/>
            </w:pPr>
            <w:r>
              <w:t>lid</w:t>
            </w:r>
          </w:p>
        </w:tc>
      </w:tr>
      <w:tr w:rsidR="00494474" w:rsidRPr="00FB51B2" w14:paraId="6CD31F63" w14:textId="77777777" w:rsidTr="00907EC1">
        <w:tc>
          <w:tcPr>
            <w:tcW w:w="3402" w:type="dxa"/>
            <w:hideMark/>
          </w:tcPr>
          <w:p w14:paraId="6CD31F60" w14:textId="77777777" w:rsidR="009C6139" w:rsidRDefault="00494474" w:rsidP="009C6139">
            <w:pPr>
              <w:spacing w:line="240" w:lineRule="atLeast"/>
            </w:pPr>
            <w:r>
              <w:t>subonderdeel</w:t>
            </w:r>
          </w:p>
        </w:tc>
        <w:tc>
          <w:tcPr>
            <w:tcW w:w="851" w:type="dxa"/>
          </w:tcPr>
          <w:p w14:paraId="6CD31F61" w14:textId="77777777" w:rsidR="009C6139" w:rsidRDefault="00494474" w:rsidP="009C6139">
            <w:pPr>
              <w:spacing w:line="240" w:lineRule="atLeast"/>
            </w:pPr>
            <w:r w:rsidRPr="00CA7EFC">
              <w:t>0..n</w:t>
            </w:r>
          </w:p>
        </w:tc>
        <w:tc>
          <w:tcPr>
            <w:tcW w:w="4678" w:type="dxa"/>
          </w:tcPr>
          <w:p w14:paraId="6CD31F62" w14:textId="77777777" w:rsidR="009C6139" w:rsidRDefault="00494474" w:rsidP="009C6139">
            <w:pPr>
              <w:spacing w:line="240" w:lineRule="atLeast"/>
            </w:pPr>
            <w:r>
              <w:t>onderdeel</w:t>
            </w:r>
          </w:p>
        </w:tc>
      </w:tr>
      <w:tr w:rsidR="00494474" w:rsidRPr="00FB51B2" w14:paraId="6CD31F67" w14:textId="77777777" w:rsidTr="00907EC1">
        <w:tc>
          <w:tcPr>
            <w:tcW w:w="3402" w:type="dxa"/>
          </w:tcPr>
          <w:p w14:paraId="6CD31F64" w14:textId="77777777" w:rsidR="009C6139" w:rsidRDefault="00494474" w:rsidP="009C6139">
            <w:pPr>
              <w:spacing w:line="240" w:lineRule="atLeast"/>
            </w:pPr>
            <w:r>
              <w:t>overig</w:t>
            </w:r>
          </w:p>
        </w:tc>
        <w:tc>
          <w:tcPr>
            <w:tcW w:w="851" w:type="dxa"/>
          </w:tcPr>
          <w:p w14:paraId="6CD31F65" w14:textId="77777777" w:rsidR="009C6139" w:rsidRDefault="00494474" w:rsidP="009C6139">
            <w:pPr>
              <w:spacing w:line="240" w:lineRule="atLeast"/>
            </w:pPr>
            <w:r>
              <w:t>0..n</w:t>
            </w:r>
          </w:p>
        </w:tc>
        <w:tc>
          <w:tcPr>
            <w:tcW w:w="4678" w:type="dxa"/>
          </w:tcPr>
          <w:p w14:paraId="6CD31F66" w14:textId="77777777" w:rsidR="009C6139" w:rsidRDefault="00494474" w:rsidP="009C6139">
            <w:pPr>
              <w:spacing w:line="240" w:lineRule="atLeast"/>
            </w:pPr>
            <w:r>
              <w:t>besluittekst, deel, hoofdstuk, titel, afdeling, paragraaf, artikel, lid, onderdeel, subonderdeel, overig</w:t>
            </w:r>
          </w:p>
        </w:tc>
      </w:tr>
    </w:tbl>
    <w:p w14:paraId="6CD31F69" w14:textId="0C0D757B" w:rsidR="00E55F53" w:rsidRPr="00411345" w:rsidRDefault="00E55F53" w:rsidP="000265AD">
      <w:pPr>
        <w:pStyle w:val="Tabeltitel"/>
      </w:pPr>
      <w:bookmarkStart w:id="80" w:name="_Ref310865887"/>
      <w:bookmarkStart w:id="81" w:name="_Ref308085926"/>
      <w:bookmarkStart w:id="82" w:name="_Ref318208987"/>
      <w:bookmarkStart w:id="83" w:name="_Ref144366970"/>
      <w:r w:rsidRPr="00C4351D">
        <w:t>Tabel</w:t>
      </w:r>
      <w:r w:rsidR="000265AD">
        <w:t xml:space="preserve"> 14</w:t>
      </w:r>
      <w:r w:rsidR="00AD0B43">
        <w:t xml:space="preserve"> </w:t>
      </w:r>
      <w:bookmarkEnd w:id="80"/>
      <w:bookmarkEnd w:id="81"/>
      <w:bookmarkEnd w:id="82"/>
      <w:r w:rsidRPr="00411345">
        <w:t xml:space="preserve">Basisindeling planteksten </w:t>
      </w:r>
      <w:r>
        <w:t>besluiten: bijlagen</w:t>
      </w:r>
      <w:bookmarkEnd w:id="83"/>
    </w:p>
    <w:tbl>
      <w:tblPr>
        <w:tblStyle w:val="Tabel"/>
        <w:tblW w:w="8931" w:type="dxa"/>
        <w:tblLook w:val="0620" w:firstRow="1" w:lastRow="0" w:firstColumn="0" w:lastColumn="0" w:noHBand="1" w:noVBand="1"/>
      </w:tblPr>
      <w:tblGrid>
        <w:gridCol w:w="3402"/>
        <w:gridCol w:w="851"/>
        <w:gridCol w:w="4678"/>
      </w:tblGrid>
      <w:tr w:rsidR="00E55F53" w:rsidRPr="00FB51B2" w14:paraId="6CD31F6E"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F6B" w14:textId="77777777" w:rsidR="009C6139" w:rsidRDefault="00E55F53" w:rsidP="009C6139">
            <w:pPr>
              <w:spacing w:before="80" w:after="40" w:line="240" w:lineRule="atLeast"/>
              <w:rPr>
                <w:b/>
              </w:rPr>
            </w:pPr>
            <w:r>
              <w:rPr>
                <w:b/>
              </w:rPr>
              <w:t>object</w:t>
            </w:r>
            <w:r w:rsidRPr="00F4601A">
              <w:rPr>
                <w:b/>
              </w:rPr>
              <w:t>Type</w:t>
            </w:r>
          </w:p>
        </w:tc>
        <w:tc>
          <w:tcPr>
            <w:tcW w:w="851" w:type="dxa"/>
          </w:tcPr>
          <w:p w14:paraId="6CD31F6C" w14:textId="77777777" w:rsidR="009C6139" w:rsidRDefault="00E55F53" w:rsidP="009C6139">
            <w:pPr>
              <w:spacing w:before="80" w:after="40" w:line="240" w:lineRule="atLeast"/>
              <w:rPr>
                <w:b/>
              </w:rPr>
            </w:pPr>
            <w:r>
              <w:rPr>
                <w:b/>
              </w:rPr>
              <w:t>Aantal</w:t>
            </w:r>
          </w:p>
        </w:tc>
        <w:tc>
          <w:tcPr>
            <w:tcW w:w="4678" w:type="dxa"/>
          </w:tcPr>
          <w:p w14:paraId="6CD31F6D" w14:textId="77777777" w:rsidR="009C6139" w:rsidRDefault="00E55F53" w:rsidP="009C6139">
            <w:pPr>
              <w:spacing w:before="80" w:after="40" w:line="240" w:lineRule="atLeast"/>
              <w:rPr>
                <w:b/>
              </w:rPr>
            </w:pPr>
            <w:r>
              <w:rPr>
                <w:b/>
              </w:rPr>
              <w:t>Mag voorkomen onder</w:t>
            </w:r>
          </w:p>
        </w:tc>
      </w:tr>
      <w:tr w:rsidR="00E55F53" w:rsidRPr="00FB51B2" w14:paraId="6CD31F72" w14:textId="77777777" w:rsidTr="00907EC1">
        <w:tc>
          <w:tcPr>
            <w:tcW w:w="3402" w:type="dxa"/>
            <w:hideMark/>
          </w:tcPr>
          <w:p w14:paraId="6CD31F6F" w14:textId="77777777" w:rsidR="009C6139" w:rsidRDefault="00E55F53" w:rsidP="009C6139">
            <w:pPr>
              <w:spacing w:line="240" w:lineRule="atLeast"/>
            </w:pPr>
            <w:r>
              <w:t>bijlagen</w:t>
            </w:r>
          </w:p>
        </w:tc>
        <w:tc>
          <w:tcPr>
            <w:tcW w:w="851" w:type="dxa"/>
          </w:tcPr>
          <w:p w14:paraId="6CD31F70" w14:textId="77777777" w:rsidR="009C6139" w:rsidRDefault="00E55F53" w:rsidP="009C6139">
            <w:pPr>
              <w:spacing w:line="240" w:lineRule="atLeast"/>
            </w:pPr>
            <w:r>
              <w:t>0..1</w:t>
            </w:r>
          </w:p>
        </w:tc>
        <w:tc>
          <w:tcPr>
            <w:tcW w:w="4678" w:type="dxa"/>
          </w:tcPr>
          <w:p w14:paraId="6CD31F71" w14:textId="77777777" w:rsidR="009C6139" w:rsidRDefault="00E55F53" w:rsidP="009C6139">
            <w:pPr>
              <w:spacing w:line="240" w:lineRule="atLeast"/>
            </w:pPr>
            <w:r>
              <w:t>besluitdocument</w:t>
            </w:r>
          </w:p>
        </w:tc>
      </w:tr>
      <w:tr w:rsidR="00E55F53" w:rsidRPr="00FB51B2" w14:paraId="6CD31F76" w14:textId="77777777" w:rsidTr="00907EC1">
        <w:tc>
          <w:tcPr>
            <w:tcW w:w="3402" w:type="dxa"/>
            <w:hideMark/>
          </w:tcPr>
          <w:p w14:paraId="6CD31F73" w14:textId="77777777" w:rsidR="009C6139" w:rsidRDefault="00E55F53" w:rsidP="009C6139">
            <w:pPr>
              <w:spacing w:line="240" w:lineRule="atLeast"/>
            </w:pPr>
            <w:r>
              <w:t>bijlage</w:t>
            </w:r>
          </w:p>
        </w:tc>
        <w:tc>
          <w:tcPr>
            <w:tcW w:w="851" w:type="dxa"/>
          </w:tcPr>
          <w:p w14:paraId="6CD31F74" w14:textId="77777777" w:rsidR="009C6139" w:rsidRDefault="00E55F53" w:rsidP="009C6139">
            <w:pPr>
              <w:spacing w:line="240" w:lineRule="atLeast"/>
            </w:pPr>
            <w:r w:rsidRPr="0009707E">
              <w:t>0..n</w:t>
            </w:r>
          </w:p>
        </w:tc>
        <w:tc>
          <w:tcPr>
            <w:tcW w:w="4678" w:type="dxa"/>
          </w:tcPr>
          <w:p w14:paraId="6CD31F75" w14:textId="77777777" w:rsidR="009C6139" w:rsidRDefault="00E55F53" w:rsidP="009C6139">
            <w:pPr>
              <w:spacing w:line="240" w:lineRule="atLeast"/>
            </w:pPr>
            <w:r>
              <w:t>bijlagen</w:t>
            </w:r>
          </w:p>
        </w:tc>
      </w:tr>
      <w:tr w:rsidR="00E55F53" w:rsidRPr="00FB51B2" w14:paraId="6CD31F7A" w14:textId="77777777" w:rsidTr="00907EC1">
        <w:tc>
          <w:tcPr>
            <w:tcW w:w="3402" w:type="dxa"/>
            <w:hideMark/>
          </w:tcPr>
          <w:p w14:paraId="6CD31F77" w14:textId="77777777" w:rsidR="009C6139" w:rsidRDefault="00E55F53" w:rsidP="009C6139">
            <w:pPr>
              <w:spacing w:line="240" w:lineRule="atLeast"/>
            </w:pPr>
            <w:r>
              <w:t>deel</w:t>
            </w:r>
          </w:p>
        </w:tc>
        <w:tc>
          <w:tcPr>
            <w:tcW w:w="851" w:type="dxa"/>
          </w:tcPr>
          <w:p w14:paraId="6CD31F78" w14:textId="77777777" w:rsidR="009C6139" w:rsidRDefault="00E55F53" w:rsidP="009C6139">
            <w:pPr>
              <w:spacing w:line="240" w:lineRule="atLeast"/>
            </w:pPr>
            <w:r w:rsidRPr="0009707E">
              <w:t>0..n</w:t>
            </w:r>
          </w:p>
        </w:tc>
        <w:tc>
          <w:tcPr>
            <w:tcW w:w="4678" w:type="dxa"/>
          </w:tcPr>
          <w:p w14:paraId="6CD31F79" w14:textId="77777777" w:rsidR="009C6139" w:rsidRDefault="00E55F53" w:rsidP="009C6139">
            <w:pPr>
              <w:spacing w:line="240" w:lineRule="atLeast"/>
            </w:pPr>
            <w:r>
              <w:t>bijlage</w:t>
            </w:r>
          </w:p>
        </w:tc>
      </w:tr>
      <w:tr w:rsidR="00E55F53" w:rsidRPr="00FB51B2" w14:paraId="6CD31F7E" w14:textId="77777777" w:rsidTr="00907EC1">
        <w:tc>
          <w:tcPr>
            <w:tcW w:w="3402" w:type="dxa"/>
            <w:hideMark/>
          </w:tcPr>
          <w:p w14:paraId="6CD31F7B" w14:textId="77777777" w:rsidR="009C6139" w:rsidRDefault="00E55F53" w:rsidP="009C6139">
            <w:pPr>
              <w:spacing w:line="240" w:lineRule="atLeast"/>
            </w:pPr>
            <w:r>
              <w:t>hoofdstuk</w:t>
            </w:r>
          </w:p>
        </w:tc>
        <w:tc>
          <w:tcPr>
            <w:tcW w:w="851" w:type="dxa"/>
          </w:tcPr>
          <w:p w14:paraId="6CD31F7C" w14:textId="77777777" w:rsidR="009C6139" w:rsidRDefault="00E55F53" w:rsidP="009C6139">
            <w:pPr>
              <w:spacing w:line="240" w:lineRule="atLeast"/>
            </w:pPr>
            <w:r w:rsidRPr="0009707E">
              <w:t>0..n</w:t>
            </w:r>
          </w:p>
        </w:tc>
        <w:tc>
          <w:tcPr>
            <w:tcW w:w="4678" w:type="dxa"/>
          </w:tcPr>
          <w:p w14:paraId="6CD31F7D" w14:textId="77777777" w:rsidR="009C6139" w:rsidRDefault="00E55F53" w:rsidP="009C6139">
            <w:pPr>
              <w:spacing w:line="240" w:lineRule="atLeast"/>
            </w:pPr>
            <w:r>
              <w:t>bijlage, deel</w:t>
            </w:r>
          </w:p>
        </w:tc>
      </w:tr>
      <w:tr w:rsidR="00E55F53" w:rsidRPr="00FB51B2" w14:paraId="6CD31F82" w14:textId="77777777" w:rsidTr="00907EC1">
        <w:tc>
          <w:tcPr>
            <w:tcW w:w="3402" w:type="dxa"/>
            <w:hideMark/>
          </w:tcPr>
          <w:p w14:paraId="6CD31F7F" w14:textId="77777777" w:rsidR="009C6139" w:rsidRDefault="00E55F53" w:rsidP="009C6139">
            <w:pPr>
              <w:spacing w:line="240" w:lineRule="atLeast"/>
            </w:pPr>
            <w:r>
              <w:t>paragraaf</w:t>
            </w:r>
          </w:p>
        </w:tc>
        <w:tc>
          <w:tcPr>
            <w:tcW w:w="851" w:type="dxa"/>
          </w:tcPr>
          <w:p w14:paraId="6CD31F80" w14:textId="77777777" w:rsidR="009C6139" w:rsidRDefault="00E55F53" w:rsidP="009C6139">
            <w:pPr>
              <w:spacing w:line="240" w:lineRule="atLeast"/>
            </w:pPr>
            <w:r w:rsidRPr="0009707E">
              <w:t>0..n</w:t>
            </w:r>
          </w:p>
        </w:tc>
        <w:tc>
          <w:tcPr>
            <w:tcW w:w="4678" w:type="dxa"/>
          </w:tcPr>
          <w:p w14:paraId="6CD31F81" w14:textId="77777777" w:rsidR="009C6139" w:rsidRDefault="00494474" w:rsidP="009C6139">
            <w:pPr>
              <w:spacing w:line="240" w:lineRule="atLeast"/>
            </w:pPr>
            <w:r>
              <w:t xml:space="preserve">bijlage, </w:t>
            </w:r>
            <w:r w:rsidR="00E55F53">
              <w:t>hoofdstuk</w:t>
            </w:r>
          </w:p>
        </w:tc>
      </w:tr>
      <w:tr w:rsidR="00E55F53" w:rsidRPr="00FB51B2" w14:paraId="6CD31F86" w14:textId="77777777" w:rsidTr="00907EC1">
        <w:tc>
          <w:tcPr>
            <w:tcW w:w="3402" w:type="dxa"/>
            <w:hideMark/>
          </w:tcPr>
          <w:p w14:paraId="6CD31F83" w14:textId="77777777" w:rsidR="009C6139" w:rsidRDefault="00E55F53" w:rsidP="009C6139">
            <w:pPr>
              <w:spacing w:line="240" w:lineRule="atLeast"/>
            </w:pPr>
            <w:r>
              <w:t>subparagraaf</w:t>
            </w:r>
          </w:p>
        </w:tc>
        <w:tc>
          <w:tcPr>
            <w:tcW w:w="851" w:type="dxa"/>
          </w:tcPr>
          <w:p w14:paraId="6CD31F84" w14:textId="77777777" w:rsidR="009C6139" w:rsidRDefault="00E55F53" w:rsidP="009C6139">
            <w:pPr>
              <w:spacing w:line="240" w:lineRule="atLeast"/>
            </w:pPr>
            <w:r w:rsidRPr="0009707E">
              <w:t>0..n</w:t>
            </w:r>
          </w:p>
        </w:tc>
        <w:tc>
          <w:tcPr>
            <w:tcW w:w="4678" w:type="dxa"/>
          </w:tcPr>
          <w:p w14:paraId="6CD31F85" w14:textId="77777777" w:rsidR="009C6139" w:rsidRDefault="00E55F53" w:rsidP="009C6139">
            <w:pPr>
              <w:spacing w:line="240" w:lineRule="atLeast"/>
            </w:pPr>
            <w:r>
              <w:t>paragraaf</w:t>
            </w:r>
          </w:p>
        </w:tc>
      </w:tr>
      <w:tr w:rsidR="00E55F53" w:rsidRPr="00FB51B2" w14:paraId="6CD31F8A" w14:textId="77777777" w:rsidTr="00907EC1">
        <w:tc>
          <w:tcPr>
            <w:tcW w:w="3402" w:type="dxa"/>
            <w:hideMark/>
          </w:tcPr>
          <w:p w14:paraId="6CD31F87" w14:textId="77777777" w:rsidR="009C6139" w:rsidRDefault="00E55F53" w:rsidP="009C6139">
            <w:pPr>
              <w:spacing w:line="240" w:lineRule="atLeast"/>
            </w:pPr>
            <w:r>
              <w:lastRenderedPageBreak/>
              <w:t>subsubparagraaf</w:t>
            </w:r>
          </w:p>
        </w:tc>
        <w:tc>
          <w:tcPr>
            <w:tcW w:w="851" w:type="dxa"/>
          </w:tcPr>
          <w:p w14:paraId="6CD31F88" w14:textId="77777777" w:rsidR="009C6139" w:rsidRDefault="00E55F53" w:rsidP="009C6139">
            <w:pPr>
              <w:spacing w:line="240" w:lineRule="atLeast"/>
            </w:pPr>
            <w:r w:rsidRPr="0009707E">
              <w:t>0..n</w:t>
            </w:r>
          </w:p>
        </w:tc>
        <w:tc>
          <w:tcPr>
            <w:tcW w:w="4678" w:type="dxa"/>
          </w:tcPr>
          <w:p w14:paraId="6CD31F89" w14:textId="77777777" w:rsidR="009C6139" w:rsidRDefault="00E55F53" w:rsidP="009C6139">
            <w:pPr>
              <w:spacing w:line="240" w:lineRule="atLeast"/>
            </w:pPr>
            <w:r>
              <w:t>subparagraaf</w:t>
            </w:r>
          </w:p>
        </w:tc>
      </w:tr>
      <w:tr w:rsidR="00E55F53" w:rsidRPr="00FB51B2" w14:paraId="6CD31F8E" w14:textId="77777777" w:rsidTr="00907EC1">
        <w:tc>
          <w:tcPr>
            <w:tcW w:w="3402" w:type="dxa"/>
            <w:hideMark/>
          </w:tcPr>
          <w:p w14:paraId="6CD31F8B" w14:textId="77777777" w:rsidR="009C6139" w:rsidRDefault="00E55F53" w:rsidP="009C6139">
            <w:pPr>
              <w:spacing w:line="240" w:lineRule="atLeast"/>
            </w:pPr>
            <w:r>
              <w:t>subsubsubparagraaf</w:t>
            </w:r>
          </w:p>
        </w:tc>
        <w:tc>
          <w:tcPr>
            <w:tcW w:w="851" w:type="dxa"/>
          </w:tcPr>
          <w:p w14:paraId="6CD31F8C" w14:textId="77777777" w:rsidR="009C6139" w:rsidRDefault="00E55F53" w:rsidP="009C6139">
            <w:pPr>
              <w:spacing w:line="240" w:lineRule="atLeast"/>
            </w:pPr>
            <w:r w:rsidRPr="0009707E">
              <w:t>0..n</w:t>
            </w:r>
          </w:p>
        </w:tc>
        <w:tc>
          <w:tcPr>
            <w:tcW w:w="4678" w:type="dxa"/>
          </w:tcPr>
          <w:p w14:paraId="6CD31F8D" w14:textId="77777777" w:rsidR="009C6139" w:rsidRDefault="00E55F53" w:rsidP="009C6139">
            <w:pPr>
              <w:spacing w:line="240" w:lineRule="atLeast"/>
            </w:pPr>
            <w:r>
              <w:t>subsubparagraaf</w:t>
            </w:r>
          </w:p>
        </w:tc>
      </w:tr>
      <w:tr w:rsidR="00E55F53" w:rsidRPr="00FB51B2" w14:paraId="6CD31F92" w14:textId="77777777" w:rsidTr="00907EC1">
        <w:tc>
          <w:tcPr>
            <w:tcW w:w="3402" w:type="dxa"/>
          </w:tcPr>
          <w:p w14:paraId="6CD31F8F" w14:textId="77777777" w:rsidR="009C6139" w:rsidRDefault="00E55F53" w:rsidP="009C6139">
            <w:pPr>
              <w:spacing w:line="240" w:lineRule="atLeast"/>
            </w:pPr>
            <w:r>
              <w:t>overig</w:t>
            </w:r>
          </w:p>
        </w:tc>
        <w:tc>
          <w:tcPr>
            <w:tcW w:w="851" w:type="dxa"/>
          </w:tcPr>
          <w:p w14:paraId="6CD31F90" w14:textId="77777777" w:rsidR="009C6139" w:rsidRDefault="00E55F53" w:rsidP="009C6139">
            <w:pPr>
              <w:spacing w:line="240" w:lineRule="atLeast"/>
            </w:pPr>
            <w:r>
              <w:t>0..n</w:t>
            </w:r>
          </w:p>
        </w:tc>
        <w:tc>
          <w:tcPr>
            <w:tcW w:w="4678" w:type="dxa"/>
          </w:tcPr>
          <w:p w14:paraId="6CD31F91" w14:textId="77777777" w:rsidR="009C6139" w:rsidRDefault="00494474" w:rsidP="009C6139">
            <w:pPr>
              <w:spacing w:line="240" w:lineRule="atLeast"/>
            </w:pPr>
            <w:r>
              <w:t xml:space="preserve">bijlage, deel, </w:t>
            </w:r>
            <w:r w:rsidR="00E55F53">
              <w:t>hoofdstuk, paragraaf, subparagraaf, subsubparagraaf, subsubsubparagraaf</w:t>
            </w:r>
            <w:r>
              <w:t>, overig</w:t>
            </w:r>
          </w:p>
        </w:tc>
      </w:tr>
    </w:tbl>
    <w:p w14:paraId="6CD31F96" w14:textId="3D81BBD8" w:rsidR="00E55F53" w:rsidRPr="00411345" w:rsidRDefault="00E55F53" w:rsidP="000265AD">
      <w:pPr>
        <w:pStyle w:val="Tabeltitel"/>
      </w:pPr>
      <w:bookmarkStart w:id="84" w:name="_Ref308085936"/>
      <w:bookmarkStart w:id="85" w:name="_Ref144367025"/>
      <w:r w:rsidRPr="00C4351D">
        <w:t>Tabel</w:t>
      </w:r>
      <w:r w:rsidR="000265AD">
        <w:t xml:space="preserve"> 15</w:t>
      </w:r>
      <w:r w:rsidR="00AD0B43">
        <w:t xml:space="preserve"> </w:t>
      </w:r>
      <w:bookmarkEnd w:id="84"/>
      <w:r w:rsidRPr="00411345">
        <w:t xml:space="preserve">Basisindeling planteksten </w:t>
      </w:r>
      <w:r>
        <w:t>besluiten: regels</w:t>
      </w:r>
      <w:bookmarkEnd w:id="85"/>
    </w:p>
    <w:tbl>
      <w:tblPr>
        <w:tblStyle w:val="Tabel"/>
        <w:tblW w:w="8931" w:type="dxa"/>
        <w:tblLook w:val="0620" w:firstRow="1" w:lastRow="0" w:firstColumn="0" w:lastColumn="0" w:noHBand="1" w:noVBand="1"/>
      </w:tblPr>
      <w:tblGrid>
        <w:gridCol w:w="3402"/>
        <w:gridCol w:w="851"/>
        <w:gridCol w:w="4678"/>
      </w:tblGrid>
      <w:tr w:rsidR="00E55F53" w:rsidRPr="00FB51B2" w14:paraId="6CD31F9B"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F98" w14:textId="77777777" w:rsidR="009C6139" w:rsidRDefault="00E55F53" w:rsidP="009C6139">
            <w:pPr>
              <w:spacing w:before="80" w:after="40" w:line="240" w:lineRule="atLeast"/>
              <w:rPr>
                <w:b/>
              </w:rPr>
            </w:pPr>
            <w:r>
              <w:rPr>
                <w:b/>
              </w:rPr>
              <w:t>object</w:t>
            </w:r>
            <w:r w:rsidRPr="00F4601A">
              <w:rPr>
                <w:b/>
              </w:rPr>
              <w:t>Type</w:t>
            </w:r>
          </w:p>
        </w:tc>
        <w:tc>
          <w:tcPr>
            <w:tcW w:w="851" w:type="dxa"/>
          </w:tcPr>
          <w:p w14:paraId="6CD31F99" w14:textId="77777777" w:rsidR="009C6139" w:rsidRDefault="00E55F53" w:rsidP="009C6139">
            <w:pPr>
              <w:spacing w:before="80" w:after="40" w:line="240" w:lineRule="atLeast"/>
              <w:rPr>
                <w:b/>
              </w:rPr>
            </w:pPr>
            <w:r>
              <w:rPr>
                <w:b/>
              </w:rPr>
              <w:t>Aantal</w:t>
            </w:r>
          </w:p>
        </w:tc>
        <w:tc>
          <w:tcPr>
            <w:tcW w:w="4678" w:type="dxa"/>
          </w:tcPr>
          <w:p w14:paraId="6CD31F9A" w14:textId="77777777" w:rsidR="009C6139" w:rsidRDefault="00E55F53" w:rsidP="009C6139">
            <w:pPr>
              <w:spacing w:before="80" w:after="40" w:line="240" w:lineRule="atLeast"/>
              <w:rPr>
                <w:b/>
              </w:rPr>
            </w:pPr>
            <w:r>
              <w:rPr>
                <w:b/>
              </w:rPr>
              <w:t>Mag voorkomen onder</w:t>
            </w:r>
          </w:p>
        </w:tc>
      </w:tr>
      <w:tr w:rsidR="00E55F53" w:rsidRPr="00FB51B2" w14:paraId="6CD31F9F" w14:textId="77777777" w:rsidTr="00907EC1">
        <w:tc>
          <w:tcPr>
            <w:tcW w:w="3402" w:type="dxa"/>
            <w:hideMark/>
          </w:tcPr>
          <w:p w14:paraId="6CD31F9C" w14:textId="77777777" w:rsidR="009C6139" w:rsidRDefault="00E55F53" w:rsidP="009C6139">
            <w:pPr>
              <w:spacing w:line="240" w:lineRule="atLeast"/>
            </w:pPr>
            <w:r>
              <w:t>regels</w:t>
            </w:r>
          </w:p>
        </w:tc>
        <w:tc>
          <w:tcPr>
            <w:tcW w:w="851" w:type="dxa"/>
          </w:tcPr>
          <w:p w14:paraId="6CD31F9D" w14:textId="77777777" w:rsidR="009C6139" w:rsidRDefault="00E55F53" w:rsidP="009C6139">
            <w:pPr>
              <w:spacing w:line="240" w:lineRule="atLeast"/>
            </w:pPr>
            <w:r w:rsidRPr="0009707E">
              <w:t>0..</w:t>
            </w:r>
            <w:r>
              <w:t>1</w:t>
            </w:r>
          </w:p>
        </w:tc>
        <w:tc>
          <w:tcPr>
            <w:tcW w:w="4678" w:type="dxa"/>
          </w:tcPr>
          <w:p w14:paraId="6CD31F9E" w14:textId="77777777" w:rsidR="009C6139" w:rsidRDefault="00E55F53" w:rsidP="009C6139">
            <w:pPr>
              <w:spacing w:line="240" w:lineRule="atLeast"/>
            </w:pPr>
            <w:r>
              <w:t>besluitdocument</w:t>
            </w:r>
          </w:p>
        </w:tc>
      </w:tr>
      <w:tr w:rsidR="00E55F53" w:rsidRPr="00FB51B2" w14:paraId="6CD31FA3" w14:textId="77777777" w:rsidTr="00907EC1">
        <w:tc>
          <w:tcPr>
            <w:tcW w:w="3402" w:type="dxa"/>
            <w:hideMark/>
          </w:tcPr>
          <w:p w14:paraId="6CD31FA0" w14:textId="77777777" w:rsidR="009C6139" w:rsidRDefault="00E55F53" w:rsidP="009C6139">
            <w:pPr>
              <w:spacing w:line="240" w:lineRule="atLeast"/>
            </w:pPr>
            <w:r>
              <w:t>titel</w:t>
            </w:r>
          </w:p>
        </w:tc>
        <w:tc>
          <w:tcPr>
            <w:tcW w:w="851" w:type="dxa"/>
          </w:tcPr>
          <w:p w14:paraId="6CD31FA1" w14:textId="77777777" w:rsidR="009C6139" w:rsidRDefault="00E55F53" w:rsidP="009C6139">
            <w:pPr>
              <w:spacing w:line="240" w:lineRule="atLeast"/>
            </w:pPr>
            <w:r w:rsidRPr="0009707E">
              <w:t>0..n</w:t>
            </w:r>
          </w:p>
        </w:tc>
        <w:tc>
          <w:tcPr>
            <w:tcW w:w="4678" w:type="dxa"/>
          </w:tcPr>
          <w:p w14:paraId="6CD31FA2" w14:textId="77777777" w:rsidR="009C6139" w:rsidRDefault="00E55F53" w:rsidP="009C6139">
            <w:pPr>
              <w:spacing w:line="240" w:lineRule="atLeast"/>
            </w:pPr>
            <w:r>
              <w:t>regels</w:t>
            </w:r>
          </w:p>
        </w:tc>
      </w:tr>
      <w:tr w:rsidR="00E55F53" w:rsidRPr="00FB51B2" w14:paraId="6CD31FA7" w14:textId="77777777" w:rsidTr="00907EC1">
        <w:tc>
          <w:tcPr>
            <w:tcW w:w="3402" w:type="dxa"/>
            <w:hideMark/>
          </w:tcPr>
          <w:p w14:paraId="6CD31FA4" w14:textId="77777777" w:rsidR="009C6139" w:rsidRDefault="00E55F53" w:rsidP="009C6139">
            <w:pPr>
              <w:spacing w:line="240" w:lineRule="atLeast"/>
            </w:pPr>
            <w:r>
              <w:t>hoofdstuk</w:t>
            </w:r>
          </w:p>
        </w:tc>
        <w:tc>
          <w:tcPr>
            <w:tcW w:w="851" w:type="dxa"/>
          </w:tcPr>
          <w:p w14:paraId="6CD31FA5" w14:textId="77777777" w:rsidR="009C6139" w:rsidRDefault="00E55F53" w:rsidP="009C6139">
            <w:pPr>
              <w:spacing w:line="240" w:lineRule="atLeast"/>
            </w:pPr>
            <w:r w:rsidRPr="0009707E">
              <w:t>0..n</w:t>
            </w:r>
          </w:p>
        </w:tc>
        <w:tc>
          <w:tcPr>
            <w:tcW w:w="4678" w:type="dxa"/>
          </w:tcPr>
          <w:p w14:paraId="6CD31FA6" w14:textId="77777777" w:rsidR="009C6139" w:rsidRDefault="00E55F53" w:rsidP="009C6139">
            <w:pPr>
              <w:spacing w:line="240" w:lineRule="atLeast"/>
            </w:pPr>
            <w:r>
              <w:t>regels, titel</w:t>
            </w:r>
          </w:p>
        </w:tc>
      </w:tr>
      <w:tr w:rsidR="00E55F53" w:rsidRPr="00FB51B2" w14:paraId="6CD31FAB" w14:textId="77777777" w:rsidTr="00907EC1">
        <w:tc>
          <w:tcPr>
            <w:tcW w:w="3402" w:type="dxa"/>
            <w:hideMark/>
          </w:tcPr>
          <w:p w14:paraId="6CD31FA8" w14:textId="77777777" w:rsidR="009C6139" w:rsidRDefault="00E55F53" w:rsidP="009C6139">
            <w:pPr>
              <w:spacing w:line="240" w:lineRule="atLeast"/>
            </w:pPr>
            <w:r>
              <w:t>artikel</w:t>
            </w:r>
          </w:p>
        </w:tc>
        <w:tc>
          <w:tcPr>
            <w:tcW w:w="851" w:type="dxa"/>
          </w:tcPr>
          <w:p w14:paraId="6CD31FA9" w14:textId="77777777" w:rsidR="009C6139" w:rsidRDefault="00E55F53" w:rsidP="009C6139">
            <w:pPr>
              <w:spacing w:line="240" w:lineRule="atLeast"/>
            </w:pPr>
            <w:r w:rsidRPr="0009707E">
              <w:t>0..n</w:t>
            </w:r>
          </w:p>
        </w:tc>
        <w:tc>
          <w:tcPr>
            <w:tcW w:w="4678" w:type="dxa"/>
          </w:tcPr>
          <w:p w14:paraId="6CD31FAA" w14:textId="77777777" w:rsidR="009C6139" w:rsidRDefault="00E55F53" w:rsidP="009C6139">
            <w:pPr>
              <w:spacing w:line="240" w:lineRule="atLeast"/>
            </w:pPr>
            <w:r>
              <w:t>regels, titel, hoofdstuk</w:t>
            </w:r>
          </w:p>
        </w:tc>
      </w:tr>
      <w:tr w:rsidR="00E55F53" w:rsidRPr="00FB51B2" w14:paraId="6CD31FAF" w14:textId="77777777" w:rsidTr="00907EC1">
        <w:tc>
          <w:tcPr>
            <w:tcW w:w="3402" w:type="dxa"/>
            <w:hideMark/>
          </w:tcPr>
          <w:p w14:paraId="6CD31FAC" w14:textId="77777777" w:rsidR="009C6139" w:rsidRDefault="00E55F53" w:rsidP="009C6139">
            <w:pPr>
              <w:spacing w:line="240" w:lineRule="atLeast"/>
            </w:pPr>
            <w:r>
              <w:t>lid</w:t>
            </w:r>
          </w:p>
        </w:tc>
        <w:tc>
          <w:tcPr>
            <w:tcW w:w="851" w:type="dxa"/>
          </w:tcPr>
          <w:p w14:paraId="6CD31FAD" w14:textId="77777777" w:rsidR="009C6139" w:rsidRDefault="00E55F53" w:rsidP="009C6139">
            <w:pPr>
              <w:spacing w:line="240" w:lineRule="atLeast"/>
            </w:pPr>
            <w:r w:rsidRPr="00CA7EFC">
              <w:t>0..n</w:t>
            </w:r>
          </w:p>
        </w:tc>
        <w:tc>
          <w:tcPr>
            <w:tcW w:w="4678" w:type="dxa"/>
          </w:tcPr>
          <w:p w14:paraId="6CD31FAE" w14:textId="77777777" w:rsidR="009C6139" w:rsidRDefault="00E55F53" w:rsidP="009C6139">
            <w:pPr>
              <w:spacing w:line="240" w:lineRule="atLeast"/>
            </w:pPr>
            <w:r>
              <w:t>artikel</w:t>
            </w:r>
          </w:p>
        </w:tc>
      </w:tr>
      <w:tr w:rsidR="00E55F53" w:rsidRPr="00FB51B2" w14:paraId="6CD31FB3" w14:textId="77777777" w:rsidTr="00907EC1">
        <w:tc>
          <w:tcPr>
            <w:tcW w:w="3402" w:type="dxa"/>
            <w:hideMark/>
          </w:tcPr>
          <w:p w14:paraId="6CD31FB0" w14:textId="77777777" w:rsidR="009C6139" w:rsidRDefault="00E55F53" w:rsidP="009C6139">
            <w:pPr>
              <w:spacing w:line="240" w:lineRule="atLeast"/>
            </w:pPr>
            <w:r>
              <w:t>sublid</w:t>
            </w:r>
          </w:p>
        </w:tc>
        <w:tc>
          <w:tcPr>
            <w:tcW w:w="851" w:type="dxa"/>
          </w:tcPr>
          <w:p w14:paraId="6CD31FB1" w14:textId="77777777" w:rsidR="009C6139" w:rsidRDefault="00E55F53" w:rsidP="009C6139">
            <w:pPr>
              <w:spacing w:line="240" w:lineRule="atLeast"/>
            </w:pPr>
            <w:r w:rsidRPr="00CA7EFC">
              <w:t>0..n</w:t>
            </w:r>
          </w:p>
        </w:tc>
        <w:tc>
          <w:tcPr>
            <w:tcW w:w="4678" w:type="dxa"/>
          </w:tcPr>
          <w:p w14:paraId="6CD31FB2" w14:textId="77777777" w:rsidR="009C6139" w:rsidRDefault="00E55F53" w:rsidP="009C6139">
            <w:pPr>
              <w:spacing w:line="240" w:lineRule="atLeast"/>
            </w:pPr>
            <w:r>
              <w:t>lid</w:t>
            </w:r>
          </w:p>
        </w:tc>
      </w:tr>
      <w:tr w:rsidR="00E55F53" w:rsidRPr="00FB51B2" w14:paraId="6CD31FB7" w14:textId="77777777" w:rsidTr="00907EC1">
        <w:tc>
          <w:tcPr>
            <w:tcW w:w="3402" w:type="dxa"/>
            <w:hideMark/>
          </w:tcPr>
          <w:p w14:paraId="6CD31FB4" w14:textId="77777777" w:rsidR="009C6139" w:rsidRDefault="00E55F53" w:rsidP="009C6139">
            <w:pPr>
              <w:spacing w:line="240" w:lineRule="atLeast"/>
            </w:pPr>
            <w:r>
              <w:t>subsublid</w:t>
            </w:r>
          </w:p>
        </w:tc>
        <w:tc>
          <w:tcPr>
            <w:tcW w:w="851" w:type="dxa"/>
          </w:tcPr>
          <w:p w14:paraId="6CD31FB5" w14:textId="77777777" w:rsidR="009C6139" w:rsidRDefault="00E55F53" w:rsidP="009C6139">
            <w:pPr>
              <w:spacing w:line="240" w:lineRule="atLeast"/>
            </w:pPr>
            <w:r w:rsidRPr="00CA7EFC">
              <w:t>0..n</w:t>
            </w:r>
          </w:p>
        </w:tc>
        <w:tc>
          <w:tcPr>
            <w:tcW w:w="4678" w:type="dxa"/>
          </w:tcPr>
          <w:p w14:paraId="6CD31FB6" w14:textId="77777777" w:rsidR="009C6139" w:rsidRDefault="00E55F53" w:rsidP="009C6139">
            <w:pPr>
              <w:spacing w:line="240" w:lineRule="atLeast"/>
            </w:pPr>
            <w:r>
              <w:t>sublid</w:t>
            </w:r>
          </w:p>
        </w:tc>
      </w:tr>
      <w:tr w:rsidR="00E55F53" w:rsidRPr="00FB51B2" w14:paraId="6CD31FBB" w14:textId="77777777" w:rsidTr="00907EC1">
        <w:tc>
          <w:tcPr>
            <w:tcW w:w="3402" w:type="dxa"/>
          </w:tcPr>
          <w:p w14:paraId="6CD31FB8" w14:textId="77777777" w:rsidR="009C6139" w:rsidRDefault="00E55F53" w:rsidP="009C6139">
            <w:pPr>
              <w:spacing w:line="240" w:lineRule="atLeast"/>
            </w:pPr>
            <w:r>
              <w:t>subsubsublid</w:t>
            </w:r>
          </w:p>
        </w:tc>
        <w:tc>
          <w:tcPr>
            <w:tcW w:w="851" w:type="dxa"/>
          </w:tcPr>
          <w:p w14:paraId="6CD31FB9" w14:textId="77777777" w:rsidR="009C6139" w:rsidRDefault="00E55F53" w:rsidP="009C6139">
            <w:pPr>
              <w:spacing w:line="240" w:lineRule="atLeast"/>
            </w:pPr>
            <w:r>
              <w:t>0..n</w:t>
            </w:r>
          </w:p>
        </w:tc>
        <w:tc>
          <w:tcPr>
            <w:tcW w:w="4678" w:type="dxa"/>
          </w:tcPr>
          <w:p w14:paraId="6CD31FBA" w14:textId="77777777" w:rsidR="009C6139" w:rsidRDefault="00E55F53" w:rsidP="009C6139">
            <w:pPr>
              <w:spacing w:line="240" w:lineRule="atLeast"/>
            </w:pPr>
            <w:r>
              <w:t>subsublid</w:t>
            </w:r>
          </w:p>
        </w:tc>
      </w:tr>
      <w:tr w:rsidR="00E55F53" w:rsidRPr="00FB51B2" w14:paraId="6CD31FBF" w14:textId="77777777" w:rsidTr="00907EC1">
        <w:tc>
          <w:tcPr>
            <w:tcW w:w="3402" w:type="dxa"/>
          </w:tcPr>
          <w:p w14:paraId="6CD31FBC" w14:textId="77777777" w:rsidR="009C6139" w:rsidRDefault="00E55F53" w:rsidP="009C6139">
            <w:pPr>
              <w:spacing w:line="240" w:lineRule="atLeast"/>
            </w:pPr>
            <w:r>
              <w:t>overig</w:t>
            </w:r>
          </w:p>
        </w:tc>
        <w:tc>
          <w:tcPr>
            <w:tcW w:w="851" w:type="dxa"/>
          </w:tcPr>
          <w:p w14:paraId="6CD31FBD" w14:textId="77777777" w:rsidR="009C6139" w:rsidRDefault="00E55F53" w:rsidP="009C6139">
            <w:pPr>
              <w:spacing w:line="240" w:lineRule="atLeast"/>
            </w:pPr>
            <w:r>
              <w:t>0..n</w:t>
            </w:r>
          </w:p>
        </w:tc>
        <w:tc>
          <w:tcPr>
            <w:tcW w:w="4678" w:type="dxa"/>
          </w:tcPr>
          <w:p w14:paraId="6CD31FBE" w14:textId="77777777" w:rsidR="009C6139" w:rsidRDefault="00E55F53" w:rsidP="009C6139">
            <w:pPr>
              <w:spacing w:line="240" w:lineRule="atLeast"/>
            </w:pPr>
            <w:r>
              <w:t>hoofdstuk, artikel, lid, sublid, subsublid, subsubsublid</w:t>
            </w:r>
            <w:r w:rsidR="00FD26D5">
              <w:t>, overig</w:t>
            </w:r>
          </w:p>
        </w:tc>
      </w:tr>
    </w:tbl>
    <w:p w14:paraId="6CD31FC1" w14:textId="0732EF3A" w:rsidR="00E55F53" w:rsidRPr="00411345" w:rsidRDefault="00E55F53" w:rsidP="000265AD">
      <w:pPr>
        <w:pStyle w:val="Tabeltitel"/>
      </w:pPr>
      <w:bookmarkStart w:id="86" w:name="_Ref308085942"/>
      <w:bookmarkStart w:id="87" w:name="_Ref144367085"/>
      <w:r w:rsidRPr="00C4351D">
        <w:t>Tabel</w:t>
      </w:r>
      <w:r w:rsidR="000265AD">
        <w:t xml:space="preserve"> 16</w:t>
      </w:r>
      <w:bookmarkEnd w:id="86"/>
      <w:r w:rsidR="00AD0B43">
        <w:t xml:space="preserve"> </w:t>
      </w:r>
      <w:r w:rsidRPr="00411345">
        <w:t xml:space="preserve">Basisindeling planteksten </w:t>
      </w:r>
      <w:r>
        <w:t>besluiten: bijlagen bij regels</w:t>
      </w:r>
      <w:bookmarkEnd w:id="87"/>
    </w:p>
    <w:tbl>
      <w:tblPr>
        <w:tblStyle w:val="Tabel"/>
        <w:tblW w:w="8931" w:type="dxa"/>
        <w:tblLook w:val="0620" w:firstRow="1" w:lastRow="0" w:firstColumn="0" w:lastColumn="0" w:noHBand="1" w:noVBand="1"/>
      </w:tblPr>
      <w:tblGrid>
        <w:gridCol w:w="3402"/>
        <w:gridCol w:w="851"/>
        <w:gridCol w:w="4678"/>
      </w:tblGrid>
      <w:tr w:rsidR="00E55F53" w:rsidRPr="00FB51B2" w14:paraId="6CD31FC6"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FC3" w14:textId="77777777" w:rsidR="009C6139" w:rsidRDefault="00E55F53" w:rsidP="009C6139">
            <w:pPr>
              <w:spacing w:before="80" w:after="40" w:line="240" w:lineRule="atLeast"/>
              <w:rPr>
                <w:b/>
              </w:rPr>
            </w:pPr>
            <w:r>
              <w:rPr>
                <w:b/>
              </w:rPr>
              <w:t>object</w:t>
            </w:r>
            <w:r w:rsidRPr="00F4601A">
              <w:rPr>
                <w:b/>
              </w:rPr>
              <w:t>Type</w:t>
            </w:r>
          </w:p>
        </w:tc>
        <w:tc>
          <w:tcPr>
            <w:tcW w:w="851" w:type="dxa"/>
          </w:tcPr>
          <w:p w14:paraId="6CD31FC4" w14:textId="77777777" w:rsidR="009C6139" w:rsidRDefault="00E55F53" w:rsidP="009C6139">
            <w:pPr>
              <w:spacing w:before="80" w:after="40" w:line="240" w:lineRule="atLeast"/>
              <w:rPr>
                <w:b/>
              </w:rPr>
            </w:pPr>
            <w:r>
              <w:rPr>
                <w:b/>
              </w:rPr>
              <w:t>Aantal</w:t>
            </w:r>
          </w:p>
        </w:tc>
        <w:tc>
          <w:tcPr>
            <w:tcW w:w="4678" w:type="dxa"/>
          </w:tcPr>
          <w:p w14:paraId="6CD31FC5" w14:textId="77777777" w:rsidR="009C6139" w:rsidRDefault="00E55F53" w:rsidP="009C6139">
            <w:pPr>
              <w:spacing w:before="80" w:after="40" w:line="240" w:lineRule="atLeast"/>
              <w:rPr>
                <w:b/>
              </w:rPr>
            </w:pPr>
            <w:r>
              <w:rPr>
                <w:b/>
              </w:rPr>
              <w:t>Mag voorkomen onder</w:t>
            </w:r>
          </w:p>
        </w:tc>
      </w:tr>
      <w:tr w:rsidR="00E55F53" w:rsidRPr="00FB51B2" w14:paraId="6CD31FCA" w14:textId="77777777" w:rsidTr="00907EC1">
        <w:tc>
          <w:tcPr>
            <w:tcW w:w="3402" w:type="dxa"/>
            <w:hideMark/>
          </w:tcPr>
          <w:p w14:paraId="6CD31FC7" w14:textId="77777777" w:rsidR="009C6139" w:rsidRDefault="00E55F53" w:rsidP="009C6139">
            <w:pPr>
              <w:spacing w:line="240" w:lineRule="atLeast"/>
            </w:pPr>
            <w:r>
              <w:t>bijlagen bij regels</w:t>
            </w:r>
          </w:p>
        </w:tc>
        <w:tc>
          <w:tcPr>
            <w:tcW w:w="851" w:type="dxa"/>
          </w:tcPr>
          <w:p w14:paraId="6CD31FC8" w14:textId="77777777" w:rsidR="009C6139" w:rsidRDefault="00E55F53" w:rsidP="009C6139">
            <w:pPr>
              <w:spacing w:line="240" w:lineRule="atLeast"/>
            </w:pPr>
            <w:r>
              <w:t>0..1</w:t>
            </w:r>
          </w:p>
        </w:tc>
        <w:tc>
          <w:tcPr>
            <w:tcW w:w="4678" w:type="dxa"/>
          </w:tcPr>
          <w:p w14:paraId="6CD31FC9" w14:textId="77777777" w:rsidR="009C6139" w:rsidRDefault="00E55F53" w:rsidP="009C6139">
            <w:pPr>
              <w:spacing w:line="240" w:lineRule="atLeast"/>
            </w:pPr>
            <w:r>
              <w:t>besluitdocument, regels</w:t>
            </w:r>
          </w:p>
        </w:tc>
      </w:tr>
      <w:tr w:rsidR="00E55F53" w:rsidRPr="00FB51B2" w14:paraId="6CD31FCE" w14:textId="77777777" w:rsidTr="00907EC1">
        <w:tc>
          <w:tcPr>
            <w:tcW w:w="3402" w:type="dxa"/>
            <w:hideMark/>
          </w:tcPr>
          <w:p w14:paraId="6CD31FCB" w14:textId="77777777" w:rsidR="009C6139" w:rsidRDefault="00E55F53" w:rsidP="009C6139">
            <w:pPr>
              <w:spacing w:line="240" w:lineRule="atLeast"/>
            </w:pPr>
            <w:r>
              <w:t>bijlage bij regels</w:t>
            </w:r>
          </w:p>
        </w:tc>
        <w:tc>
          <w:tcPr>
            <w:tcW w:w="851" w:type="dxa"/>
          </w:tcPr>
          <w:p w14:paraId="6CD31FCC" w14:textId="77777777" w:rsidR="009C6139" w:rsidRDefault="00E55F53" w:rsidP="009C6139">
            <w:pPr>
              <w:spacing w:line="240" w:lineRule="atLeast"/>
            </w:pPr>
            <w:r w:rsidRPr="0009707E">
              <w:t>0..n</w:t>
            </w:r>
          </w:p>
        </w:tc>
        <w:tc>
          <w:tcPr>
            <w:tcW w:w="4678" w:type="dxa"/>
          </w:tcPr>
          <w:p w14:paraId="6CD31FCD" w14:textId="77777777" w:rsidR="009C6139" w:rsidRDefault="00E55F53" w:rsidP="009C6139">
            <w:pPr>
              <w:spacing w:line="240" w:lineRule="atLeast"/>
            </w:pPr>
            <w:r>
              <w:t>bijlagen bij regels</w:t>
            </w:r>
          </w:p>
        </w:tc>
      </w:tr>
      <w:tr w:rsidR="00E55F53" w:rsidRPr="00FB51B2" w14:paraId="6CD31FD2" w14:textId="77777777" w:rsidTr="00907EC1">
        <w:tc>
          <w:tcPr>
            <w:tcW w:w="3402" w:type="dxa"/>
            <w:hideMark/>
          </w:tcPr>
          <w:p w14:paraId="6CD31FCF" w14:textId="77777777" w:rsidR="009C6139" w:rsidRDefault="00E55F53" w:rsidP="009C6139">
            <w:pPr>
              <w:spacing w:line="240" w:lineRule="atLeast"/>
            </w:pPr>
            <w:r>
              <w:t xml:space="preserve">deel </w:t>
            </w:r>
          </w:p>
        </w:tc>
        <w:tc>
          <w:tcPr>
            <w:tcW w:w="851" w:type="dxa"/>
          </w:tcPr>
          <w:p w14:paraId="6CD31FD0" w14:textId="77777777" w:rsidR="009C6139" w:rsidRDefault="00E55F53" w:rsidP="009C6139">
            <w:pPr>
              <w:spacing w:line="240" w:lineRule="atLeast"/>
            </w:pPr>
            <w:r w:rsidRPr="0009707E">
              <w:t>0..n</w:t>
            </w:r>
          </w:p>
        </w:tc>
        <w:tc>
          <w:tcPr>
            <w:tcW w:w="4678" w:type="dxa"/>
          </w:tcPr>
          <w:p w14:paraId="6CD31FD1" w14:textId="77777777" w:rsidR="009C6139" w:rsidRDefault="00E55F53" w:rsidP="009C6139">
            <w:pPr>
              <w:spacing w:line="240" w:lineRule="atLeast"/>
            </w:pPr>
            <w:r>
              <w:t>bijlage bij regels</w:t>
            </w:r>
          </w:p>
        </w:tc>
      </w:tr>
      <w:tr w:rsidR="00E55F53" w:rsidRPr="00FB51B2" w14:paraId="6CD31FD6" w14:textId="77777777" w:rsidTr="00907EC1">
        <w:tc>
          <w:tcPr>
            <w:tcW w:w="3402" w:type="dxa"/>
            <w:hideMark/>
          </w:tcPr>
          <w:p w14:paraId="6CD31FD3" w14:textId="77777777" w:rsidR="009C6139" w:rsidRDefault="00E55F53" w:rsidP="009C6139">
            <w:pPr>
              <w:spacing w:line="240" w:lineRule="atLeast"/>
            </w:pPr>
            <w:r>
              <w:t>hoofdstuk</w:t>
            </w:r>
          </w:p>
        </w:tc>
        <w:tc>
          <w:tcPr>
            <w:tcW w:w="851" w:type="dxa"/>
          </w:tcPr>
          <w:p w14:paraId="6CD31FD4" w14:textId="77777777" w:rsidR="009C6139" w:rsidRDefault="00E55F53" w:rsidP="009C6139">
            <w:pPr>
              <w:spacing w:line="240" w:lineRule="atLeast"/>
            </w:pPr>
            <w:r w:rsidRPr="0009707E">
              <w:t>0..n</w:t>
            </w:r>
          </w:p>
        </w:tc>
        <w:tc>
          <w:tcPr>
            <w:tcW w:w="4678" w:type="dxa"/>
          </w:tcPr>
          <w:p w14:paraId="6CD31FD5" w14:textId="77777777" w:rsidR="009C6139" w:rsidRDefault="00E55F53" w:rsidP="009C6139">
            <w:pPr>
              <w:spacing w:line="240" w:lineRule="atLeast"/>
            </w:pPr>
            <w:r>
              <w:t>bijlage bij regels, deel</w:t>
            </w:r>
          </w:p>
        </w:tc>
      </w:tr>
      <w:tr w:rsidR="00E55F53" w:rsidRPr="00FB51B2" w14:paraId="6CD31FDA" w14:textId="77777777" w:rsidTr="00907EC1">
        <w:tc>
          <w:tcPr>
            <w:tcW w:w="3402" w:type="dxa"/>
            <w:hideMark/>
          </w:tcPr>
          <w:p w14:paraId="6CD31FD7" w14:textId="77777777" w:rsidR="009C6139" w:rsidRDefault="00E55F53" w:rsidP="009C6139">
            <w:pPr>
              <w:spacing w:line="240" w:lineRule="atLeast"/>
            </w:pPr>
            <w:r>
              <w:t>paragraaf</w:t>
            </w:r>
          </w:p>
        </w:tc>
        <w:tc>
          <w:tcPr>
            <w:tcW w:w="851" w:type="dxa"/>
          </w:tcPr>
          <w:p w14:paraId="6CD31FD8" w14:textId="77777777" w:rsidR="009C6139" w:rsidRDefault="00E55F53" w:rsidP="009C6139">
            <w:pPr>
              <w:spacing w:line="240" w:lineRule="atLeast"/>
            </w:pPr>
            <w:r w:rsidRPr="0009707E">
              <w:t>0..n</w:t>
            </w:r>
          </w:p>
        </w:tc>
        <w:tc>
          <w:tcPr>
            <w:tcW w:w="4678" w:type="dxa"/>
          </w:tcPr>
          <w:p w14:paraId="6CD31FD9" w14:textId="77777777" w:rsidR="009C6139" w:rsidRDefault="00E55F53" w:rsidP="009C6139">
            <w:pPr>
              <w:spacing w:line="240" w:lineRule="atLeast"/>
            </w:pPr>
            <w:r>
              <w:t>hoofdstuk</w:t>
            </w:r>
          </w:p>
        </w:tc>
      </w:tr>
      <w:tr w:rsidR="00E55F53" w:rsidRPr="00FB51B2" w14:paraId="6CD31FDE" w14:textId="77777777" w:rsidTr="00907EC1">
        <w:tc>
          <w:tcPr>
            <w:tcW w:w="3402" w:type="dxa"/>
            <w:hideMark/>
          </w:tcPr>
          <w:p w14:paraId="6CD31FDB" w14:textId="77777777" w:rsidR="009C6139" w:rsidRDefault="00E55F53" w:rsidP="009C6139">
            <w:pPr>
              <w:spacing w:line="240" w:lineRule="atLeast"/>
            </w:pPr>
            <w:r>
              <w:t>subparagraaf</w:t>
            </w:r>
          </w:p>
        </w:tc>
        <w:tc>
          <w:tcPr>
            <w:tcW w:w="851" w:type="dxa"/>
          </w:tcPr>
          <w:p w14:paraId="6CD31FDC" w14:textId="77777777" w:rsidR="009C6139" w:rsidRDefault="00E55F53" w:rsidP="009C6139">
            <w:pPr>
              <w:spacing w:line="240" w:lineRule="atLeast"/>
            </w:pPr>
            <w:r w:rsidRPr="0009707E">
              <w:t>0..n</w:t>
            </w:r>
          </w:p>
        </w:tc>
        <w:tc>
          <w:tcPr>
            <w:tcW w:w="4678" w:type="dxa"/>
          </w:tcPr>
          <w:p w14:paraId="6CD31FDD" w14:textId="77777777" w:rsidR="009C6139" w:rsidRDefault="00E55F53" w:rsidP="009C6139">
            <w:pPr>
              <w:spacing w:line="240" w:lineRule="atLeast"/>
            </w:pPr>
            <w:r>
              <w:t>paragraaf</w:t>
            </w:r>
          </w:p>
        </w:tc>
      </w:tr>
      <w:tr w:rsidR="00E55F53" w:rsidRPr="00FB51B2" w14:paraId="6CD31FE2" w14:textId="77777777" w:rsidTr="00907EC1">
        <w:tc>
          <w:tcPr>
            <w:tcW w:w="3402" w:type="dxa"/>
            <w:hideMark/>
          </w:tcPr>
          <w:p w14:paraId="6CD31FDF" w14:textId="77777777" w:rsidR="009C6139" w:rsidRDefault="00E55F53" w:rsidP="009C6139">
            <w:pPr>
              <w:spacing w:line="240" w:lineRule="atLeast"/>
            </w:pPr>
            <w:r>
              <w:t>subsubparagraaf</w:t>
            </w:r>
          </w:p>
        </w:tc>
        <w:tc>
          <w:tcPr>
            <w:tcW w:w="851" w:type="dxa"/>
          </w:tcPr>
          <w:p w14:paraId="6CD31FE0" w14:textId="77777777" w:rsidR="009C6139" w:rsidRDefault="00E55F53" w:rsidP="009C6139">
            <w:pPr>
              <w:spacing w:line="240" w:lineRule="atLeast"/>
            </w:pPr>
            <w:r w:rsidRPr="0009707E">
              <w:t>0..n</w:t>
            </w:r>
          </w:p>
        </w:tc>
        <w:tc>
          <w:tcPr>
            <w:tcW w:w="4678" w:type="dxa"/>
          </w:tcPr>
          <w:p w14:paraId="6CD31FE1" w14:textId="77777777" w:rsidR="009C6139" w:rsidRDefault="00E55F53" w:rsidP="009C6139">
            <w:pPr>
              <w:spacing w:line="240" w:lineRule="atLeast"/>
            </w:pPr>
            <w:r>
              <w:t>subparagraaf</w:t>
            </w:r>
          </w:p>
        </w:tc>
      </w:tr>
      <w:tr w:rsidR="00E55F53" w:rsidRPr="00FB51B2" w14:paraId="6CD31FE6" w14:textId="77777777" w:rsidTr="00907EC1">
        <w:tc>
          <w:tcPr>
            <w:tcW w:w="3402" w:type="dxa"/>
            <w:hideMark/>
          </w:tcPr>
          <w:p w14:paraId="6CD31FE3" w14:textId="77777777" w:rsidR="009C6139" w:rsidRDefault="00E55F53" w:rsidP="009C6139">
            <w:pPr>
              <w:spacing w:line="240" w:lineRule="atLeast"/>
            </w:pPr>
            <w:r>
              <w:t>subsubsubparagraaf</w:t>
            </w:r>
          </w:p>
        </w:tc>
        <w:tc>
          <w:tcPr>
            <w:tcW w:w="851" w:type="dxa"/>
          </w:tcPr>
          <w:p w14:paraId="6CD31FE4" w14:textId="77777777" w:rsidR="009C6139" w:rsidRDefault="00E55F53" w:rsidP="009C6139">
            <w:pPr>
              <w:spacing w:line="240" w:lineRule="atLeast"/>
            </w:pPr>
            <w:r w:rsidRPr="0009707E">
              <w:t>0..n</w:t>
            </w:r>
          </w:p>
        </w:tc>
        <w:tc>
          <w:tcPr>
            <w:tcW w:w="4678" w:type="dxa"/>
          </w:tcPr>
          <w:p w14:paraId="6CD31FE5" w14:textId="77777777" w:rsidR="009C6139" w:rsidRDefault="00E55F53" w:rsidP="009C6139">
            <w:pPr>
              <w:spacing w:line="240" w:lineRule="atLeast"/>
            </w:pPr>
            <w:r>
              <w:t>subsubparagraaf</w:t>
            </w:r>
          </w:p>
        </w:tc>
      </w:tr>
      <w:tr w:rsidR="00E55F53" w:rsidRPr="00FB51B2" w14:paraId="6CD31FEA" w14:textId="77777777" w:rsidTr="00907EC1">
        <w:tc>
          <w:tcPr>
            <w:tcW w:w="3402" w:type="dxa"/>
          </w:tcPr>
          <w:p w14:paraId="6CD31FE7" w14:textId="77777777" w:rsidR="009C6139" w:rsidRDefault="00E55F53" w:rsidP="009C6139">
            <w:pPr>
              <w:spacing w:line="240" w:lineRule="atLeast"/>
            </w:pPr>
            <w:r>
              <w:t>overig</w:t>
            </w:r>
          </w:p>
        </w:tc>
        <w:tc>
          <w:tcPr>
            <w:tcW w:w="851" w:type="dxa"/>
          </w:tcPr>
          <w:p w14:paraId="6CD31FE8" w14:textId="77777777" w:rsidR="009C6139" w:rsidRDefault="00E55F53" w:rsidP="009C6139">
            <w:pPr>
              <w:spacing w:line="240" w:lineRule="atLeast"/>
            </w:pPr>
            <w:r>
              <w:t>0..n</w:t>
            </w:r>
          </w:p>
        </w:tc>
        <w:tc>
          <w:tcPr>
            <w:tcW w:w="4678" w:type="dxa"/>
          </w:tcPr>
          <w:p w14:paraId="6CD31FE9" w14:textId="77777777" w:rsidR="009C6139" w:rsidRDefault="00E55F53" w:rsidP="009C6139">
            <w:pPr>
              <w:spacing w:line="240" w:lineRule="atLeast"/>
            </w:pPr>
            <w:r>
              <w:t>hoofdstuk, paragraaf, subparagraaf, subsubparagraaf, subsubsubparagraaf</w:t>
            </w:r>
            <w:r w:rsidR="00FD26D5">
              <w:t>, overig</w:t>
            </w:r>
          </w:p>
        </w:tc>
      </w:tr>
    </w:tbl>
    <w:p w14:paraId="6CD31FEC" w14:textId="003E44BC" w:rsidR="00E55F53" w:rsidRPr="00411345" w:rsidRDefault="00E55F53" w:rsidP="000265AD">
      <w:pPr>
        <w:pStyle w:val="Tabeltitel"/>
      </w:pPr>
      <w:bookmarkStart w:id="88" w:name="_Ref308085946"/>
      <w:bookmarkStart w:id="89" w:name="_Ref144367149"/>
      <w:r w:rsidRPr="00C4351D">
        <w:lastRenderedPageBreak/>
        <w:t>Tabel</w:t>
      </w:r>
      <w:r w:rsidR="000265AD">
        <w:t xml:space="preserve"> 17</w:t>
      </w:r>
      <w:r w:rsidRPr="00C4351D">
        <w:t xml:space="preserve"> </w:t>
      </w:r>
      <w:bookmarkEnd w:id="88"/>
      <w:r w:rsidRPr="00411345">
        <w:t xml:space="preserve">Basisindeling planteksten </w:t>
      </w:r>
      <w:r>
        <w:t>besluiten: toelichting</w:t>
      </w:r>
      <w:bookmarkEnd w:id="89"/>
    </w:p>
    <w:tbl>
      <w:tblPr>
        <w:tblStyle w:val="Tabel"/>
        <w:tblW w:w="8931" w:type="dxa"/>
        <w:tblLook w:val="0620" w:firstRow="1" w:lastRow="0" w:firstColumn="0" w:lastColumn="0" w:noHBand="1" w:noVBand="1"/>
      </w:tblPr>
      <w:tblGrid>
        <w:gridCol w:w="3402"/>
        <w:gridCol w:w="851"/>
        <w:gridCol w:w="4678"/>
      </w:tblGrid>
      <w:tr w:rsidR="00494474" w:rsidRPr="00FB51B2" w14:paraId="6CD31FF1"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p w14:paraId="6CD31FEE" w14:textId="77777777" w:rsidR="009C6139" w:rsidRDefault="00494474" w:rsidP="009C6139">
            <w:pPr>
              <w:spacing w:before="80" w:after="40" w:line="240" w:lineRule="atLeast"/>
              <w:rPr>
                <w:b/>
              </w:rPr>
            </w:pPr>
            <w:bookmarkStart w:id="90" w:name="_Ref308085952"/>
            <w:r>
              <w:rPr>
                <w:b/>
              </w:rPr>
              <w:t>object</w:t>
            </w:r>
            <w:r w:rsidRPr="00F4601A">
              <w:rPr>
                <w:b/>
              </w:rPr>
              <w:t>Type</w:t>
            </w:r>
          </w:p>
        </w:tc>
        <w:tc>
          <w:tcPr>
            <w:tcW w:w="851" w:type="dxa"/>
          </w:tcPr>
          <w:p w14:paraId="6CD31FEF" w14:textId="77777777" w:rsidR="009C6139" w:rsidRDefault="00494474" w:rsidP="009C6139">
            <w:pPr>
              <w:spacing w:before="80" w:after="40" w:line="240" w:lineRule="atLeast"/>
              <w:rPr>
                <w:b/>
              </w:rPr>
            </w:pPr>
            <w:r>
              <w:rPr>
                <w:b/>
              </w:rPr>
              <w:t>Aantal</w:t>
            </w:r>
          </w:p>
        </w:tc>
        <w:tc>
          <w:tcPr>
            <w:tcW w:w="4678" w:type="dxa"/>
          </w:tcPr>
          <w:p w14:paraId="6CD31FF0" w14:textId="77777777" w:rsidR="009C6139" w:rsidRDefault="00494474" w:rsidP="009C6139">
            <w:pPr>
              <w:spacing w:before="80" w:after="40" w:line="240" w:lineRule="atLeast"/>
              <w:rPr>
                <w:b/>
              </w:rPr>
            </w:pPr>
            <w:r>
              <w:rPr>
                <w:b/>
              </w:rPr>
              <w:t>Mag voorkomen onder</w:t>
            </w:r>
          </w:p>
        </w:tc>
      </w:tr>
      <w:tr w:rsidR="00494474" w:rsidRPr="00FB51B2" w14:paraId="6CD31FF5" w14:textId="77777777" w:rsidTr="00907EC1">
        <w:tc>
          <w:tcPr>
            <w:tcW w:w="3402" w:type="dxa"/>
            <w:hideMark/>
          </w:tcPr>
          <w:p w14:paraId="6CD31FF2" w14:textId="77777777" w:rsidR="009C6139" w:rsidRDefault="00494474" w:rsidP="009C6139">
            <w:pPr>
              <w:spacing w:line="240" w:lineRule="atLeast"/>
            </w:pPr>
            <w:r>
              <w:t>toelichting</w:t>
            </w:r>
          </w:p>
        </w:tc>
        <w:tc>
          <w:tcPr>
            <w:tcW w:w="851" w:type="dxa"/>
          </w:tcPr>
          <w:p w14:paraId="6CD31FF3" w14:textId="77777777" w:rsidR="009C6139" w:rsidRDefault="00494474" w:rsidP="009C6139">
            <w:pPr>
              <w:spacing w:line="240" w:lineRule="atLeast"/>
            </w:pPr>
            <w:r>
              <w:t>1</w:t>
            </w:r>
          </w:p>
        </w:tc>
        <w:tc>
          <w:tcPr>
            <w:tcW w:w="4678" w:type="dxa"/>
          </w:tcPr>
          <w:p w14:paraId="6CD31FF4" w14:textId="77777777" w:rsidR="009C6139" w:rsidRDefault="00494474" w:rsidP="009C6139">
            <w:pPr>
              <w:spacing w:line="240" w:lineRule="atLeast"/>
            </w:pPr>
            <w:r>
              <w:t>besluitdocument</w:t>
            </w:r>
          </w:p>
        </w:tc>
      </w:tr>
      <w:tr w:rsidR="00494474" w:rsidRPr="00FB51B2" w14:paraId="6CD31FF9" w14:textId="77777777" w:rsidTr="00907EC1">
        <w:tc>
          <w:tcPr>
            <w:tcW w:w="3402" w:type="dxa"/>
            <w:hideMark/>
          </w:tcPr>
          <w:p w14:paraId="6CD31FF6" w14:textId="77777777" w:rsidR="009C6139" w:rsidRDefault="00494474" w:rsidP="009C6139">
            <w:pPr>
              <w:spacing w:line="240" w:lineRule="atLeast"/>
            </w:pPr>
            <w:r>
              <w:t>deel</w:t>
            </w:r>
          </w:p>
        </w:tc>
        <w:tc>
          <w:tcPr>
            <w:tcW w:w="851" w:type="dxa"/>
          </w:tcPr>
          <w:p w14:paraId="6CD31FF7" w14:textId="77777777" w:rsidR="009C6139" w:rsidRDefault="00494474" w:rsidP="009C6139">
            <w:pPr>
              <w:spacing w:line="240" w:lineRule="atLeast"/>
            </w:pPr>
            <w:r w:rsidRPr="0009707E">
              <w:t>0..n</w:t>
            </w:r>
          </w:p>
        </w:tc>
        <w:tc>
          <w:tcPr>
            <w:tcW w:w="4678" w:type="dxa"/>
          </w:tcPr>
          <w:p w14:paraId="6CD31FF8" w14:textId="77777777" w:rsidR="009C6139" w:rsidRDefault="00494474" w:rsidP="009C6139">
            <w:pPr>
              <w:spacing w:line="240" w:lineRule="atLeast"/>
            </w:pPr>
            <w:r>
              <w:t>toelichting</w:t>
            </w:r>
          </w:p>
        </w:tc>
      </w:tr>
      <w:tr w:rsidR="00494474" w:rsidRPr="00FB51B2" w14:paraId="6CD31FFD" w14:textId="77777777" w:rsidTr="00907EC1">
        <w:tc>
          <w:tcPr>
            <w:tcW w:w="3402" w:type="dxa"/>
            <w:hideMark/>
          </w:tcPr>
          <w:p w14:paraId="6CD31FFA" w14:textId="77777777" w:rsidR="009C6139" w:rsidRDefault="00494474" w:rsidP="009C6139">
            <w:pPr>
              <w:spacing w:line="240" w:lineRule="atLeast"/>
            </w:pPr>
            <w:r>
              <w:t>hoofdstuk</w:t>
            </w:r>
          </w:p>
        </w:tc>
        <w:tc>
          <w:tcPr>
            <w:tcW w:w="851" w:type="dxa"/>
          </w:tcPr>
          <w:p w14:paraId="6CD31FFB" w14:textId="77777777" w:rsidR="009C6139" w:rsidRDefault="00494474" w:rsidP="009C6139">
            <w:pPr>
              <w:spacing w:line="240" w:lineRule="atLeast"/>
            </w:pPr>
            <w:r w:rsidRPr="0009707E">
              <w:t>0..n</w:t>
            </w:r>
          </w:p>
        </w:tc>
        <w:tc>
          <w:tcPr>
            <w:tcW w:w="4678" w:type="dxa"/>
          </w:tcPr>
          <w:p w14:paraId="6CD31FFC" w14:textId="77777777" w:rsidR="009C6139" w:rsidRDefault="00494474" w:rsidP="009C6139">
            <w:pPr>
              <w:spacing w:line="240" w:lineRule="atLeast"/>
            </w:pPr>
            <w:r>
              <w:t>toelichting, Deel</w:t>
            </w:r>
          </w:p>
        </w:tc>
      </w:tr>
      <w:tr w:rsidR="00494474" w:rsidRPr="00FB51B2" w14:paraId="6CD32001" w14:textId="77777777" w:rsidTr="00907EC1">
        <w:tc>
          <w:tcPr>
            <w:tcW w:w="3402" w:type="dxa"/>
            <w:hideMark/>
          </w:tcPr>
          <w:p w14:paraId="6CD31FFE" w14:textId="77777777" w:rsidR="009C6139" w:rsidRDefault="00494474" w:rsidP="009C6139">
            <w:pPr>
              <w:spacing w:line="240" w:lineRule="atLeast"/>
            </w:pPr>
            <w:r>
              <w:t>titel</w:t>
            </w:r>
          </w:p>
        </w:tc>
        <w:tc>
          <w:tcPr>
            <w:tcW w:w="851" w:type="dxa"/>
          </w:tcPr>
          <w:p w14:paraId="6CD31FFF" w14:textId="77777777" w:rsidR="009C6139" w:rsidRDefault="00494474" w:rsidP="009C6139">
            <w:pPr>
              <w:spacing w:line="240" w:lineRule="atLeast"/>
            </w:pPr>
            <w:r>
              <w:t>0..n</w:t>
            </w:r>
          </w:p>
        </w:tc>
        <w:tc>
          <w:tcPr>
            <w:tcW w:w="4678" w:type="dxa"/>
          </w:tcPr>
          <w:p w14:paraId="6CD32000" w14:textId="77777777" w:rsidR="009C6139" w:rsidRDefault="00494474" w:rsidP="009C6139">
            <w:pPr>
              <w:spacing w:line="240" w:lineRule="atLeast"/>
              <w:rPr>
                <w:rFonts w:cs="Calibri"/>
                <w:color w:val="000000"/>
              </w:rPr>
            </w:pPr>
            <w:r>
              <w:rPr>
                <w:rFonts w:cs="Calibri"/>
                <w:color w:val="000000"/>
              </w:rPr>
              <w:t>hoofdstuk</w:t>
            </w:r>
          </w:p>
        </w:tc>
      </w:tr>
      <w:tr w:rsidR="00494474" w:rsidRPr="00FB51B2" w14:paraId="6CD32005" w14:textId="77777777" w:rsidTr="00907EC1">
        <w:tc>
          <w:tcPr>
            <w:tcW w:w="3402" w:type="dxa"/>
            <w:hideMark/>
          </w:tcPr>
          <w:p w14:paraId="6CD32002" w14:textId="77777777" w:rsidR="009C6139" w:rsidRDefault="00494474" w:rsidP="009C6139">
            <w:pPr>
              <w:spacing w:line="240" w:lineRule="atLeast"/>
            </w:pPr>
            <w:r>
              <w:t>afdeling</w:t>
            </w:r>
          </w:p>
        </w:tc>
        <w:tc>
          <w:tcPr>
            <w:tcW w:w="851" w:type="dxa"/>
          </w:tcPr>
          <w:p w14:paraId="6CD32003" w14:textId="77777777" w:rsidR="009C6139" w:rsidRDefault="00494474" w:rsidP="009C6139">
            <w:pPr>
              <w:spacing w:line="240" w:lineRule="atLeast"/>
            </w:pPr>
            <w:r>
              <w:t>0..n</w:t>
            </w:r>
          </w:p>
        </w:tc>
        <w:tc>
          <w:tcPr>
            <w:tcW w:w="4678" w:type="dxa"/>
          </w:tcPr>
          <w:p w14:paraId="6CD32004" w14:textId="77777777" w:rsidR="009C6139" w:rsidRDefault="00494474" w:rsidP="009C6139">
            <w:pPr>
              <w:spacing w:line="240" w:lineRule="atLeast"/>
              <w:rPr>
                <w:rFonts w:cs="Calibri"/>
                <w:color w:val="000000"/>
              </w:rPr>
            </w:pPr>
            <w:r>
              <w:rPr>
                <w:rFonts w:cs="Calibri"/>
                <w:color w:val="000000"/>
              </w:rPr>
              <w:t>titel</w:t>
            </w:r>
          </w:p>
        </w:tc>
      </w:tr>
      <w:tr w:rsidR="00494474" w:rsidRPr="00FB51B2" w14:paraId="6CD32009" w14:textId="77777777" w:rsidTr="00907EC1">
        <w:tc>
          <w:tcPr>
            <w:tcW w:w="3402" w:type="dxa"/>
            <w:hideMark/>
          </w:tcPr>
          <w:p w14:paraId="6CD32006" w14:textId="77777777" w:rsidR="009C6139" w:rsidRDefault="00494474" w:rsidP="009C6139">
            <w:pPr>
              <w:spacing w:line="240" w:lineRule="atLeast"/>
            </w:pPr>
            <w:r>
              <w:t>paragraaf</w:t>
            </w:r>
          </w:p>
        </w:tc>
        <w:tc>
          <w:tcPr>
            <w:tcW w:w="851" w:type="dxa"/>
          </w:tcPr>
          <w:p w14:paraId="6CD32007" w14:textId="77777777" w:rsidR="009C6139" w:rsidRDefault="00494474" w:rsidP="009C6139">
            <w:pPr>
              <w:spacing w:line="240" w:lineRule="atLeast"/>
            </w:pPr>
            <w:r w:rsidRPr="0009707E">
              <w:t>0..n</w:t>
            </w:r>
          </w:p>
        </w:tc>
        <w:tc>
          <w:tcPr>
            <w:tcW w:w="4678" w:type="dxa"/>
          </w:tcPr>
          <w:p w14:paraId="6CD32008" w14:textId="77777777" w:rsidR="009C6139" w:rsidRDefault="00494474" w:rsidP="009C6139">
            <w:pPr>
              <w:spacing w:line="240" w:lineRule="atLeast"/>
            </w:pPr>
            <w:r>
              <w:t>toelichting, hoofdstuk, titel, afdeling</w:t>
            </w:r>
          </w:p>
        </w:tc>
      </w:tr>
      <w:tr w:rsidR="00494474" w:rsidRPr="00FB51B2" w14:paraId="6CD3200D" w14:textId="77777777" w:rsidTr="00907EC1">
        <w:tc>
          <w:tcPr>
            <w:tcW w:w="3402" w:type="dxa"/>
            <w:hideMark/>
          </w:tcPr>
          <w:p w14:paraId="6CD3200A" w14:textId="77777777" w:rsidR="009C6139" w:rsidRDefault="00494474" w:rsidP="009C6139">
            <w:pPr>
              <w:spacing w:line="240" w:lineRule="atLeast"/>
            </w:pPr>
            <w:r>
              <w:t>artikel</w:t>
            </w:r>
          </w:p>
        </w:tc>
        <w:tc>
          <w:tcPr>
            <w:tcW w:w="851" w:type="dxa"/>
          </w:tcPr>
          <w:p w14:paraId="6CD3200B" w14:textId="77777777" w:rsidR="009C6139" w:rsidRDefault="00494474" w:rsidP="009C6139">
            <w:pPr>
              <w:spacing w:line="240" w:lineRule="atLeast"/>
            </w:pPr>
            <w:r w:rsidRPr="0009707E">
              <w:t>0..n</w:t>
            </w:r>
          </w:p>
        </w:tc>
        <w:tc>
          <w:tcPr>
            <w:tcW w:w="4678" w:type="dxa"/>
          </w:tcPr>
          <w:p w14:paraId="6CD3200C" w14:textId="77777777" w:rsidR="009C6139" w:rsidRDefault="00494474" w:rsidP="009C6139">
            <w:pPr>
              <w:spacing w:line="240" w:lineRule="atLeast"/>
            </w:pPr>
            <w:r>
              <w:t>toelichting, hoofdstuk, paragraaf</w:t>
            </w:r>
          </w:p>
        </w:tc>
      </w:tr>
      <w:tr w:rsidR="00494474" w:rsidRPr="00FB51B2" w14:paraId="6CD32011" w14:textId="77777777" w:rsidTr="00907EC1">
        <w:tc>
          <w:tcPr>
            <w:tcW w:w="3402" w:type="dxa"/>
            <w:hideMark/>
          </w:tcPr>
          <w:p w14:paraId="6CD3200E" w14:textId="77777777" w:rsidR="009C6139" w:rsidRDefault="00494474" w:rsidP="009C6139">
            <w:pPr>
              <w:spacing w:line="240" w:lineRule="atLeast"/>
            </w:pPr>
            <w:r>
              <w:t>lid</w:t>
            </w:r>
          </w:p>
        </w:tc>
        <w:tc>
          <w:tcPr>
            <w:tcW w:w="851" w:type="dxa"/>
          </w:tcPr>
          <w:p w14:paraId="6CD3200F" w14:textId="77777777" w:rsidR="009C6139" w:rsidRDefault="00494474" w:rsidP="009C6139">
            <w:pPr>
              <w:spacing w:line="240" w:lineRule="atLeast"/>
            </w:pPr>
            <w:r w:rsidRPr="00CA7EFC">
              <w:t>0..n</w:t>
            </w:r>
          </w:p>
        </w:tc>
        <w:tc>
          <w:tcPr>
            <w:tcW w:w="4678" w:type="dxa"/>
          </w:tcPr>
          <w:p w14:paraId="6CD32010" w14:textId="77777777" w:rsidR="009C6139" w:rsidRDefault="00494474" w:rsidP="009C6139">
            <w:pPr>
              <w:spacing w:line="240" w:lineRule="atLeast"/>
            </w:pPr>
            <w:r>
              <w:t>artikel</w:t>
            </w:r>
          </w:p>
        </w:tc>
      </w:tr>
      <w:tr w:rsidR="00494474" w:rsidRPr="00FB51B2" w14:paraId="6CD32015" w14:textId="77777777" w:rsidTr="00907EC1">
        <w:tc>
          <w:tcPr>
            <w:tcW w:w="3402" w:type="dxa"/>
            <w:hideMark/>
          </w:tcPr>
          <w:p w14:paraId="6CD32012" w14:textId="77777777" w:rsidR="009C6139" w:rsidRDefault="00494474" w:rsidP="009C6139">
            <w:pPr>
              <w:spacing w:line="240" w:lineRule="atLeast"/>
            </w:pPr>
            <w:r>
              <w:t>onderdeel</w:t>
            </w:r>
          </w:p>
        </w:tc>
        <w:tc>
          <w:tcPr>
            <w:tcW w:w="851" w:type="dxa"/>
          </w:tcPr>
          <w:p w14:paraId="6CD32013" w14:textId="77777777" w:rsidR="009C6139" w:rsidRDefault="00494474" w:rsidP="009C6139">
            <w:pPr>
              <w:spacing w:line="240" w:lineRule="atLeast"/>
            </w:pPr>
            <w:r w:rsidRPr="00CA7EFC">
              <w:t>0..n</w:t>
            </w:r>
          </w:p>
        </w:tc>
        <w:tc>
          <w:tcPr>
            <w:tcW w:w="4678" w:type="dxa"/>
          </w:tcPr>
          <w:p w14:paraId="6CD32014" w14:textId="77777777" w:rsidR="009C6139" w:rsidRDefault="00494474" w:rsidP="009C6139">
            <w:pPr>
              <w:spacing w:line="240" w:lineRule="atLeast"/>
            </w:pPr>
            <w:r>
              <w:t>lid</w:t>
            </w:r>
          </w:p>
        </w:tc>
      </w:tr>
      <w:tr w:rsidR="00494474" w:rsidRPr="00FB51B2" w14:paraId="6CD32019" w14:textId="77777777" w:rsidTr="00907EC1">
        <w:tc>
          <w:tcPr>
            <w:tcW w:w="3402" w:type="dxa"/>
            <w:hideMark/>
          </w:tcPr>
          <w:p w14:paraId="6CD32016" w14:textId="77777777" w:rsidR="009C6139" w:rsidRDefault="00494474" w:rsidP="009C6139">
            <w:pPr>
              <w:spacing w:line="240" w:lineRule="atLeast"/>
            </w:pPr>
            <w:r>
              <w:t>subonderdeel</w:t>
            </w:r>
          </w:p>
        </w:tc>
        <w:tc>
          <w:tcPr>
            <w:tcW w:w="851" w:type="dxa"/>
          </w:tcPr>
          <w:p w14:paraId="6CD32017" w14:textId="77777777" w:rsidR="009C6139" w:rsidRDefault="00494474" w:rsidP="009C6139">
            <w:pPr>
              <w:spacing w:line="240" w:lineRule="atLeast"/>
            </w:pPr>
            <w:r w:rsidRPr="00CA7EFC">
              <w:t>0..n</w:t>
            </w:r>
          </w:p>
        </w:tc>
        <w:tc>
          <w:tcPr>
            <w:tcW w:w="4678" w:type="dxa"/>
          </w:tcPr>
          <w:p w14:paraId="6CD32018" w14:textId="77777777" w:rsidR="009C6139" w:rsidRDefault="00494474" w:rsidP="009C6139">
            <w:pPr>
              <w:spacing w:line="240" w:lineRule="atLeast"/>
            </w:pPr>
            <w:r>
              <w:t>onderdeel</w:t>
            </w:r>
          </w:p>
        </w:tc>
      </w:tr>
      <w:tr w:rsidR="00494474" w:rsidRPr="00FB51B2" w14:paraId="6CD3201D" w14:textId="77777777" w:rsidTr="00907EC1">
        <w:tc>
          <w:tcPr>
            <w:tcW w:w="3402" w:type="dxa"/>
            <w:hideMark/>
          </w:tcPr>
          <w:p w14:paraId="6CD3201A" w14:textId="77777777" w:rsidR="009C6139" w:rsidRDefault="00494474" w:rsidP="009C6139">
            <w:pPr>
              <w:spacing w:line="240" w:lineRule="atLeast"/>
            </w:pPr>
            <w:r>
              <w:t>subparagraaf</w:t>
            </w:r>
          </w:p>
        </w:tc>
        <w:tc>
          <w:tcPr>
            <w:tcW w:w="851" w:type="dxa"/>
          </w:tcPr>
          <w:p w14:paraId="6CD3201B" w14:textId="77777777" w:rsidR="009C6139" w:rsidRDefault="00494474" w:rsidP="009C6139">
            <w:pPr>
              <w:spacing w:line="240" w:lineRule="atLeast"/>
            </w:pPr>
            <w:r w:rsidRPr="007E34F0">
              <w:t>0..n</w:t>
            </w:r>
          </w:p>
        </w:tc>
        <w:tc>
          <w:tcPr>
            <w:tcW w:w="4678" w:type="dxa"/>
          </w:tcPr>
          <w:p w14:paraId="6CD3201C" w14:textId="77777777" w:rsidR="009C6139" w:rsidRDefault="00494474" w:rsidP="009C6139">
            <w:pPr>
              <w:spacing w:line="240" w:lineRule="atLeast"/>
            </w:pPr>
            <w:r>
              <w:t>paragraaf</w:t>
            </w:r>
          </w:p>
        </w:tc>
      </w:tr>
      <w:tr w:rsidR="00494474" w:rsidRPr="00FB51B2" w14:paraId="6CD32021" w14:textId="77777777" w:rsidTr="00907EC1">
        <w:tc>
          <w:tcPr>
            <w:tcW w:w="3402" w:type="dxa"/>
            <w:hideMark/>
          </w:tcPr>
          <w:p w14:paraId="6CD3201E" w14:textId="77777777" w:rsidR="009C6139" w:rsidRDefault="00494474" w:rsidP="009C6139">
            <w:pPr>
              <w:spacing w:line="240" w:lineRule="atLeast"/>
            </w:pPr>
            <w:r>
              <w:t>subsubparagraaf</w:t>
            </w:r>
          </w:p>
        </w:tc>
        <w:tc>
          <w:tcPr>
            <w:tcW w:w="851" w:type="dxa"/>
          </w:tcPr>
          <w:p w14:paraId="6CD3201F" w14:textId="77777777" w:rsidR="009C6139" w:rsidRDefault="00494474" w:rsidP="009C6139">
            <w:pPr>
              <w:spacing w:line="240" w:lineRule="atLeast"/>
            </w:pPr>
            <w:r w:rsidRPr="007E34F0">
              <w:t>0..n</w:t>
            </w:r>
          </w:p>
        </w:tc>
        <w:tc>
          <w:tcPr>
            <w:tcW w:w="4678" w:type="dxa"/>
          </w:tcPr>
          <w:p w14:paraId="6CD32020" w14:textId="77777777" w:rsidR="009C6139" w:rsidRDefault="00494474" w:rsidP="009C6139">
            <w:pPr>
              <w:spacing w:line="240" w:lineRule="atLeast"/>
            </w:pPr>
            <w:r>
              <w:t>subparagraaf</w:t>
            </w:r>
          </w:p>
        </w:tc>
      </w:tr>
      <w:tr w:rsidR="00494474" w:rsidRPr="00FB51B2" w14:paraId="6CD32025" w14:textId="77777777" w:rsidTr="00907EC1">
        <w:tc>
          <w:tcPr>
            <w:tcW w:w="3402" w:type="dxa"/>
            <w:hideMark/>
          </w:tcPr>
          <w:p w14:paraId="6CD32022" w14:textId="77777777" w:rsidR="009C6139" w:rsidRDefault="00494474" w:rsidP="009C6139">
            <w:pPr>
              <w:spacing w:line="240" w:lineRule="atLeast"/>
            </w:pPr>
            <w:r>
              <w:t>subsubsubparagraaf</w:t>
            </w:r>
          </w:p>
        </w:tc>
        <w:tc>
          <w:tcPr>
            <w:tcW w:w="851" w:type="dxa"/>
          </w:tcPr>
          <w:p w14:paraId="6CD32023" w14:textId="77777777" w:rsidR="009C6139" w:rsidRDefault="00494474" w:rsidP="009C6139">
            <w:pPr>
              <w:spacing w:line="240" w:lineRule="atLeast"/>
            </w:pPr>
            <w:r w:rsidRPr="007E34F0">
              <w:t>0..n</w:t>
            </w:r>
          </w:p>
        </w:tc>
        <w:tc>
          <w:tcPr>
            <w:tcW w:w="4678" w:type="dxa"/>
          </w:tcPr>
          <w:p w14:paraId="6CD32024" w14:textId="77777777" w:rsidR="009C6139" w:rsidRDefault="00494474" w:rsidP="009C6139">
            <w:pPr>
              <w:spacing w:line="240" w:lineRule="atLeast"/>
            </w:pPr>
            <w:r>
              <w:t>subsubparagraaf</w:t>
            </w:r>
          </w:p>
        </w:tc>
      </w:tr>
      <w:tr w:rsidR="00494474" w:rsidRPr="00FB51B2" w14:paraId="6CD32029" w14:textId="77777777" w:rsidTr="00907EC1">
        <w:tc>
          <w:tcPr>
            <w:tcW w:w="3402" w:type="dxa"/>
          </w:tcPr>
          <w:p w14:paraId="6CD32026" w14:textId="77777777" w:rsidR="009C6139" w:rsidRDefault="00494474" w:rsidP="009C6139">
            <w:pPr>
              <w:spacing w:line="240" w:lineRule="atLeast"/>
            </w:pPr>
            <w:r>
              <w:t>overig</w:t>
            </w:r>
          </w:p>
        </w:tc>
        <w:tc>
          <w:tcPr>
            <w:tcW w:w="851" w:type="dxa"/>
          </w:tcPr>
          <w:p w14:paraId="6CD32027" w14:textId="77777777" w:rsidR="009C6139" w:rsidRDefault="00494474" w:rsidP="009C6139">
            <w:pPr>
              <w:spacing w:line="240" w:lineRule="atLeast"/>
            </w:pPr>
            <w:r>
              <w:t>0..n</w:t>
            </w:r>
          </w:p>
        </w:tc>
        <w:tc>
          <w:tcPr>
            <w:tcW w:w="4678" w:type="dxa"/>
          </w:tcPr>
          <w:p w14:paraId="6CD32028" w14:textId="77777777" w:rsidR="009C6139" w:rsidRDefault="00494474" w:rsidP="009C6139">
            <w:pPr>
              <w:spacing w:line="240" w:lineRule="atLeast"/>
            </w:pPr>
            <w:r>
              <w:t>toelichting, deel, hoofdstuk, titel, afdeling, paragraaf, artikel, lid, onderdeel, subonderdeel, subparagraaf, subsubparagraaf, subsubsubparagraaf, overig</w:t>
            </w:r>
          </w:p>
        </w:tc>
      </w:tr>
    </w:tbl>
    <w:p w14:paraId="6CD3202B" w14:textId="318611F7" w:rsidR="008251CE" w:rsidRPr="009D64AA" w:rsidRDefault="008251CE" w:rsidP="000265AD">
      <w:pPr>
        <w:pStyle w:val="Tabeltitel"/>
      </w:pPr>
      <w:bookmarkStart w:id="91" w:name="_Ref318208937"/>
      <w:bookmarkStart w:id="92" w:name="_Ref144367192"/>
      <w:r w:rsidRPr="009D64AA">
        <w:t>Tabel</w:t>
      </w:r>
      <w:r w:rsidR="000265AD">
        <w:t xml:space="preserve"> 18</w:t>
      </w:r>
      <w:r w:rsidRPr="009D64AA">
        <w:t xml:space="preserve"> </w:t>
      </w:r>
      <w:bookmarkEnd w:id="91"/>
      <w:r w:rsidRPr="009D64AA">
        <w:t>Basisindeling planteksten besluiten: bijlagen bij toelichting</w:t>
      </w:r>
      <w:bookmarkEnd w:id="92"/>
    </w:p>
    <w:tbl>
      <w:tblPr>
        <w:tblStyle w:val="Tabel"/>
        <w:tblW w:w="8931" w:type="dxa"/>
        <w:tblLook w:val="0620" w:firstRow="1" w:lastRow="0" w:firstColumn="0" w:lastColumn="0" w:noHBand="1" w:noVBand="1"/>
      </w:tblPr>
      <w:tblGrid>
        <w:gridCol w:w="3402"/>
        <w:gridCol w:w="851"/>
        <w:gridCol w:w="4678"/>
      </w:tblGrid>
      <w:tr w:rsidR="00E55F53" w:rsidRPr="00FB51B2" w14:paraId="6CD32030"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3402" w:type="dxa"/>
            <w:hideMark/>
          </w:tcPr>
          <w:bookmarkEnd w:id="90"/>
          <w:p w14:paraId="6CD3202D" w14:textId="77777777" w:rsidR="009C6139" w:rsidRDefault="00E55F53" w:rsidP="009C6139">
            <w:pPr>
              <w:spacing w:before="80" w:after="40" w:line="240" w:lineRule="atLeast"/>
              <w:rPr>
                <w:b/>
              </w:rPr>
            </w:pPr>
            <w:r>
              <w:rPr>
                <w:b/>
              </w:rPr>
              <w:t>object</w:t>
            </w:r>
            <w:r w:rsidRPr="00F4601A">
              <w:rPr>
                <w:b/>
              </w:rPr>
              <w:t>Type</w:t>
            </w:r>
          </w:p>
        </w:tc>
        <w:tc>
          <w:tcPr>
            <w:tcW w:w="851" w:type="dxa"/>
          </w:tcPr>
          <w:p w14:paraId="6CD3202E" w14:textId="77777777" w:rsidR="009C6139" w:rsidRDefault="00E55F53" w:rsidP="009C6139">
            <w:pPr>
              <w:spacing w:before="80" w:after="40" w:line="240" w:lineRule="atLeast"/>
              <w:rPr>
                <w:b/>
              </w:rPr>
            </w:pPr>
            <w:r>
              <w:rPr>
                <w:b/>
              </w:rPr>
              <w:t>Aantal</w:t>
            </w:r>
          </w:p>
        </w:tc>
        <w:tc>
          <w:tcPr>
            <w:tcW w:w="4678" w:type="dxa"/>
          </w:tcPr>
          <w:p w14:paraId="6CD3202F" w14:textId="77777777" w:rsidR="009C6139" w:rsidRDefault="00E55F53" w:rsidP="009C6139">
            <w:pPr>
              <w:spacing w:before="80" w:after="40" w:line="240" w:lineRule="atLeast"/>
              <w:rPr>
                <w:b/>
              </w:rPr>
            </w:pPr>
            <w:r>
              <w:rPr>
                <w:b/>
              </w:rPr>
              <w:t>Mag voorkomen onder</w:t>
            </w:r>
          </w:p>
        </w:tc>
      </w:tr>
      <w:tr w:rsidR="00E55F53" w:rsidRPr="00FB51B2" w14:paraId="6CD32034" w14:textId="77777777" w:rsidTr="00907EC1">
        <w:tc>
          <w:tcPr>
            <w:tcW w:w="3402" w:type="dxa"/>
            <w:hideMark/>
          </w:tcPr>
          <w:p w14:paraId="6CD32031" w14:textId="77777777" w:rsidR="009C6139" w:rsidRDefault="00E55F53" w:rsidP="009C6139">
            <w:pPr>
              <w:spacing w:line="240" w:lineRule="atLeast"/>
            </w:pPr>
            <w:r>
              <w:t>bijlagen bij toelichting</w:t>
            </w:r>
          </w:p>
        </w:tc>
        <w:tc>
          <w:tcPr>
            <w:tcW w:w="851" w:type="dxa"/>
          </w:tcPr>
          <w:p w14:paraId="6CD32032" w14:textId="77777777" w:rsidR="009C6139" w:rsidRDefault="00E55F53" w:rsidP="009C6139">
            <w:pPr>
              <w:spacing w:line="240" w:lineRule="atLeast"/>
            </w:pPr>
            <w:r>
              <w:t>0..1</w:t>
            </w:r>
          </w:p>
        </w:tc>
        <w:tc>
          <w:tcPr>
            <w:tcW w:w="4678" w:type="dxa"/>
          </w:tcPr>
          <w:p w14:paraId="6CD32033" w14:textId="77777777" w:rsidR="009C6139" w:rsidRDefault="00E55F53" w:rsidP="009C6139">
            <w:pPr>
              <w:spacing w:line="240" w:lineRule="atLeast"/>
            </w:pPr>
            <w:r>
              <w:t>besluitdocument</w:t>
            </w:r>
          </w:p>
        </w:tc>
      </w:tr>
      <w:tr w:rsidR="00E55F53" w:rsidRPr="00FB51B2" w14:paraId="6CD32038" w14:textId="77777777" w:rsidTr="00907EC1">
        <w:tc>
          <w:tcPr>
            <w:tcW w:w="3402" w:type="dxa"/>
            <w:hideMark/>
          </w:tcPr>
          <w:p w14:paraId="6CD32035" w14:textId="77777777" w:rsidR="009C6139" w:rsidRDefault="00E55F53" w:rsidP="009C6139">
            <w:pPr>
              <w:spacing w:line="240" w:lineRule="atLeast"/>
            </w:pPr>
            <w:r>
              <w:t>bijlage bij toelichting</w:t>
            </w:r>
          </w:p>
        </w:tc>
        <w:tc>
          <w:tcPr>
            <w:tcW w:w="851" w:type="dxa"/>
          </w:tcPr>
          <w:p w14:paraId="6CD32036" w14:textId="77777777" w:rsidR="009C6139" w:rsidRDefault="00E55F53" w:rsidP="009C6139">
            <w:pPr>
              <w:spacing w:line="240" w:lineRule="atLeast"/>
            </w:pPr>
            <w:r w:rsidRPr="0009707E">
              <w:t>0..n</w:t>
            </w:r>
          </w:p>
        </w:tc>
        <w:tc>
          <w:tcPr>
            <w:tcW w:w="4678" w:type="dxa"/>
          </w:tcPr>
          <w:p w14:paraId="6CD32037" w14:textId="77777777" w:rsidR="009C6139" w:rsidRDefault="00E55F53" w:rsidP="009C6139">
            <w:pPr>
              <w:spacing w:line="240" w:lineRule="atLeast"/>
            </w:pPr>
            <w:r>
              <w:t>bijlagen bij toelichting</w:t>
            </w:r>
          </w:p>
        </w:tc>
      </w:tr>
      <w:tr w:rsidR="00E55F53" w:rsidRPr="00FB51B2" w14:paraId="6CD3203C" w14:textId="77777777" w:rsidTr="00907EC1">
        <w:tc>
          <w:tcPr>
            <w:tcW w:w="3402" w:type="dxa"/>
            <w:hideMark/>
          </w:tcPr>
          <w:p w14:paraId="6CD32039" w14:textId="77777777" w:rsidR="009C6139" w:rsidRDefault="00E55F53" w:rsidP="009C6139">
            <w:pPr>
              <w:spacing w:line="240" w:lineRule="atLeast"/>
            </w:pPr>
            <w:r>
              <w:t xml:space="preserve">deel </w:t>
            </w:r>
          </w:p>
        </w:tc>
        <w:tc>
          <w:tcPr>
            <w:tcW w:w="851" w:type="dxa"/>
          </w:tcPr>
          <w:p w14:paraId="6CD3203A" w14:textId="77777777" w:rsidR="009C6139" w:rsidRDefault="00E55F53" w:rsidP="009C6139">
            <w:pPr>
              <w:spacing w:line="240" w:lineRule="atLeast"/>
            </w:pPr>
            <w:r w:rsidRPr="0009707E">
              <w:t>0..n</w:t>
            </w:r>
          </w:p>
        </w:tc>
        <w:tc>
          <w:tcPr>
            <w:tcW w:w="4678" w:type="dxa"/>
          </w:tcPr>
          <w:p w14:paraId="6CD3203B" w14:textId="77777777" w:rsidR="009C6139" w:rsidRDefault="00E55F53" w:rsidP="009C6139">
            <w:pPr>
              <w:spacing w:line="240" w:lineRule="atLeast"/>
            </w:pPr>
            <w:r>
              <w:t>bijlage bij toelichting</w:t>
            </w:r>
          </w:p>
        </w:tc>
      </w:tr>
      <w:tr w:rsidR="00E55F53" w:rsidRPr="00FB51B2" w14:paraId="6CD32040" w14:textId="77777777" w:rsidTr="00907EC1">
        <w:tc>
          <w:tcPr>
            <w:tcW w:w="3402" w:type="dxa"/>
            <w:hideMark/>
          </w:tcPr>
          <w:p w14:paraId="6CD3203D" w14:textId="77777777" w:rsidR="009C6139" w:rsidRDefault="00E55F53" w:rsidP="009C6139">
            <w:pPr>
              <w:spacing w:line="240" w:lineRule="atLeast"/>
            </w:pPr>
            <w:r>
              <w:t>hoofdstuk</w:t>
            </w:r>
          </w:p>
        </w:tc>
        <w:tc>
          <w:tcPr>
            <w:tcW w:w="851" w:type="dxa"/>
          </w:tcPr>
          <w:p w14:paraId="6CD3203E" w14:textId="77777777" w:rsidR="009C6139" w:rsidRDefault="00E55F53" w:rsidP="009C6139">
            <w:pPr>
              <w:spacing w:line="240" w:lineRule="atLeast"/>
            </w:pPr>
            <w:r w:rsidRPr="0009707E">
              <w:t>0..n</w:t>
            </w:r>
          </w:p>
        </w:tc>
        <w:tc>
          <w:tcPr>
            <w:tcW w:w="4678" w:type="dxa"/>
          </w:tcPr>
          <w:p w14:paraId="6CD3203F" w14:textId="77777777" w:rsidR="009C6139" w:rsidRDefault="00E55F53" w:rsidP="009C6139">
            <w:pPr>
              <w:spacing w:line="240" w:lineRule="atLeast"/>
            </w:pPr>
            <w:r>
              <w:t>bijlage bij toelichting, deel</w:t>
            </w:r>
          </w:p>
        </w:tc>
      </w:tr>
      <w:tr w:rsidR="00E55F53" w:rsidRPr="00FB51B2" w14:paraId="6CD32044" w14:textId="77777777" w:rsidTr="00907EC1">
        <w:tc>
          <w:tcPr>
            <w:tcW w:w="3402" w:type="dxa"/>
            <w:hideMark/>
          </w:tcPr>
          <w:p w14:paraId="6CD32041" w14:textId="77777777" w:rsidR="009C6139" w:rsidRDefault="00E55F53" w:rsidP="009C6139">
            <w:pPr>
              <w:spacing w:line="240" w:lineRule="atLeast"/>
            </w:pPr>
            <w:r>
              <w:t>paragraaf</w:t>
            </w:r>
          </w:p>
        </w:tc>
        <w:tc>
          <w:tcPr>
            <w:tcW w:w="851" w:type="dxa"/>
          </w:tcPr>
          <w:p w14:paraId="6CD32042" w14:textId="77777777" w:rsidR="009C6139" w:rsidRDefault="00E55F53" w:rsidP="009C6139">
            <w:pPr>
              <w:spacing w:line="240" w:lineRule="atLeast"/>
            </w:pPr>
            <w:r w:rsidRPr="0009707E">
              <w:t>0..n</w:t>
            </w:r>
          </w:p>
        </w:tc>
        <w:tc>
          <w:tcPr>
            <w:tcW w:w="4678" w:type="dxa"/>
          </w:tcPr>
          <w:p w14:paraId="6CD32043" w14:textId="77777777" w:rsidR="009C6139" w:rsidRDefault="00E55F53" w:rsidP="009C6139">
            <w:pPr>
              <w:spacing w:line="240" w:lineRule="atLeast"/>
            </w:pPr>
            <w:r>
              <w:t>hoofdstuk</w:t>
            </w:r>
          </w:p>
        </w:tc>
      </w:tr>
      <w:tr w:rsidR="00E55F53" w:rsidRPr="00FB51B2" w14:paraId="6CD32048" w14:textId="77777777" w:rsidTr="00907EC1">
        <w:tc>
          <w:tcPr>
            <w:tcW w:w="3402" w:type="dxa"/>
            <w:hideMark/>
          </w:tcPr>
          <w:p w14:paraId="6CD32045" w14:textId="77777777" w:rsidR="009C6139" w:rsidRDefault="00E55F53" w:rsidP="009C6139">
            <w:pPr>
              <w:spacing w:line="240" w:lineRule="atLeast"/>
            </w:pPr>
            <w:r>
              <w:t>subparagraaf</w:t>
            </w:r>
          </w:p>
        </w:tc>
        <w:tc>
          <w:tcPr>
            <w:tcW w:w="851" w:type="dxa"/>
          </w:tcPr>
          <w:p w14:paraId="6CD32046" w14:textId="77777777" w:rsidR="009C6139" w:rsidRDefault="00E55F53" w:rsidP="009C6139">
            <w:pPr>
              <w:spacing w:line="240" w:lineRule="atLeast"/>
            </w:pPr>
            <w:r w:rsidRPr="0009707E">
              <w:t>0..n</w:t>
            </w:r>
          </w:p>
        </w:tc>
        <w:tc>
          <w:tcPr>
            <w:tcW w:w="4678" w:type="dxa"/>
          </w:tcPr>
          <w:p w14:paraId="6CD32047" w14:textId="77777777" w:rsidR="009C6139" w:rsidRDefault="00E55F53" w:rsidP="009C6139">
            <w:pPr>
              <w:spacing w:line="240" w:lineRule="atLeast"/>
            </w:pPr>
            <w:r>
              <w:t>paragraaf</w:t>
            </w:r>
          </w:p>
        </w:tc>
      </w:tr>
      <w:tr w:rsidR="00E55F53" w:rsidRPr="00FB51B2" w14:paraId="6CD3204C" w14:textId="77777777" w:rsidTr="00907EC1">
        <w:tc>
          <w:tcPr>
            <w:tcW w:w="3402" w:type="dxa"/>
            <w:hideMark/>
          </w:tcPr>
          <w:p w14:paraId="6CD32049" w14:textId="77777777" w:rsidR="009C6139" w:rsidRDefault="00E55F53" w:rsidP="009C6139">
            <w:pPr>
              <w:spacing w:line="240" w:lineRule="atLeast"/>
            </w:pPr>
            <w:r>
              <w:t>subsubparagraaf</w:t>
            </w:r>
          </w:p>
        </w:tc>
        <w:tc>
          <w:tcPr>
            <w:tcW w:w="851" w:type="dxa"/>
          </w:tcPr>
          <w:p w14:paraId="6CD3204A" w14:textId="77777777" w:rsidR="009C6139" w:rsidRDefault="00E55F53" w:rsidP="009C6139">
            <w:pPr>
              <w:spacing w:line="240" w:lineRule="atLeast"/>
            </w:pPr>
            <w:r w:rsidRPr="0009707E">
              <w:t>0..n</w:t>
            </w:r>
          </w:p>
        </w:tc>
        <w:tc>
          <w:tcPr>
            <w:tcW w:w="4678" w:type="dxa"/>
          </w:tcPr>
          <w:p w14:paraId="6CD3204B" w14:textId="77777777" w:rsidR="009C6139" w:rsidRDefault="00E55F53" w:rsidP="009C6139">
            <w:pPr>
              <w:spacing w:line="240" w:lineRule="atLeast"/>
            </w:pPr>
            <w:r>
              <w:t>subparagraaf</w:t>
            </w:r>
          </w:p>
        </w:tc>
      </w:tr>
      <w:tr w:rsidR="00E55F53" w:rsidRPr="00FB51B2" w14:paraId="6CD32050" w14:textId="77777777" w:rsidTr="00907EC1">
        <w:tc>
          <w:tcPr>
            <w:tcW w:w="3402" w:type="dxa"/>
            <w:hideMark/>
          </w:tcPr>
          <w:p w14:paraId="6CD3204D" w14:textId="77777777" w:rsidR="009C6139" w:rsidRDefault="00E55F53" w:rsidP="009C6139">
            <w:pPr>
              <w:spacing w:line="240" w:lineRule="atLeast"/>
            </w:pPr>
            <w:r>
              <w:t>subsubsubparagraaf</w:t>
            </w:r>
          </w:p>
        </w:tc>
        <w:tc>
          <w:tcPr>
            <w:tcW w:w="851" w:type="dxa"/>
          </w:tcPr>
          <w:p w14:paraId="6CD3204E" w14:textId="77777777" w:rsidR="009C6139" w:rsidRDefault="00E55F53" w:rsidP="009C6139">
            <w:pPr>
              <w:spacing w:line="240" w:lineRule="atLeast"/>
            </w:pPr>
            <w:r w:rsidRPr="0009707E">
              <w:t>0..n</w:t>
            </w:r>
          </w:p>
        </w:tc>
        <w:tc>
          <w:tcPr>
            <w:tcW w:w="4678" w:type="dxa"/>
          </w:tcPr>
          <w:p w14:paraId="6CD3204F" w14:textId="77777777" w:rsidR="009C6139" w:rsidRDefault="00E55F53" w:rsidP="009C6139">
            <w:pPr>
              <w:spacing w:line="240" w:lineRule="atLeast"/>
            </w:pPr>
            <w:r>
              <w:t>subsubparagraaf</w:t>
            </w:r>
          </w:p>
        </w:tc>
      </w:tr>
      <w:tr w:rsidR="00E55F53" w:rsidRPr="00FB51B2" w14:paraId="6CD32054" w14:textId="77777777" w:rsidTr="00907EC1">
        <w:tc>
          <w:tcPr>
            <w:tcW w:w="3402" w:type="dxa"/>
          </w:tcPr>
          <w:p w14:paraId="6CD32051" w14:textId="77777777" w:rsidR="009C6139" w:rsidRDefault="00E55F53" w:rsidP="009C6139">
            <w:pPr>
              <w:spacing w:line="240" w:lineRule="atLeast"/>
            </w:pPr>
            <w:r>
              <w:t>overig</w:t>
            </w:r>
          </w:p>
        </w:tc>
        <w:tc>
          <w:tcPr>
            <w:tcW w:w="851" w:type="dxa"/>
          </w:tcPr>
          <w:p w14:paraId="6CD32052" w14:textId="77777777" w:rsidR="009C6139" w:rsidRDefault="00E55F53" w:rsidP="009C6139">
            <w:pPr>
              <w:spacing w:line="240" w:lineRule="atLeast"/>
            </w:pPr>
            <w:r>
              <w:t>0..n</w:t>
            </w:r>
          </w:p>
        </w:tc>
        <w:tc>
          <w:tcPr>
            <w:tcW w:w="4678" w:type="dxa"/>
          </w:tcPr>
          <w:p w14:paraId="6CD32053" w14:textId="77777777" w:rsidR="009C6139" w:rsidRDefault="00494474" w:rsidP="009C6139">
            <w:pPr>
              <w:spacing w:line="240" w:lineRule="atLeast"/>
            </w:pPr>
            <w:r>
              <w:t xml:space="preserve">bijlage bij toelichting, deel, </w:t>
            </w:r>
            <w:r w:rsidR="00E55F53">
              <w:t>hoofdstuk, paragraaf, subparagraaf, subsubparagraaf, subsubsubparagraaf</w:t>
            </w:r>
            <w:r>
              <w:t>, overig</w:t>
            </w:r>
          </w:p>
        </w:tc>
      </w:tr>
    </w:tbl>
    <w:p w14:paraId="6CD32058" w14:textId="77777777" w:rsidR="00841558" w:rsidRDefault="00841558" w:rsidP="009D64AA">
      <w:pPr>
        <w:pStyle w:val="Kop1"/>
      </w:pPr>
      <w:bookmarkStart w:id="93" w:name="_Toc318209093"/>
      <w:bookmarkStart w:id="94" w:name="_Ref144370774"/>
      <w:r>
        <w:lastRenderedPageBreak/>
        <w:t>OCL Model constraints</w:t>
      </w:r>
      <w:bookmarkEnd w:id="93"/>
      <w:bookmarkEnd w:id="94"/>
    </w:p>
    <w:p w14:paraId="6F742550" w14:textId="70B3A9A9" w:rsidR="00AD0B43" w:rsidRDefault="004A0C7E" w:rsidP="004A0C7E">
      <w:r>
        <w:t>De in dit hoofdstuk opgenomen constraints horen bij het conceptuele niveau van het UML-klassediagram. Voor toepassing op het implementatie niveau van GML (XML) moeten ze vertaald worden naar Schematron.</w:t>
      </w:r>
    </w:p>
    <w:p w14:paraId="6CD3205A" w14:textId="55C857C9" w:rsidR="004A0C7E" w:rsidRDefault="004A0C7E" w:rsidP="004A0C7E"/>
    <w:p w14:paraId="6CD3205B" w14:textId="77777777" w:rsidR="004A0C7E" w:rsidRDefault="004A0C7E" w:rsidP="004A0C7E">
      <w:r>
        <w:t>De constraints worden toegepast op objectklassen in het UML diagram van IMROPT2012. De constraints zijn hierdoor onderdeel van IMROPT2012. De overervingsregels uit de objectoriëntatie zijn van toepassing op constraints.</w:t>
      </w:r>
    </w:p>
    <w:p w14:paraId="6CD3205C" w14:textId="77777777" w:rsidR="004A0C7E" w:rsidRDefault="004A0C7E" w:rsidP="004A0C7E"/>
    <w:p w14:paraId="6CD3205D" w14:textId="77777777" w:rsidR="004A0C7E" w:rsidRDefault="004A0C7E" w:rsidP="004A0C7E">
      <w:r>
        <w:t>De constraints zijn uitgewerkt bij de objectklasse waarop ze van toepassing zijn. Elke constraintregel wordt eerst in woorden beschreven en daarna in OCL (versie 2.0).</w:t>
      </w:r>
    </w:p>
    <w:p w14:paraId="4987DFF6" w14:textId="4A7EB352" w:rsidR="003440E2" w:rsidRDefault="003440E2" w:rsidP="000265AD">
      <w:pPr>
        <w:pStyle w:val="Tabeltitel"/>
      </w:pPr>
      <w:r>
        <w:t xml:space="preserve">Tabel </w:t>
      </w:r>
      <w:r w:rsidR="00C77EDE">
        <w:t>OCL constraints voor tekstobjecten</w:t>
      </w:r>
    </w:p>
    <w:tbl>
      <w:tblPr>
        <w:tblStyle w:val="Tabel"/>
        <w:tblW w:w="8878" w:type="dxa"/>
        <w:tblLayout w:type="fixed"/>
        <w:tblLook w:val="0620" w:firstRow="1" w:lastRow="0" w:firstColumn="0" w:lastColumn="0" w:noHBand="1" w:noVBand="1"/>
      </w:tblPr>
      <w:tblGrid>
        <w:gridCol w:w="534"/>
        <w:gridCol w:w="8344"/>
      </w:tblGrid>
      <w:tr w:rsidR="004A0C7E" w14:paraId="6CD32060" w14:textId="3949413F" w:rsidTr="00907EC1">
        <w:trPr>
          <w:cnfStyle w:val="100000000000" w:firstRow="1" w:lastRow="0" w:firstColumn="0" w:lastColumn="0" w:oddVBand="0" w:evenVBand="0" w:oddHBand="0" w:evenHBand="0" w:firstRowFirstColumn="0" w:firstRowLastColumn="0" w:lastRowFirstColumn="0" w:lastRowLastColumn="0"/>
          <w:tblHeader/>
        </w:trPr>
        <w:tc>
          <w:tcPr>
            <w:tcW w:w="8878" w:type="dxa"/>
            <w:gridSpan w:val="2"/>
          </w:tcPr>
          <w:p w14:paraId="6CD3205F" w14:textId="48E2A10D" w:rsidR="009C6139" w:rsidRPr="009C6139" w:rsidRDefault="009C6139" w:rsidP="00371320">
            <w:pPr>
              <w:rPr>
                <w:b/>
              </w:rPr>
            </w:pPr>
            <w:r w:rsidRPr="009C6139">
              <w:rPr>
                <w:b/>
              </w:rPr>
              <w:t>TekstObject</w:t>
            </w:r>
          </w:p>
        </w:tc>
      </w:tr>
      <w:tr w:rsidR="004A0C7E" w14:paraId="6CD32063" w14:textId="06C36780" w:rsidTr="00907EC1">
        <w:tc>
          <w:tcPr>
            <w:tcW w:w="534" w:type="dxa"/>
          </w:tcPr>
          <w:p w14:paraId="6CD32061" w14:textId="4D96B512" w:rsidR="004A0C7E" w:rsidRDefault="004A0C7E" w:rsidP="004A0C7E">
            <w:r>
              <w:t>T1</w:t>
            </w:r>
          </w:p>
        </w:tc>
        <w:tc>
          <w:tcPr>
            <w:tcW w:w="8344" w:type="dxa"/>
          </w:tcPr>
          <w:p w14:paraId="6CD32062" w14:textId="2C424E52" w:rsidR="004A0C7E" w:rsidRPr="00A724FC" w:rsidRDefault="004A0C7E" w:rsidP="004A0C7E">
            <w:pPr>
              <w:rPr>
                <w:b/>
              </w:rPr>
            </w:pPr>
            <w:r w:rsidRPr="00A724FC">
              <w:rPr>
                <w:b/>
              </w:rPr>
              <w:t xml:space="preserve">Alleen bij objecttype ‘document’ </w:t>
            </w:r>
            <w:r w:rsidR="00A724FC" w:rsidRPr="00A724FC">
              <w:rPr>
                <w:b/>
              </w:rPr>
              <w:t xml:space="preserve">en ‘besluitdocument’ </w:t>
            </w:r>
            <w:r w:rsidRPr="00A724FC">
              <w:rPr>
                <w:b/>
              </w:rPr>
              <w:t>is er een verwijzing</w:t>
            </w:r>
            <w:r w:rsidR="00A724FC" w:rsidRPr="00A724FC">
              <w:rPr>
                <w:b/>
              </w:rPr>
              <w:t xml:space="preserve"> (verplicht)</w:t>
            </w:r>
            <w:r w:rsidRPr="00A724FC">
              <w:rPr>
                <w:b/>
              </w:rPr>
              <w:t xml:space="preserve"> naar TekstMetadata.</w:t>
            </w:r>
          </w:p>
        </w:tc>
      </w:tr>
      <w:tr w:rsidR="004A0C7E" w14:paraId="6CD32071" w14:textId="412DB4F6" w:rsidTr="00907EC1">
        <w:tc>
          <w:tcPr>
            <w:tcW w:w="534" w:type="dxa"/>
          </w:tcPr>
          <w:p w14:paraId="6CD32064" w14:textId="11664676" w:rsidR="004A0C7E" w:rsidRDefault="004A0C7E" w:rsidP="004A0C7E"/>
        </w:tc>
        <w:tc>
          <w:tcPr>
            <w:tcW w:w="8344" w:type="dxa"/>
          </w:tcPr>
          <w:p w14:paraId="6CD32065" w14:textId="5C9392AC" w:rsidR="004A0C7E" w:rsidRPr="00401307" w:rsidRDefault="009C6139" w:rsidP="004A0C7E">
            <w:pPr>
              <w:rPr>
                <w:rFonts w:ascii="Courier New" w:hAnsi="Courier New" w:cs="Courier New"/>
                <w:noProof/>
                <w:highlight w:val="lightGray"/>
                <w:lang w:val="en-US"/>
              </w:rPr>
            </w:pPr>
            <w:r w:rsidRPr="00401307">
              <w:rPr>
                <w:rFonts w:ascii="Courier New" w:hAnsi="Courier New" w:cs="Courier New"/>
                <w:noProof/>
                <w:highlight w:val="lightGray"/>
                <w:lang w:val="en-US"/>
              </w:rPr>
              <w:t>Context: IMROPT2012::TekstObject</w:t>
            </w:r>
          </w:p>
          <w:p w14:paraId="6CD32066" w14:textId="49688BB2" w:rsidR="004A0C7E" w:rsidRPr="00401307" w:rsidRDefault="009C6139" w:rsidP="004A0C7E">
            <w:pPr>
              <w:rPr>
                <w:rFonts w:ascii="Courier New" w:hAnsi="Courier New" w:cs="Courier New"/>
                <w:noProof/>
                <w:highlight w:val="lightGray"/>
                <w:lang w:val="en-US"/>
              </w:rPr>
            </w:pPr>
            <w:r w:rsidRPr="00401307">
              <w:rPr>
                <w:rFonts w:ascii="Courier New" w:hAnsi="Courier New" w:cs="Courier New"/>
                <w:noProof/>
                <w:highlight w:val="lightGray"/>
                <w:lang w:val="en-US"/>
              </w:rPr>
              <w:t>Inv VerwijzingNaarMetadata:</w:t>
            </w:r>
          </w:p>
          <w:p w14:paraId="6CD32067" w14:textId="5F305F38" w:rsidR="004A0C7E" w:rsidRPr="00401307" w:rsidRDefault="009C6139" w:rsidP="004A0C7E">
            <w:pPr>
              <w:rPr>
                <w:rFonts w:ascii="Courier New" w:hAnsi="Courier New" w:cs="Courier New"/>
                <w:noProof/>
                <w:highlight w:val="lightGray"/>
                <w:lang w:val="en-US"/>
              </w:rPr>
            </w:pPr>
            <w:r w:rsidRPr="00401307">
              <w:rPr>
                <w:rFonts w:ascii="Courier New" w:hAnsi="Courier New" w:cs="Courier New"/>
                <w:noProof/>
                <w:highlight w:val="lightGray"/>
                <w:lang w:val="en-US"/>
              </w:rPr>
              <w:t>if not (self.type = ObjecttypePlan:: document or</w:t>
            </w:r>
          </w:p>
          <w:p w14:paraId="6CD32068" w14:textId="71AC053D" w:rsidR="00A724FC" w:rsidRPr="00401307" w:rsidRDefault="009C6139" w:rsidP="004A0C7E">
            <w:pPr>
              <w:rPr>
                <w:rFonts w:ascii="Courier New" w:hAnsi="Courier New" w:cs="Courier New"/>
                <w:noProof/>
                <w:highlight w:val="lightGray"/>
                <w:lang w:val="en-US"/>
              </w:rPr>
            </w:pPr>
            <w:r w:rsidRPr="00401307">
              <w:rPr>
                <w:rFonts w:ascii="Courier New" w:hAnsi="Courier New" w:cs="Courier New"/>
                <w:noProof/>
                <w:highlight w:val="lightGray"/>
                <w:lang w:val="en-US"/>
              </w:rPr>
              <w:t>self.type = ObjecttypeVisie:: document or</w:t>
            </w:r>
          </w:p>
          <w:p w14:paraId="6CD32069" w14:textId="32A6EBEB" w:rsidR="00A724FC" w:rsidRPr="00401307" w:rsidRDefault="009C6139" w:rsidP="00A724FC">
            <w:pPr>
              <w:rPr>
                <w:rFonts w:ascii="Courier New" w:hAnsi="Courier New" w:cs="Courier New"/>
                <w:noProof/>
                <w:highlight w:val="lightGray"/>
                <w:lang w:val="en-US"/>
              </w:rPr>
            </w:pPr>
            <w:r w:rsidRPr="00401307">
              <w:rPr>
                <w:rFonts w:ascii="Courier New" w:hAnsi="Courier New" w:cs="Courier New"/>
                <w:noProof/>
                <w:highlight w:val="lightGray"/>
                <w:lang w:val="en-US"/>
              </w:rPr>
              <w:t>self.type = ObjecttypeBesluit:: besluitdocument) then</w:t>
            </w:r>
          </w:p>
          <w:p w14:paraId="6CD3206A" w14:textId="10E3191C" w:rsidR="00A724FC" w:rsidRPr="00401307" w:rsidRDefault="00A036D6" w:rsidP="00A724FC">
            <w:pPr>
              <w:rPr>
                <w:rFonts w:ascii="Courier New" w:hAnsi="Courier New" w:cs="Courier New"/>
                <w:noProof/>
                <w:highlight w:val="lightGray"/>
                <w:lang w:val="en-US"/>
              </w:rPr>
            </w:pPr>
            <w:r>
              <w:rPr>
                <w:rFonts w:ascii="Courier New" w:hAnsi="Courier New" w:cs="Courier New"/>
                <w:noProof/>
                <w:highlight w:val="lightGray"/>
                <w:lang w:val="en-US"/>
              </w:rPr>
              <w:t> </w:t>
            </w:r>
          </w:p>
          <w:p w14:paraId="6CD3206B" w14:textId="2C9A570D" w:rsidR="00A724FC" w:rsidRPr="00401307" w:rsidRDefault="009C6139" w:rsidP="00A724FC">
            <w:pPr>
              <w:rPr>
                <w:rFonts w:ascii="Courier New" w:hAnsi="Courier New" w:cs="Courier New"/>
                <w:noProof/>
                <w:highlight w:val="lightGray"/>
                <w:lang w:val="en-US"/>
              </w:rPr>
            </w:pPr>
            <w:r w:rsidRPr="00401307">
              <w:rPr>
                <w:rFonts w:ascii="Courier New" w:hAnsi="Courier New" w:cs="Courier New"/>
                <w:noProof/>
                <w:highlight w:val="lightGray"/>
                <w:lang w:val="en-US"/>
              </w:rPr>
              <w:t>self.tekstMetadata</w:t>
            </w:r>
            <w:r w:rsidR="00E537F1" w:rsidRPr="00401307">
              <w:rPr>
                <w:rFonts w:ascii="Courier New" w:hAnsi="Courier New" w:cs="Courier New"/>
                <w:noProof/>
                <w:highlight w:val="lightGray"/>
                <w:lang w:val="en-US"/>
              </w:rPr>
              <w:t>-&gt;</w:t>
            </w:r>
            <w:r w:rsidRPr="00401307">
              <w:rPr>
                <w:rFonts w:ascii="Courier New" w:hAnsi="Courier New" w:cs="Courier New"/>
                <w:noProof/>
                <w:highlight w:val="lightGray"/>
                <w:lang w:val="en-US"/>
              </w:rPr>
              <w:t>isEmpty()</w:t>
            </w:r>
          </w:p>
          <w:p w14:paraId="6CD3206C" w14:textId="7346F4CD" w:rsidR="00B72D1E" w:rsidRPr="00401307" w:rsidRDefault="00A036D6" w:rsidP="00A724FC">
            <w:pPr>
              <w:rPr>
                <w:rFonts w:ascii="Courier New" w:hAnsi="Courier New" w:cs="Courier New"/>
                <w:noProof/>
                <w:highlight w:val="lightGray"/>
                <w:lang w:val="en-US"/>
              </w:rPr>
            </w:pPr>
            <w:r>
              <w:rPr>
                <w:rFonts w:ascii="Courier New" w:hAnsi="Courier New" w:cs="Courier New"/>
                <w:noProof/>
                <w:highlight w:val="lightGray"/>
                <w:lang w:val="en-US"/>
              </w:rPr>
              <w:t> </w:t>
            </w:r>
          </w:p>
          <w:p w14:paraId="6CD3206D" w14:textId="0FDF2D0C" w:rsidR="00B72D1E" w:rsidRPr="00401307" w:rsidRDefault="009C6139" w:rsidP="00A724FC">
            <w:pPr>
              <w:rPr>
                <w:rFonts w:ascii="Courier New" w:hAnsi="Courier New" w:cs="Courier New"/>
                <w:noProof/>
                <w:highlight w:val="lightGray"/>
                <w:lang w:val="en-US"/>
              </w:rPr>
            </w:pPr>
            <w:r w:rsidRPr="00401307">
              <w:rPr>
                <w:rFonts w:ascii="Courier New" w:hAnsi="Courier New" w:cs="Courier New"/>
                <w:noProof/>
                <w:highlight w:val="lightGray"/>
                <w:lang w:val="en-US"/>
              </w:rPr>
              <w:t>else</w:t>
            </w:r>
          </w:p>
          <w:p w14:paraId="6CD3206E" w14:textId="042A4E11" w:rsidR="00B72D1E" w:rsidRPr="00401307" w:rsidRDefault="00A036D6" w:rsidP="00A724FC">
            <w:pPr>
              <w:rPr>
                <w:rFonts w:ascii="Courier New" w:hAnsi="Courier New" w:cs="Courier New"/>
                <w:noProof/>
                <w:highlight w:val="lightGray"/>
                <w:lang w:val="en-US"/>
              </w:rPr>
            </w:pPr>
            <w:r>
              <w:rPr>
                <w:rFonts w:ascii="Courier New" w:hAnsi="Courier New" w:cs="Courier New"/>
                <w:noProof/>
                <w:highlight w:val="lightGray"/>
                <w:lang w:val="en-US"/>
              </w:rPr>
              <w:t> </w:t>
            </w:r>
          </w:p>
          <w:p w14:paraId="6CD32070" w14:textId="57AD087C" w:rsidR="00B72D1E" w:rsidRPr="00F11E4A" w:rsidRDefault="009C6139" w:rsidP="00401307">
            <w:pPr>
              <w:rPr>
                <w:noProof/>
                <w:lang w:val="en-US"/>
              </w:rPr>
            </w:pPr>
            <w:r w:rsidRPr="00401307">
              <w:rPr>
                <w:rFonts w:ascii="Courier New" w:hAnsi="Courier New" w:cs="Courier New"/>
                <w:noProof/>
                <w:highlight w:val="lightGray"/>
                <w:lang w:val="en-US"/>
              </w:rPr>
              <w:t>self.tekstMetadata</w:t>
            </w:r>
            <w:r w:rsidR="00E537F1" w:rsidRPr="00401307">
              <w:rPr>
                <w:rFonts w:ascii="Courier New" w:hAnsi="Courier New" w:cs="Courier New"/>
                <w:noProof/>
                <w:highlight w:val="lightGray"/>
                <w:lang w:val="en-US"/>
              </w:rPr>
              <w:t>-&gt;</w:t>
            </w:r>
            <w:r w:rsidRPr="00401307">
              <w:rPr>
                <w:rFonts w:ascii="Courier New" w:hAnsi="Courier New" w:cs="Courier New"/>
                <w:noProof/>
                <w:highlight w:val="lightGray"/>
                <w:lang w:val="en-US"/>
              </w:rPr>
              <w:t>notEmpty()</w:t>
            </w:r>
          </w:p>
        </w:tc>
      </w:tr>
      <w:tr w:rsidR="004A0C7E" w14:paraId="6CD32074" w14:textId="71EACF1A" w:rsidTr="00907EC1">
        <w:tc>
          <w:tcPr>
            <w:tcW w:w="534" w:type="dxa"/>
          </w:tcPr>
          <w:p w14:paraId="6CD32072" w14:textId="1184271F" w:rsidR="004A0C7E" w:rsidRDefault="004A0C7E" w:rsidP="004A0C7E"/>
        </w:tc>
        <w:tc>
          <w:tcPr>
            <w:tcW w:w="8344" w:type="dxa"/>
          </w:tcPr>
          <w:p w14:paraId="6CD32073" w14:textId="29CF85FC" w:rsidR="004A0C7E" w:rsidRPr="00471DA7" w:rsidRDefault="004A0C7E" w:rsidP="00A036D6">
            <w:pPr>
              <w:rPr>
                <w:highlight w:val="lightGray"/>
              </w:rPr>
            </w:pPr>
          </w:p>
        </w:tc>
      </w:tr>
      <w:tr w:rsidR="004A0C7E" w14:paraId="6CD3207B" w14:textId="3ECF5961" w:rsidTr="00907EC1">
        <w:tc>
          <w:tcPr>
            <w:tcW w:w="534" w:type="dxa"/>
          </w:tcPr>
          <w:p w14:paraId="6CD32075" w14:textId="2B269BB7" w:rsidR="004A0C7E" w:rsidRDefault="004A0C7E" w:rsidP="004A0C7E">
            <w:r>
              <w:t>T2</w:t>
            </w:r>
          </w:p>
        </w:tc>
        <w:tc>
          <w:tcPr>
            <w:tcW w:w="8344" w:type="dxa"/>
          </w:tcPr>
          <w:p w14:paraId="6CD32076" w14:textId="244B669D" w:rsidR="004A0C7E" w:rsidRPr="006E46CB" w:rsidRDefault="004A0C7E" w:rsidP="004A0C7E">
            <w:pPr>
              <w:rPr>
                <w:b/>
              </w:rPr>
            </w:pPr>
            <w:r w:rsidRPr="006E46CB">
              <w:rPr>
                <w:b/>
              </w:rPr>
              <w:t xml:space="preserve">Relatie tussen toegestane objecttypen (attribuut </w:t>
            </w:r>
            <w:r w:rsidR="00513D0D" w:rsidRPr="006E46CB">
              <w:rPr>
                <w:b/>
              </w:rPr>
              <w:t>‘</w:t>
            </w:r>
            <w:r w:rsidRPr="006E46CB">
              <w:rPr>
                <w:b/>
              </w:rPr>
              <w:t>type</w:t>
            </w:r>
            <w:r w:rsidR="00513D0D" w:rsidRPr="006E46CB">
              <w:rPr>
                <w:b/>
              </w:rPr>
              <w:t>’</w:t>
            </w:r>
            <w:r w:rsidRPr="006E46CB">
              <w:rPr>
                <w:b/>
              </w:rPr>
              <w:t>) en plantype (</w:t>
            </w:r>
            <w:r w:rsidR="00513D0D" w:rsidRPr="006E46CB">
              <w:rPr>
                <w:b/>
              </w:rPr>
              <w:t>‘</w:t>
            </w:r>
            <w:r w:rsidRPr="006E46CB">
              <w:rPr>
                <w:b/>
              </w:rPr>
              <w:t>typePlan</w:t>
            </w:r>
            <w:r w:rsidR="00513D0D" w:rsidRPr="006E46CB">
              <w:rPr>
                <w:b/>
              </w:rPr>
              <w:t>’</w:t>
            </w:r>
            <w:r w:rsidRPr="006E46CB">
              <w:rPr>
                <w:b/>
              </w:rPr>
              <w:t>).</w:t>
            </w:r>
          </w:p>
          <w:p w14:paraId="6CD32077" w14:textId="1BFEDD29" w:rsidR="00513D0D" w:rsidRPr="00513D0D" w:rsidRDefault="006E46CB" w:rsidP="006E46CB">
            <w:r w:rsidRPr="006E46CB">
              <w:rPr>
                <w:rFonts w:cs="Verdana"/>
                <w:b/>
              </w:rPr>
              <w:t>Plannen:</w:t>
            </w:r>
            <w:r>
              <w:rPr>
                <w:rFonts w:cs="Verdana"/>
              </w:rPr>
              <w:t xml:space="preserve"> </w:t>
            </w:r>
            <w:r w:rsidR="00513D0D" w:rsidRPr="006E46CB">
              <w:rPr>
                <w:rFonts w:cs="Verdana"/>
              </w:rPr>
              <w:t>bestemmingsplan, behe</w:t>
            </w:r>
            <w:r w:rsidRPr="006E46CB">
              <w:rPr>
                <w:rFonts w:cs="Verdana"/>
              </w:rPr>
              <w:t xml:space="preserve">ersverordening, inpassingsplan, </w:t>
            </w:r>
            <w:r w:rsidR="00513D0D" w:rsidRPr="006E46CB">
              <w:rPr>
                <w:rFonts w:cs="Verdana"/>
              </w:rPr>
              <w:t>rijksbestemmingsplan, wijzigingsplan en uitwerkingsplan</w:t>
            </w:r>
          </w:p>
          <w:p w14:paraId="6CD32078" w14:textId="187E8AFA" w:rsidR="00513D0D" w:rsidRDefault="006E46CB" w:rsidP="006E46CB">
            <w:r w:rsidRPr="006E46CB">
              <w:rPr>
                <w:b/>
              </w:rPr>
              <w:t>Visies:</w:t>
            </w:r>
            <w:r>
              <w:t xml:space="preserve"> structuurvisie</w:t>
            </w:r>
          </w:p>
          <w:p w14:paraId="6CD3207A" w14:textId="7D7DD527" w:rsidR="004A0C7E" w:rsidRDefault="006E46CB" w:rsidP="00371320">
            <w:r w:rsidRPr="006E46CB">
              <w:rPr>
                <w:b/>
              </w:rPr>
              <w:t>Besluiten:</w:t>
            </w:r>
            <w:r>
              <w:t xml:space="preserve"> provinciale verordening, amvb, regeling, aanwijzingsbesluit, beheersverordening, exploitatieplan, gerechtelijke uitspraak, omgevingsvergunning, reactieve aanwijzing, voorbereidingsbesluit</w:t>
            </w:r>
          </w:p>
        </w:tc>
      </w:tr>
      <w:tr w:rsidR="004A0C7E" w14:paraId="6CD32092" w14:textId="37F776CD" w:rsidTr="00907EC1">
        <w:tc>
          <w:tcPr>
            <w:tcW w:w="534" w:type="dxa"/>
          </w:tcPr>
          <w:p w14:paraId="6CD3207C" w14:textId="33A4C185" w:rsidR="004A0C7E" w:rsidRDefault="004A0C7E" w:rsidP="004A0C7E"/>
        </w:tc>
        <w:tc>
          <w:tcPr>
            <w:tcW w:w="8344" w:type="dxa"/>
          </w:tcPr>
          <w:p w14:paraId="6CD3207D" w14:textId="503FED8A" w:rsidR="00513D0D" w:rsidRPr="00401307" w:rsidRDefault="00513D0D" w:rsidP="00513D0D">
            <w:pPr>
              <w:rPr>
                <w:rFonts w:ascii="Courier New" w:hAnsi="Courier New" w:cs="Courier New"/>
                <w:noProof/>
                <w:highlight w:val="lightGray"/>
              </w:rPr>
            </w:pPr>
            <w:r w:rsidRPr="00401307">
              <w:rPr>
                <w:rFonts w:ascii="Courier New" w:hAnsi="Courier New" w:cs="Courier New"/>
                <w:noProof/>
                <w:highlight w:val="lightGray"/>
              </w:rPr>
              <w:t>Context: IMROPT2012::TekstObject</w:t>
            </w:r>
          </w:p>
          <w:p w14:paraId="6CD3207E" w14:textId="43F5AA0C" w:rsidR="00513D0D" w:rsidRPr="00401307" w:rsidRDefault="00513D0D" w:rsidP="00513D0D">
            <w:pPr>
              <w:rPr>
                <w:rFonts w:ascii="Courier New" w:hAnsi="Courier New" w:cs="Courier New"/>
                <w:noProof/>
                <w:highlight w:val="lightGray"/>
              </w:rPr>
            </w:pPr>
            <w:r w:rsidRPr="00401307">
              <w:rPr>
                <w:rFonts w:ascii="Courier New" w:hAnsi="Courier New" w:cs="Courier New"/>
                <w:noProof/>
                <w:highlight w:val="lightGray"/>
              </w:rPr>
              <w:t>Inv ObjecttypePerPlantype:</w:t>
            </w:r>
          </w:p>
          <w:p w14:paraId="6CD3207F" w14:textId="353B4082" w:rsidR="00DA06B6" w:rsidRPr="00401307" w:rsidRDefault="00DA06B6" w:rsidP="00DA06B6">
            <w:pPr>
              <w:autoSpaceDE w:val="0"/>
              <w:autoSpaceDN w:val="0"/>
              <w:adjustRightInd w:val="0"/>
              <w:spacing w:line="240" w:lineRule="auto"/>
              <w:rPr>
                <w:rFonts w:ascii="Courier New" w:hAnsi="Courier New" w:cs="Courier New"/>
                <w:noProof/>
                <w:highlight w:val="lightGray"/>
              </w:rPr>
            </w:pPr>
            <w:r w:rsidRPr="00401307">
              <w:rPr>
                <w:rFonts w:ascii="Courier New" w:hAnsi="Courier New" w:cs="Courier New"/>
                <w:noProof/>
                <w:highlight w:val="lightGray"/>
              </w:rPr>
              <w:t>def: PlanLijst : set = Set{'bestemmingsplan','beheersverordening','inpassingsplan','rijksbestemmingsplan','wijzigingsplan','uitwerkingsplan'}</w:t>
            </w:r>
          </w:p>
          <w:p w14:paraId="6CD32080" w14:textId="6B4222FA" w:rsidR="00DA06B6" w:rsidRPr="00401307" w:rsidRDefault="00DA06B6" w:rsidP="00DA06B6">
            <w:pPr>
              <w:autoSpaceDE w:val="0"/>
              <w:autoSpaceDN w:val="0"/>
              <w:adjustRightInd w:val="0"/>
              <w:spacing w:line="240" w:lineRule="auto"/>
              <w:rPr>
                <w:rFonts w:ascii="Courier New" w:hAnsi="Courier New" w:cs="Courier New"/>
                <w:noProof/>
                <w:highlight w:val="lightGray"/>
              </w:rPr>
            </w:pPr>
            <w:r w:rsidRPr="00401307">
              <w:rPr>
                <w:rFonts w:ascii="Courier New" w:hAnsi="Courier New" w:cs="Courier New"/>
                <w:noProof/>
                <w:highlight w:val="lightGray"/>
              </w:rPr>
              <w:t>def: VisieLijst : set = Set{'structuurvisie'}</w:t>
            </w:r>
          </w:p>
          <w:p w14:paraId="6CD32081" w14:textId="4BF46702" w:rsidR="00DA06B6" w:rsidRPr="00401307" w:rsidRDefault="00DA06B6" w:rsidP="00DA06B6">
            <w:pPr>
              <w:autoSpaceDE w:val="0"/>
              <w:autoSpaceDN w:val="0"/>
              <w:adjustRightInd w:val="0"/>
              <w:spacing w:line="240" w:lineRule="auto"/>
              <w:rPr>
                <w:rFonts w:ascii="Courier New" w:hAnsi="Courier New" w:cs="Courier New"/>
                <w:noProof/>
                <w:highlight w:val="lightGray"/>
              </w:rPr>
            </w:pPr>
            <w:r w:rsidRPr="00401307">
              <w:rPr>
                <w:rFonts w:ascii="Courier New" w:hAnsi="Courier New" w:cs="Courier New"/>
                <w:noProof/>
                <w:highlight w:val="lightGray"/>
              </w:rPr>
              <w:lastRenderedPageBreak/>
              <w:t>def: BesluitLijst : set = Set{'provinciale verordening','amvb','regeling,aanwijzingsbesluit', 'beheersverordening','exploitatieplan','gerechtelijke uitspraak','omgevingsvergunning','reactieve aanwijzing','voorbereidingsbesluit'}</w:t>
            </w:r>
          </w:p>
          <w:p w14:paraId="6CD32082" w14:textId="73CDB8C0" w:rsidR="00DA06B6" w:rsidRPr="005B1752" w:rsidRDefault="00A036D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 </w:t>
            </w:r>
          </w:p>
          <w:p w14:paraId="6CD32083" w14:textId="23B1A5EF" w:rsidR="00DA06B6" w:rsidRPr="005B1752" w:rsidRDefault="00DA06B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and</w:t>
            </w:r>
          </w:p>
          <w:p w14:paraId="6CD32084" w14:textId="3C788078" w:rsidR="00DA06B6" w:rsidRPr="005B1752" w:rsidRDefault="00DA06B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Planlijst.includes(self.tekstMetadata.TekstMetadata.typePlan) implies</w:t>
            </w:r>
          </w:p>
          <w:p w14:paraId="6CD32085" w14:textId="799FA4EB" w:rsidR="00DA06B6" w:rsidRPr="005B1752" w:rsidRDefault="00A036D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 </w:t>
            </w:r>
          </w:p>
          <w:p w14:paraId="6CD32086" w14:textId="0D642944" w:rsidR="00DA06B6" w:rsidRPr="005B1752" w:rsidRDefault="00DA06B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self.type.Objecttype.lijst1</w:t>
            </w:r>
            <w:r w:rsidR="00E537F1" w:rsidRPr="005B1752">
              <w:rPr>
                <w:rFonts w:ascii="Courier New" w:hAnsi="Courier New" w:cs="Courier New"/>
                <w:noProof/>
                <w:highlight w:val="lightGray"/>
              </w:rPr>
              <w:t>-&gt;</w:t>
            </w:r>
            <w:r w:rsidRPr="005B1752">
              <w:rPr>
                <w:rFonts w:ascii="Courier New" w:hAnsi="Courier New" w:cs="Courier New"/>
                <w:noProof/>
                <w:highlight w:val="lightGray"/>
              </w:rPr>
              <w:t>notEmpty()</w:t>
            </w:r>
          </w:p>
          <w:p w14:paraId="6CD32087" w14:textId="5A4DD75F" w:rsidR="00DA06B6" w:rsidRPr="005B1752" w:rsidRDefault="00A036D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 </w:t>
            </w:r>
          </w:p>
          <w:p w14:paraId="6CD32088" w14:textId="7AEFCE08" w:rsidR="00DA06B6" w:rsidRPr="005B1752" w:rsidRDefault="00DA06B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and</w:t>
            </w:r>
          </w:p>
          <w:p w14:paraId="6CD32089" w14:textId="4A8F9282" w:rsidR="00DA06B6" w:rsidRPr="005B1752" w:rsidRDefault="00DA06B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VisieLijst.includes(self.tekstMetadata.TekstMetadata.typePlan) implies</w:t>
            </w:r>
          </w:p>
          <w:p w14:paraId="6CD3208A" w14:textId="774C4594" w:rsidR="00DA06B6" w:rsidRPr="005B1752" w:rsidRDefault="00A036D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 </w:t>
            </w:r>
          </w:p>
          <w:p w14:paraId="6CD3208B" w14:textId="0B060C6E" w:rsidR="00DA06B6" w:rsidRPr="005B1752" w:rsidRDefault="00DA06B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self.type.Objecttype.lijst2</w:t>
            </w:r>
            <w:r w:rsidR="00E537F1" w:rsidRPr="005B1752">
              <w:rPr>
                <w:rFonts w:ascii="Courier New" w:hAnsi="Courier New" w:cs="Courier New"/>
                <w:noProof/>
                <w:highlight w:val="lightGray"/>
              </w:rPr>
              <w:t>-&gt;</w:t>
            </w:r>
            <w:r w:rsidRPr="005B1752">
              <w:rPr>
                <w:rFonts w:ascii="Courier New" w:hAnsi="Courier New" w:cs="Courier New"/>
                <w:noProof/>
                <w:highlight w:val="lightGray"/>
              </w:rPr>
              <w:t>notEmpty()</w:t>
            </w:r>
          </w:p>
          <w:p w14:paraId="6CD3208C" w14:textId="44163873" w:rsidR="00DA06B6" w:rsidRPr="005B1752" w:rsidRDefault="00A036D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 </w:t>
            </w:r>
          </w:p>
          <w:p w14:paraId="6CD3208D" w14:textId="22BE85CC" w:rsidR="00DA06B6" w:rsidRPr="005B1752" w:rsidRDefault="00DA06B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and</w:t>
            </w:r>
          </w:p>
          <w:p w14:paraId="6CD3208E" w14:textId="143C4380" w:rsidR="00DA06B6" w:rsidRPr="005B1752" w:rsidRDefault="00DA06B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Besluitlijst.includes(self.tekstMetadata.TekstMetadata.typePlan) implies</w:t>
            </w:r>
          </w:p>
          <w:p w14:paraId="6CD3208F" w14:textId="23806D05" w:rsidR="00DA06B6" w:rsidRPr="005B1752" w:rsidRDefault="00A036D6" w:rsidP="00DA06B6">
            <w:pPr>
              <w:autoSpaceDE w:val="0"/>
              <w:autoSpaceDN w:val="0"/>
              <w:adjustRightInd w:val="0"/>
              <w:spacing w:line="240" w:lineRule="auto"/>
              <w:rPr>
                <w:rFonts w:ascii="Courier New" w:hAnsi="Courier New" w:cs="Courier New"/>
                <w:noProof/>
                <w:highlight w:val="lightGray"/>
              </w:rPr>
            </w:pPr>
            <w:r w:rsidRPr="005B1752">
              <w:rPr>
                <w:rFonts w:ascii="Courier New" w:hAnsi="Courier New" w:cs="Courier New"/>
                <w:noProof/>
                <w:highlight w:val="lightGray"/>
              </w:rPr>
              <w:t> </w:t>
            </w:r>
          </w:p>
          <w:p w14:paraId="6CD32091" w14:textId="5F672AE8" w:rsidR="004A0C7E" w:rsidRDefault="00DA06B6" w:rsidP="00371320">
            <w:pPr>
              <w:rPr>
                <w:noProof/>
              </w:rPr>
            </w:pPr>
            <w:r w:rsidRPr="005B1752">
              <w:rPr>
                <w:rFonts w:ascii="Courier New" w:hAnsi="Courier New" w:cs="Courier New"/>
                <w:noProof/>
                <w:highlight w:val="lightGray"/>
              </w:rPr>
              <w:t>self.type.Objecttype.lijst3</w:t>
            </w:r>
            <w:r w:rsidR="00E537F1" w:rsidRPr="005B1752">
              <w:rPr>
                <w:rFonts w:ascii="Courier New" w:hAnsi="Courier New" w:cs="Courier New"/>
                <w:noProof/>
                <w:highlight w:val="lightGray"/>
              </w:rPr>
              <w:t>-&gt;</w:t>
            </w:r>
            <w:r w:rsidRPr="005B1752">
              <w:rPr>
                <w:rFonts w:ascii="Courier New" w:hAnsi="Courier New" w:cs="Courier New"/>
                <w:noProof/>
                <w:highlight w:val="lightGray"/>
              </w:rPr>
              <w:t>notEmpty()</w:t>
            </w:r>
          </w:p>
        </w:tc>
      </w:tr>
      <w:tr w:rsidR="004A0C7E" w14:paraId="6CD32095" w14:textId="496C5E48" w:rsidTr="00907EC1">
        <w:tc>
          <w:tcPr>
            <w:tcW w:w="534" w:type="dxa"/>
          </w:tcPr>
          <w:p w14:paraId="6CD32093" w14:textId="2B9576C2" w:rsidR="004A0C7E" w:rsidRDefault="004A0C7E" w:rsidP="004A0C7E"/>
        </w:tc>
        <w:tc>
          <w:tcPr>
            <w:tcW w:w="8344" w:type="dxa"/>
          </w:tcPr>
          <w:p w14:paraId="6CD32094" w14:textId="1FF9B39D" w:rsidR="004A0C7E" w:rsidRDefault="004A0C7E" w:rsidP="004A0C7E"/>
        </w:tc>
      </w:tr>
      <w:tr w:rsidR="004A0C7E" w14:paraId="6CD32099" w14:textId="24968262" w:rsidTr="00907EC1">
        <w:tc>
          <w:tcPr>
            <w:tcW w:w="534" w:type="dxa"/>
          </w:tcPr>
          <w:p w14:paraId="6CD32096" w14:textId="418D89BF" w:rsidR="004A0C7E" w:rsidRDefault="004A0C7E" w:rsidP="004A0C7E">
            <w:r>
              <w:t>T3</w:t>
            </w:r>
          </w:p>
        </w:tc>
        <w:tc>
          <w:tcPr>
            <w:tcW w:w="8344" w:type="dxa"/>
          </w:tcPr>
          <w:p w14:paraId="6CD32098" w14:textId="790CA64E" w:rsidR="004A0C7E" w:rsidRDefault="00CA522E" w:rsidP="00371320">
            <w:r>
              <w:rPr>
                <w:b/>
              </w:rPr>
              <w:t>Van de a</w:t>
            </w:r>
            <w:r w:rsidR="004A0C7E" w:rsidRPr="00DA06B6">
              <w:rPr>
                <w:b/>
              </w:rPr>
              <w:t>ttributen label, nummer, naam</w:t>
            </w:r>
            <w:r>
              <w:rPr>
                <w:b/>
              </w:rPr>
              <w:t xml:space="preserve"> moet er minstens 1 voorkomen.</w:t>
            </w:r>
          </w:p>
        </w:tc>
      </w:tr>
      <w:tr w:rsidR="004A0C7E" w14:paraId="6CD3209F" w14:textId="5261C44B" w:rsidTr="00907EC1">
        <w:tc>
          <w:tcPr>
            <w:tcW w:w="534" w:type="dxa"/>
          </w:tcPr>
          <w:p w14:paraId="6CD3209A" w14:textId="3D14A791" w:rsidR="004A0C7E" w:rsidRDefault="004A0C7E" w:rsidP="004A0C7E"/>
        </w:tc>
        <w:tc>
          <w:tcPr>
            <w:tcW w:w="8344" w:type="dxa"/>
          </w:tcPr>
          <w:p w14:paraId="6CD3209B" w14:textId="67698E45" w:rsidR="00654759" w:rsidRPr="00401307" w:rsidRDefault="00654759" w:rsidP="00654759">
            <w:pPr>
              <w:rPr>
                <w:rFonts w:ascii="Courier New" w:hAnsi="Courier New" w:cs="Courier New"/>
                <w:noProof/>
                <w:highlight w:val="lightGray"/>
              </w:rPr>
            </w:pPr>
            <w:r w:rsidRPr="00401307">
              <w:rPr>
                <w:rFonts w:ascii="Courier New" w:hAnsi="Courier New" w:cs="Courier New"/>
                <w:noProof/>
                <w:highlight w:val="lightGray"/>
              </w:rPr>
              <w:t>Context: IMROPT2012::TitelInfo</w:t>
            </w:r>
          </w:p>
          <w:p w14:paraId="6CD3209C" w14:textId="7C50A76B" w:rsidR="00654759" w:rsidRPr="00401307" w:rsidRDefault="00654759" w:rsidP="00654759">
            <w:pPr>
              <w:rPr>
                <w:rFonts w:ascii="Courier New" w:hAnsi="Courier New" w:cs="Courier New"/>
                <w:noProof/>
                <w:highlight w:val="lightGray"/>
              </w:rPr>
            </w:pPr>
            <w:r w:rsidRPr="00401307">
              <w:rPr>
                <w:rFonts w:ascii="Courier New" w:hAnsi="Courier New" w:cs="Courier New"/>
                <w:noProof/>
                <w:highlight w:val="lightGray"/>
              </w:rPr>
              <w:t>Inv Minstens1Attribuut:</w:t>
            </w:r>
          </w:p>
          <w:p w14:paraId="6CD3209E" w14:textId="13E5FC4C" w:rsidR="004A0C7E" w:rsidRDefault="00654759" w:rsidP="00371320">
            <w:pPr>
              <w:rPr>
                <w:noProof/>
              </w:rPr>
            </w:pPr>
            <w:r w:rsidRPr="00401307">
              <w:rPr>
                <w:rFonts w:ascii="Courier New" w:hAnsi="Courier New" w:cs="Courier New"/>
                <w:noProof/>
                <w:highlight w:val="lightGray"/>
              </w:rPr>
              <w:t>(self.label-&gt;size() + self.nummer-&gt;size() + self.naam-&gt;size()) &gt;= 1</w:t>
            </w:r>
          </w:p>
        </w:tc>
      </w:tr>
    </w:tbl>
    <w:p w14:paraId="6CD320A3" w14:textId="77777777" w:rsidR="00841558" w:rsidRDefault="00841558" w:rsidP="009D64AA">
      <w:pPr>
        <w:pStyle w:val="Kop1"/>
      </w:pPr>
      <w:bookmarkStart w:id="95" w:name="_Toc318209094"/>
      <w:bookmarkStart w:id="96" w:name="_Ref144370807"/>
      <w:bookmarkStart w:id="97" w:name="_Ref144370907"/>
      <w:r>
        <w:lastRenderedPageBreak/>
        <w:t>Metadata</w:t>
      </w:r>
      <w:bookmarkEnd w:id="95"/>
      <w:bookmarkEnd w:id="96"/>
      <w:bookmarkEnd w:id="97"/>
    </w:p>
    <w:p w14:paraId="6CD320A4" w14:textId="18330F46" w:rsidR="00841558" w:rsidRPr="00BA2F8B" w:rsidRDefault="00841558" w:rsidP="009D64AA">
      <w:r w:rsidRPr="006455E2">
        <w:t>Metadata zijn gegevens over gegevens. Bepaalde metadata zijn in de gegevensset opgenomen.</w:t>
      </w:r>
      <w:r w:rsidRPr="00346343">
        <w:t xml:space="preserve"> Onderstaand diagram en tabel geven de gegevens weer die als metadata in </w:t>
      </w:r>
      <w:r w:rsidR="004B0E3C">
        <w:t xml:space="preserve">het plantekstenbestand </w:t>
      </w:r>
      <w:r w:rsidRPr="00346343">
        <w:t xml:space="preserve">in de klasse </w:t>
      </w:r>
      <w:r w:rsidR="00FB3CDC">
        <w:t>TekstMetadata</w:t>
      </w:r>
      <w:r w:rsidR="00AD0B43">
        <w:t xml:space="preserve"> </w:t>
      </w:r>
      <w:r w:rsidRPr="00346343">
        <w:t>zijn opgenomen.</w:t>
      </w:r>
    </w:p>
    <w:p w14:paraId="0AEBF9D9" w14:textId="668732E9" w:rsidR="00BE059F" w:rsidRPr="009D64AA" w:rsidRDefault="00961C6C" w:rsidP="00961C6C">
      <w:pPr>
        <w:pStyle w:val="Figuur"/>
      </w:pPr>
      <w:r>
        <w:rPr>
          <w:noProof/>
        </w:rPr>
        <w:drawing>
          <wp:inline distT="0" distB="0" distL="0" distR="0" wp14:anchorId="6BB90C4D" wp14:editId="3E15F8B8">
            <wp:extent cx="4496427" cy="2448267"/>
            <wp:effectExtent l="0" t="0" r="0" b="0"/>
            <wp:docPr id="1868225859" name="Afbeelding 4" descr="Afbeelding met tekst, schermopname, Lettertype, scher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25859" name="Afbeelding 4" descr="Afbeelding met tekst, schermopname, Lettertype, scherm&#10;&#10;Automatisch gegenereerde beschrijving"/>
                    <pic:cNvPicPr/>
                  </pic:nvPicPr>
                  <pic:blipFill>
                    <a:blip r:embed="rId14">
                      <a:extLst>
                        <a:ext uri="{28A0092B-C50C-407E-A947-70E740481C1C}">
                          <a14:useLocalDpi xmlns:a14="http://schemas.microsoft.com/office/drawing/2010/main" val="0"/>
                        </a:ext>
                      </a:extLst>
                    </a:blip>
                    <a:stretch>
                      <a:fillRect/>
                    </a:stretch>
                  </pic:blipFill>
                  <pic:spPr>
                    <a:xfrm>
                      <a:off x="0" y="0"/>
                      <a:ext cx="4496427" cy="2448267"/>
                    </a:xfrm>
                    <a:prstGeom prst="rect">
                      <a:avLst/>
                    </a:prstGeom>
                  </pic:spPr>
                </pic:pic>
              </a:graphicData>
            </a:graphic>
          </wp:inline>
        </w:drawing>
      </w:r>
    </w:p>
    <w:p w14:paraId="56A3B4B6" w14:textId="3780A03F" w:rsidR="00AD0B43" w:rsidRDefault="00FB3CDC" w:rsidP="00961C6C">
      <w:pPr>
        <w:pStyle w:val="Figuurbijschrift"/>
      </w:pPr>
      <w:r>
        <w:t>TekstMetadata</w:t>
      </w:r>
    </w:p>
    <w:p w14:paraId="6CD320A7" w14:textId="615885AE" w:rsidR="00841558" w:rsidRDefault="00841558" w:rsidP="00841558">
      <w:r>
        <w:t xml:space="preserve">De klasse </w:t>
      </w:r>
      <w:r w:rsidR="00FB3CDC">
        <w:t>TekstMetadata</w:t>
      </w:r>
      <w:r w:rsidR="00AD0B43">
        <w:t xml:space="preserve"> </w:t>
      </w:r>
      <w:r>
        <w:t>bevat een aantal algemene kenmerken die van toepassing zijn op de gehele tekst. Er is van deze klasse dus ook altijd maar één object per plan aanwezig.</w:t>
      </w:r>
    </w:p>
    <w:p w14:paraId="4042F634" w14:textId="5C90616F" w:rsidR="00AD0B43" w:rsidRDefault="00841558" w:rsidP="00841558">
      <w:r>
        <w:t xml:space="preserve">Een groot deel van deze algemene eigenschappen hoort bij het plan als geheel (dus inclusief geometrie). Deze eigenschappen zijn bij de (geometrisch bepaalde) klasse Plangebied (IMRO2012) </w:t>
      </w:r>
      <w:r w:rsidR="00363073" w:rsidRPr="00363073">
        <w:t>[link toevoegen]</w:t>
      </w:r>
      <w:r w:rsidR="00363073">
        <w:t xml:space="preserve"> </w:t>
      </w:r>
      <w:r>
        <w:t>of in de metadata van de GML ondergebracht. De tekst is daaraan gekoppeld. Een objectgerichte plantekst kan dus nooit zelfstandig bestaan. Altijd is minimaal één plangebied vereist.</w:t>
      </w:r>
    </w:p>
    <w:p w14:paraId="6CD320A9" w14:textId="63EC0DD1" w:rsidR="00841558" w:rsidRDefault="00841558" w:rsidP="00841558"/>
    <w:p w14:paraId="6CD320AA" w14:textId="77777777" w:rsidR="00841558" w:rsidRDefault="00841558" w:rsidP="00841558">
      <w:r>
        <w:t xml:space="preserve">In </w:t>
      </w:r>
      <w:r>
        <w:fldChar w:fldCharType="begin"/>
      </w:r>
      <w:r>
        <w:instrText xml:space="preserve"> REF _Ref308085672 \h  \* MERGEFORMAT </w:instrText>
      </w:r>
      <w:r>
        <w:fldChar w:fldCharType="separate"/>
      </w:r>
      <w:r w:rsidR="003E1D6A" w:rsidRPr="003E1D6A">
        <w:t xml:space="preserve">Tabel </w:t>
      </w:r>
      <w:r w:rsidR="003E1D6A" w:rsidRPr="003E1D6A">
        <w:rPr>
          <w:noProof/>
        </w:rPr>
        <w:t>17</w:t>
      </w:r>
      <w:r>
        <w:fldChar w:fldCharType="end"/>
      </w:r>
      <w:r>
        <w:t xml:space="preserve"> wordt de klasse </w:t>
      </w:r>
      <w:r w:rsidR="00FB3CDC">
        <w:t xml:space="preserve">TekstMetadata </w:t>
      </w:r>
      <w:r>
        <w:t>beschreven, de waarden aangegeven die deze attributen moeten bevatten en wordt aangegeven hoe vaak het attribuut voorkomt. Na de tabel wordt per attribuut een nadere toelichting gegeven.</w:t>
      </w:r>
    </w:p>
    <w:p w14:paraId="6CD320AC" w14:textId="3425348D" w:rsidR="00841558" w:rsidRPr="009D64AA" w:rsidRDefault="00841558" w:rsidP="00961C6C">
      <w:pPr>
        <w:pStyle w:val="Tabeltitel"/>
      </w:pPr>
      <w:bookmarkStart w:id="98" w:name="_Ref308085672"/>
      <w:r w:rsidRPr="009D64AA">
        <w:t>Tabel</w:t>
      </w:r>
      <w:bookmarkEnd w:id="98"/>
      <w:r w:rsidR="00AD0B43">
        <w:t xml:space="preserve"> </w:t>
      </w:r>
      <w:r w:rsidRPr="009D64AA">
        <w:t xml:space="preserve">Klasse </w:t>
      </w:r>
      <w:r w:rsidR="00FB3CDC" w:rsidRPr="009D64AA">
        <w:t>TekstMetadata</w:t>
      </w:r>
    </w:p>
    <w:tbl>
      <w:tblPr>
        <w:tblStyle w:val="Tabel"/>
        <w:tblW w:w="8653" w:type="dxa"/>
        <w:tblLayout w:type="fixed"/>
        <w:tblLook w:val="0620" w:firstRow="1" w:lastRow="0" w:firstColumn="0" w:lastColumn="0" w:noHBand="1" w:noVBand="1"/>
      </w:tblPr>
      <w:tblGrid>
        <w:gridCol w:w="2416"/>
        <w:gridCol w:w="709"/>
        <w:gridCol w:w="5528"/>
      </w:tblGrid>
      <w:tr w:rsidR="00F4141C" w:rsidRPr="001544B2" w14:paraId="6CD320B0" w14:textId="0F857E0A" w:rsidTr="00907EC1">
        <w:trPr>
          <w:cnfStyle w:val="100000000000" w:firstRow="1" w:lastRow="0" w:firstColumn="0" w:lastColumn="0" w:oddVBand="0" w:evenVBand="0" w:oddHBand="0" w:evenHBand="0" w:firstRowFirstColumn="0" w:firstRowLastColumn="0" w:lastRowFirstColumn="0" w:lastRowLastColumn="0"/>
          <w:tblHeader/>
        </w:trPr>
        <w:tc>
          <w:tcPr>
            <w:tcW w:w="2416" w:type="dxa"/>
          </w:tcPr>
          <w:p w14:paraId="6CD320AE" w14:textId="1ACF6C78" w:rsidR="009C6139" w:rsidRDefault="00F4141C" w:rsidP="009C6139">
            <w:pPr>
              <w:spacing w:before="80" w:after="40" w:line="240" w:lineRule="atLeast"/>
              <w:rPr>
                <w:b/>
                <w:noProof/>
              </w:rPr>
            </w:pPr>
            <w:r>
              <w:rPr>
                <w:b/>
                <w:noProof/>
              </w:rPr>
              <w:t>Klasse</w:t>
            </w:r>
          </w:p>
        </w:tc>
        <w:tc>
          <w:tcPr>
            <w:tcW w:w="6237" w:type="dxa"/>
            <w:gridSpan w:val="2"/>
          </w:tcPr>
          <w:p w14:paraId="6CD320AF" w14:textId="4A7898AA" w:rsidR="009C6139" w:rsidRDefault="00F4141C" w:rsidP="009C6139">
            <w:pPr>
              <w:spacing w:before="80" w:after="40" w:line="240" w:lineRule="atLeast"/>
              <w:rPr>
                <w:b/>
                <w:szCs w:val="30"/>
              </w:rPr>
            </w:pPr>
            <w:r>
              <w:rPr>
                <w:b/>
              </w:rPr>
              <w:t>TekstMetadata</w:t>
            </w:r>
          </w:p>
        </w:tc>
      </w:tr>
      <w:tr w:rsidR="00F4141C" w:rsidRPr="001544B2" w14:paraId="6CD320B3" w14:textId="59333F95" w:rsidTr="00907EC1">
        <w:tc>
          <w:tcPr>
            <w:tcW w:w="2416" w:type="dxa"/>
          </w:tcPr>
          <w:p w14:paraId="6CD320B1" w14:textId="4A1D3ECB" w:rsidR="009C6139" w:rsidRDefault="00F4141C" w:rsidP="009C6139">
            <w:pPr>
              <w:spacing w:before="80" w:after="40" w:line="240" w:lineRule="atLeast"/>
              <w:rPr>
                <w:b/>
                <w:noProof/>
              </w:rPr>
            </w:pPr>
            <w:r w:rsidRPr="00173278">
              <w:t>Definitie</w:t>
            </w:r>
          </w:p>
        </w:tc>
        <w:tc>
          <w:tcPr>
            <w:tcW w:w="6237" w:type="dxa"/>
            <w:gridSpan w:val="2"/>
          </w:tcPr>
          <w:p w14:paraId="6CD320B2" w14:textId="6F6D8FD1" w:rsidR="009C6139" w:rsidRDefault="00F4141C" w:rsidP="009C6139">
            <w:pPr>
              <w:spacing w:before="80" w:after="40" w:line="240" w:lineRule="atLeast"/>
              <w:rPr>
                <w:b/>
              </w:rPr>
            </w:pPr>
            <w:r>
              <w:t>Kenmerken die van toepassing zijn op de gehele tekst.</w:t>
            </w:r>
          </w:p>
        </w:tc>
      </w:tr>
      <w:tr w:rsidR="00F4141C" w:rsidRPr="001544B2" w14:paraId="6CD320B6" w14:textId="0F16B0DA" w:rsidTr="00907EC1">
        <w:tc>
          <w:tcPr>
            <w:tcW w:w="2416" w:type="dxa"/>
          </w:tcPr>
          <w:p w14:paraId="6CD320B4" w14:textId="116674C0" w:rsidR="009C6139" w:rsidRDefault="00F4141C" w:rsidP="009C6139">
            <w:pPr>
              <w:spacing w:before="80" w:after="40" w:line="240" w:lineRule="atLeast"/>
              <w:rPr>
                <w:b/>
                <w:noProof/>
              </w:rPr>
            </w:pPr>
            <w:r w:rsidRPr="00520D43">
              <w:t xml:space="preserve">Herkomst definitie </w:t>
            </w:r>
          </w:p>
        </w:tc>
        <w:tc>
          <w:tcPr>
            <w:tcW w:w="6237" w:type="dxa"/>
            <w:gridSpan w:val="2"/>
          </w:tcPr>
          <w:p w14:paraId="6CD320B5" w14:textId="796E1488" w:rsidR="009C6139" w:rsidRDefault="00F4141C" w:rsidP="009C6139">
            <w:pPr>
              <w:spacing w:before="80" w:after="40" w:line="240" w:lineRule="atLeast"/>
              <w:rPr>
                <w:b/>
              </w:rPr>
            </w:pPr>
            <w:r>
              <w:t>IMROPT</w:t>
            </w:r>
          </w:p>
        </w:tc>
      </w:tr>
      <w:tr w:rsidR="00F4141C" w:rsidRPr="001544B2" w14:paraId="6CD320B8" w14:textId="7F91BFF3" w:rsidTr="00907EC1">
        <w:tc>
          <w:tcPr>
            <w:tcW w:w="8653" w:type="dxa"/>
            <w:gridSpan w:val="3"/>
          </w:tcPr>
          <w:p w14:paraId="6CD320B7" w14:textId="1F89ABD5" w:rsidR="009C6139" w:rsidRDefault="00F4141C" w:rsidP="009C6139">
            <w:pPr>
              <w:spacing w:before="80" w:after="40" w:line="240" w:lineRule="atLeast"/>
              <w:rPr>
                <w:b/>
              </w:rPr>
            </w:pPr>
            <w:r>
              <w:t>Attributen</w:t>
            </w:r>
          </w:p>
        </w:tc>
      </w:tr>
      <w:tr w:rsidR="00F4141C" w:rsidRPr="001544B2" w14:paraId="6CD320BC" w14:textId="117EC509" w:rsidTr="00907EC1">
        <w:tc>
          <w:tcPr>
            <w:tcW w:w="2416" w:type="dxa"/>
          </w:tcPr>
          <w:p w14:paraId="6CD320B9" w14:textId="1585E1EA" w:rsidR="009C6139" w:rsidRDefault="00F4141C" w:rsidP="009C6139">
            <w:pPr>
              <w:spacing w:before="80" w:after="40" w:line="240" w:lineRule="atLeast"/>
              <w:rPr>
                <w:b/>
                <w:noProof/>
              </w:rPr>
            </w:pPr>
            <w:r w:rsidRPr="00173278">
              <w:rPr>
                <w:i/>
              </w:rPr>
              <w:lastRenderedPageBreak/>
              <w:t>Attribuutnaam</w:t>
            </w:r>
          </w:p>
        </w:tc>
        <w:tc>
          <w:tcPr>
            <w:tcW w:w="709" w:type="dxa"/>
          </w:tcPr>
          <w:p w14:paraId="6CD320BA" w14:textId="30B7CD9B" w:rsidR="009C6139" w:rsidRDefault="00F4141C" w:rsidP="009C6139">
            <w:pPr>
              <w:spacing w:before="80" w:after="40" w:line="240" w:lineRule="atLeast"/>
              <w:rPr>
                <w:b/>
              </w:rPr>
            </w:pPr>
            <w:r w:rsidRPr="00173278">
              <w:rPr>
                <w:b/>
              </w:rPr>
              <w:t>m*</w:t>
            </w:r>
          </w:p>
        </w:tc>
        <w:tc>
          <w:tcPr>
            <w:tcW w:w="5528" w:type="dxa"/>
          </w:tcPr>
          <w:p w14:paraId="6CD320BB" w14:textId="359E35B2" w:rsidR="009C6139" w:rsidRDefault="00F4141C" w:rsidP="009C6139">
            <w:pPr>
              <w:spacing w:before="80" w:after="40" w:line="240" w:lineRule="atLeast"/>
              <w:rPr>
                <w:b/>
              </w:rPr>
            </w:pPr>
            <w:r>
              <w:rPr>
                <w:b/>
              </w:rPr>
              <w:t>Toelichting</w:t>
            </w:r>
          </w:p>
        </w:tc>
      </w:tr>
      <w:tr w:rsidR="00F4141C" w:rsidRPr="001544B2" w14:paraId="6CD320C1" w14:textId="44F1E601" w:rsidTr="00907EC1">
        <w:tc>
          <w:tcPr>
            <w:tcW w:w="2410" w:type="dxa"/>
          </w:tcPr>
          <w:p w14:paraId="6CD320BD" w14:textId="4800926E" w:rsidR="009C6139" w:rsidRDefault="00F4141C" w:rsidP="009C6139">
            <w:pPr>
              <w:spacing w:before="80" w:after="40" w:line="240" w:lineRule="atLeast"/>
              <w:rPr>
                <w:noProof/>
              </w:rPr>
            </w:pPr>
            <w:r>
              <w:rPr>
                <w:noProof/>
              </w:rPr>
              <w:t>i</w:t>
            </w:r>
            <w:r w:rsidRPr="001544B2">
              <w:rPr>
                <w:noProof/>
              </w:rPr>
              <w:t>dentificatie</w:t>
            </w:r>
          </w:p>
        </w:tc>
        <w:tc>
          <w:tcPr>
            <w:tcW w:w="709" w:type="dxa"/>
          </w:tcPr>
          <w:p w14:paraId="6CD320BE" w14:textId="2FBCC385" w:rsidR="009C6139" w:rsidRDefault="00F4141C" w:rsidP="009C6139">
            <w:pPr>
              <w:spacing w:before="80" w:after="40" w:line="240" w:lineRule="atLeast"/>
            </w:pPr>
            <w:r w:rsidRPr="001544B2">
              <w:t>1</w:t>
            </w:r>
          </w:p>
        </w:tc>
        <w:tc>
          <w:tcPr>
            <w:tcW w:w="5528" w:type="dxa"/>
          </w:tcPr>
          <w:p w14:paraId="3AFB28EC" w14:textId="29F6C348" w:rsidR="00AD0B43" w:rsidRDefault="00F4141C" w:rsidP="009C6139">
            <w:pPr>
              <w:spacing w:before="80" w:after="40" w:line="240" w:lineRule="atLeast"/>
            </w:pPr>
            <w:r w:rsidRPr="001544B2">
              <w:t xml:space="preserve">eigen identificatie (idn) van </w:t>
            </w:r>
            <w:r>
              <w:t xml:space="preserve">de TekstMetadata </w:t>
            </w:r>
            <w:r w:rsidRPr="001544B2">
              <w:t xml:space="preserve">. De code moet uniek zijn binnen </w:t>
            </w:r>
            <w:r>
              <w:t>het plantekstenbestand</w:t>
            </w:r>
            <w:r w:rsidRPr="001544B2">
              <w:t>. De identificatie begint met "</w:t>
            </w:r>
            <w:r>
              <w:t>NL.IMRO.PT</w:t>
            </w:r>
            <w:r w:rsidRPr="001544B2">
              <w:t xml:space="preserve">." en wordt gevolgd door max. </w:t>
            </w:r>
            <w:r>
              <w:t>32</w:t>
            </w:r>
            <w:r w:rsidRPr="001544B2">
              <w:t xml:space="preserve"> alfanumerieke te</w:t>
            </w:r>
            <w:r w:rsidRPr="001544B2">
              <w:softHyphen/>
              <w:t>kens.</w:t>
            </w:r>
          </w:p>
          <w:p w14:paraId="6CD320C0" w14:textId="505DC80A" w:rsidR="009C6139" w:rsidRDefault="00F4141C" w:rsidP="009C6139">
            <w:pPr>
              <w:spacing w:before="80" w:after="40" w:line="240" w:lineRule="atLeast"/>
            </w:pPr>
            <w:r w:rsidRPr="001544B2">
              <w:t xml:space="preserve">De volgende reguliere expressie is van toepassing: </w:t>
            </w:r>
            <w:r w:rsidRPr="00FB3CDC">
              <w:rPr>
                <w:rFonts w:ascii="Courier New" w:hAnsi="Courier New" w:cs="Courier New"/>
                <w:sz w:val="18"/>
                <w:szCs w:val="18"/>
              </w:rPr>
              <w:t>NL\.IMRO\.PT\.[A-Za-z0-9_\-</w:t>
            </w:r>
            <w:r>
              <w:rPr>
                <w:rFonts w:ascii="Courier New" w:hAnsi="Courier New" w:cs="Courier New"/>
                <w:sz w:val="18"/>
                <w:szCs w:val="18"/>
              </w:rPr>
              <w:t>,</w:t>
            </w:r>
            <w:r w:rsidRPr="00FB3CDC">
              <w:rPr>
                <w:rFonts w:ascii="Courier New" w:hAnsi="Courier New" w:cs="Courier New"/>
                <w:sz w:val="18"/>
                <w:szCs w:val="18"/>
              </w:rPr>
              <w:t>\.]{1,32}</w:t>
            </w:r>
          </w:p>
        </w:tc>
      </w:tr>
      <w:tr w:rsidR="00F4141C" w:rsidRPr="001544B2" w14:paraId="6CD320C5" w14:textId="06C3CA47" w:rsidTr="00907EC1">
        <w:tc>
          <w:tcPr>
            <w:tcW w:w="2410" w:type="dxa"/>
          </w:tcPr>
          <w:p w14:paraId="6CD320C2" w14:textId="2FA8D124" w:rsidR="009C6139" w:rsidRDefault="00F4141C" w:rsidP="009C6139">
            <w:pPr>
              <w:spacing w:before="80" w:after="40" w:line="240" w:lineRule="atLeast"/>
              <w:rPr>
                <w:noProof/>
              </w:rPr>
            </w:pPr>
            <w:r w:rsidRPr="001544B2">
              <w:rPr>
                <w:noProof/>
              </w:rPr>
              <w:t>verwijzingNaarPlangebied</w:t>
            </w:r>
          </w:p>
        </w:tc>
        <w:tc>
          <w:tcPr>
            <w:tcW w:w="709" w:type="dxa"/>
          </w:tcPr>
          <w:p w14:paraId="6CD320C3" w14:textId="21C114D9" w:rsidR="009C6139" w:rsidRDefault="00F4141C" w:rsidP="009C6139">
            <w:pPr>
              <w:spacing w:before="80" w:after="40" w:line="240" w:lineRule="atLeast"/>
            </w:pPr>
            <w:r w:rsidRPr="001544B2">
              <w:t>1</w:t>
            </w:r>
          </w:p>
        </w:tc>
        <w:tc>
          <w:tcPr>
            <w:tcW w:w="5528" w:type="dxa"/>
          </w:tcPr>
          <w:p w14:paraId="6CD320C4" w14:textId="2C3BA208" w:rsidR="009C6139" w:rsidRDefault="00F4141C" w:rsidP="009C6139">
            <w:pPr>
              <w:spacing w:before="80" w:after="40" w:line="240" w:lineRule="atLeast"/>
            </w:pPr>
            <w:r w:rsidRPr="001544B2">
              <w:t xml:space="preserve">identificatie (idn) van het IMRO Plangebied waar </w:t>
            </w:r>
            <w:r>
              <w:t xml:space="preserve">het plantekstenbestand </w:t>
            </w:r>
            <w:r w:rsidRPr="001544B2">
              <w:t>bij hoort.</w:t>
            </w:r>
          </w:p>
        </w:tc>
      </w:tr>
      <w:tr w:rsidR="00F4141C" w:rsidRPr="009D2D80" w14:paraId="6CD320C9" w14:textId="2971EF5F" w:rsidTr="00907EC1">
        <w:tc>
          <w:tcPr>
            <w:tcW w:w="2416" w:type="dxa"/>
          </w:tcPr>
          <w:p w14:paraId="6CD320C6" w14:textId="79FB8D62" w:rsidR="009C6139" w:rsidRDefault="00F4141C" w:rsidP="009C6139">
            <w:pPr>
              <w:spacing w:before="80" w:after="40" w:line="240" w:lineRule="atLeast"/>
              <w:rPr>
                <w:noProof/>
              </w:rPr>
            </w:pPr>
            <w:r w:rsidRPr="009D2D80">
              <w:rPr>
                <w:noProof/>
              </w:rPr>
              <w:t>typePlan</w:t>
            </w:r>
          </w:p>
        </w:tc>
        <w:tc>
          <w:tcPr>
            <w:tcW w:w="709" w:type="dxa"/>
          </w:tcPr>
          <w:p w14:paraId="6CD320C7" w14:textId="5B338761" w:rsidR="009C6139" w:rsidRDefault="00F4141C" w:rsidP="009C6139">
            <w:pPr>
              <w:spacing w:before="80" w:after="40" w:line="240" w:lineRule="atLeast"/>
            </w:pPr>
            <w:r>
              <w:t>0..</w:t>
            </w:r>
            <w:r w:rsidRPr="009D2D80">
              <w:t>1</w:t>
            </w:r>
          </w:p>
        </w:tc>
        <w:tc>
          <w:tcPr>
            <w:tcW w:w="5528" w:type="dxa"/>
          </w:tcPr>
          <w:p w14:paraId="6CD320C8" w14:textId="67725D4B" w:rsidR="009C6139" w:rsidRDefault="00F4141C" w:rsidP="009C6139">
            <w:pPr>
              <w:spacing w:before="80" w:after="40" w:line="240" w:lineRule="atLeast"/>
            </w:pPr>
            <w:r>
              <w:t>de waarde van het attribuut typePlan van het Plangebied waar het plantekstenbestand bij hoort.</w:t>
            </w:r>
          </w:p>
        </w:tc>
      </w:tr>
      <w:tr w:rsidR="00F4141C" w:rsidRPr="009D2D80" w14:paraId="6CD320CD" w14:textId="3E85D365" w:rsidTr="00907EC1">
        <w:tc>
          <w:tcPr>
            <w:tcW w:w="2416" w:type="dxa"/>
          </w:tcPr>
          <w:p w14:paraId="6CD320CA" w14:textId="71341DD7" w:rsidR="009C6139" w:rsidRDefault="00F4141C" w:rsidP="009C6139">
            <w:pPr>
              <w:spacing w:before="80" w:after="40" w:line="240" w:lineRule="atLeast"/>
              <w:rPr>
                <w:noProof/>
              </w:rPr>
            </w:pPr>
            <w:r w:rsidRPr="003142F2">
              <w:rPr>
                <w:noProof/>
              </w:rPr>
              <w:t xml:space="preserve">naam </w:t>
            </w:r>
          </w:p>
        </w:tc>
        <w:tc>
          <w:tcPr>
            <w:tcW w:w="709" w:type="dxa"/>
          </w:tcPr>
          <w:p w14:paraId="6CD320CB" w14:textId="72C9E25C" w:rsidR="009C6139" w:rsidRDefault="00F4141C" w:rsidP="009C6139">
            <w:pPr>
              <w:spacing w:before="80" w:after="40" w:line="240" w:lineRule="atLeast"/>
            </w:pPr>
            <w:r>
              <w:t>0..</w:t>
            </w:r>
            <w:r w:rsidRPr="003142F2">
              <w:t>1</w:t>
            </w:r>
          </w:p>
        </w:tc>
        <w:tc>
          <w:tcPr>
            <w:tcW w:w="5528" w:type="dxa"/>
          </w:tcPr>
          <w:p w14:paraId="6CD320CC" w14:textId="6EC2B425" w:rsidR="009C6139" w:rsidRDefault="00F4141C" w:rsidP="009C6139">
            <w:pPr>
              <w:spacing w:before="80" w:after="40" w:line="240" w:lineRule="atLeast"/>
            </w:pPr>
            <w:r w:rsidRPr="0049683E">
              <w:t xml:space="preserve">volgens de </w:t>
            </w:r>
            <w:r>
              <w:t>(</w:t>
            </w:r>
            <w:r w:rsidRPr="0049683E">
              <w:t>aanhaal</w:t>
            </w:r>
            <w:r>
              <w:t>)</w:t>
            </w:r>
            <w:r w:rsidRPr="0049683E">
              <w:t>titel</w:t>
            </w:r>
          </w:p>
        </w:tc>
      </w:tr>
      <w:tr w:rsidR="00F4141C" w:rsidRPr="009D2D80" w14:paraId="6CD320D1" w14:textId="31B61709" w:rsidTr="00907EC1">
        <w:tc>
          <w:tcPr>
            <w:tcW w:w="2416" w:type="dxa"/>
          </w:tcPr>
          <w:p w14:paraId="6CD320CE" w14:textId="6E595562" w:rsidR="009C6139" w:rsidRDefault="00F4141C" w:rsidP="009C6139">
            <w:pPr>
              <w:spacing w:before="80" w:after="40" w:line="240" w:lineRule="atLeast"/>
              <w:rPr>
                <w:iCs/>
                <w:noProof/>
              </w:rPr>
            </w:pPr>
            <w:r w:rsidRPr="009D2D80">
              <w:rPr>
                <w:iCs/>
                <w:noProof/>
              </w:rPr>
              <w:t>beleidsmatigVerantwoorde</w:t>
            </w:r>
            <w:r w:rsidRPr="009D2D80">
              <w:rPr>
                <w:iCs/>
                <w:noProof/>
              </w:rPr>
              <w:softHyphen/>
              <w:t>lijkeOverheid</w:t>
            </w:r>
          </w:p>
        </w:tc>
        <w:tc>
          <w:tcPr>
            <w:tcW w:w="709" w:type="dxa"/>
          </w:tcPr>
          <w:p w14:paraId="6CD320CF" w14:textId="512A03B7" w:rsidR="009C6139" w:rsidRDefault="00F4141C" w:rsidP="009C6139">
            <w:pPr>
              <w:spacing w:before="80" w:after="40" w:line="240" w:lineRule="atLeast"/>
              <w:rPr>
                <w:iCs/>
              </w:rPr>
            </w:pPr>
            <w:r>
              <w:rPr>
                <w:iCs/>
              </w:rPr>
              <w:t>0..</w:t>
            </w:r>
            <w:r w:rsidRPr="009D2D80">
              <w:rPr>
                <w:iCs/>
              </w:rPr>
              <w:t>1</w:t>
            </w:r>
          </w:p>
        </w:tc>
        <w:tc>
          <w:tcPr>
            <w:tcW w:w="5528" w:type="dxa"/>
          </w:tcPr>
          <w:p w14:paraId="6CD320D0" w14:textId="4D14CAD4" w:rsidR="009C6139" w:rsidRDefault="00F4141C" w:rsidP="009C6139">
            <w:pPr>
              <w:spacing w:before="80" w:after="40" w:line="240" w:lineRule="atLeast"/>
              <w:rPr>
                <w:iCs/>
              </w:rPr>
            </w:pPr>
            <w:r w:rsidRPr="009D2D80">
              <w:rPr>
                <w:iCs/>
              </w:rPr>
              <w:t>één van de waa</w:t>
            </w:r>
            <w:r>
              <w:rPr>
                <w:iCs/>
              </w:rPr>
              <w:t>rden volgens domein Overheden_XX</w:t>
            </w:r>
          </w:p>
        </w:tc>
      </w:tr>
      <w:tr w:rsidR="00F4141C" w:rsidRPr="009D2D80" w14:paraId="6CD320D6" w14:textId="33CA1DC9" w:rsidTr="00907EC1">
        <w:tc>
          <w:tcPr>
            <w:tcW w:w="2416" w:type="dxa"/>
          </w:tcPr>
          <w:p w14:paraId="6CD320D3" w14:textId="0AE96E63" w:rsidR="009C6139" w:rsidRDefault="00F4141C" w:rsidP="009C6139">
            <w:pPr>
              <w:spacing w:before="80" w:after="40" w:line="240" w:lineRule="atLeast"/>
              <w:rPr>
                <w:iCs/>
                <w:noProof/>
              </w:rPr>
            </w:pPr>
            <w:r w:rsidRPr="009D2D80">
              <w:rPr>
                <w:iCs/>
                <w:noProof/>
              </w:rPr>
              <w:t>naamOverheid</w:t>
            </w:r>
          </w:p>
        </w:tc>
        <w:tc>
          <w:tcPr>
            <w:tcW w:w="709" w:type="dxa"/>
          </w:tcPr>
          <w:p w14:paraId="6CD320D4" w14:textId="62C1C5AF" w:rsidR="009C6139" w:rsidRDefault="00F4141C" w:rsidP="009C6139">
            <w:pPr>
              <w:spacing w:before="80" w:after="40" w:line="240" w:lineRule="atLeast"/>
              <w:rPr>
                <w:iCs/>
              </w:rPr>
            </w:pPr>
            <w:r>
              <w:rPr>
                <w:iCs/>
              </w:rPr>
              <w:t>0</w:t>
            </w:r>
            <w:r w:rsidRPr="0027448E">
              <w:rPr>
                <w:iCs/>
              </w:rPr>
              <w:t>..n</w:t>
            </w:r>
          </w:p>
        </w:tc>
        <w:tc>
          <w:tcPr>
            <w:tcW w:w="5528" w:type="dxa"/>
          </w:tcPr>
          <w:p w14:paraId="6CD320D5" w14:textId="535D0D0A" w:rsidR="009C6139" w:rsidRDefault="00F4141C" w:rsidP="009C6139">
            <w:pPr>
              <w:spacing w:before="80" w:after="40" w:line="240" w:lineRule="atLeast"/>
              <w:rPr>
                <w:iCs/>
              </w:rPr>
            </w:pPr>
            <w:r w:rsidRPr="0032201D">
              <w:rPr>
                <w:lang w:val="nl"/>
              </w:rPr>
              <w:t>volgens format in de vorm: gemeente …</w:t>
            </w:r>
            <w:r>
              <w:rPr>
                <w:lang w:val="nl"/>
              </w:rPr>
              <w:t>.</w:t>
            </w:r>
            <w:r w:rsidRPr="0032201D">
              <w:rPr>
                <w:lang w:val="nl"/>
              </w:rPr>
              <w:t>, deelgemeente/ stadsdeel …., provincie …. of ministerie ….</w:t>
            </w:r>
            <w:r>
              <w:rPr>
                <w:lang w:val="nl"/>
              </w:rPr>
              <w:t>; a</w:t>
            </w:r>
            <w:r w:rsidRPr="0032201D">
              <w:rPr>
                <w:lang w:val="nl"/>
              </w:rPr>
              <w:t xml:space="preserve">lleen </w:t>
            </w:r>
            <w:r>
              <w:rPr>
                <w:lang w:val="nl"/>
              </w:rPr>
              <w:t>bij</w:t>
            </w:r>
            <w:r w:rsidRPr="0032201D">
              <w:t xml:space="preserve"> meer</w:t>
            </w:r>
            <w:r w:rsidRPr="0032201D">
              <w:softHyphen/>
              <w:t>dere verantwoordelijke ministeries wordt naam</w:t>
            </w:r>
            <w:r>
              <w:softHyphen/>
            </w:r>
            <w:r w:rsidRPr="0032201D">
              <w:t>Overheid evenzoveel ingevuld</w:t>
            </w:r>
          </w:p>
        </w:tc>
      </w:tr>
      <w:tr w:rsidR="00F4141C" w:rsidRPr="009D2D80" w14:paraId="6CD320DA" w14:textId="44B96A54" w:rsidTr="00907EC1">
        <w:tc>
          <w:tcPr>
            <w:tcW w:w="2416" w:type="dxa"/>
          </w:tcPr>
          <w:p w14:paraId="6CD320D7" w14:textId="5FEFD85E" w:rsidR="009C6139" w:rsidRDefault="00F4141C" w:rsidP="009C6139">
            <w:pPr>
              <w:spacing w:before="80" w:after="40" w:line="240" w:lineRule="atLeast"/>
              <w:rPr>
                <w:noProof/>
              </w:rPr>
            </w:pPr>
            <w:r w:rsidRPr="009D2D80">
              <w:rPr>
                <w:noProof/>
              </w:rPr>
              <w:t>overheidsCode</w:t>
            </w:r>
          </w:p>
        </w:tc>
        <w:tc>
          <w:tcPr>
            <w:tcW w:w="709" w:type="dxa"/>
          </w:tcPr>
          <w:p w14:paraId="6CD320D8" w14:textId="308F61E6" w:rsidR="009C6139" w:rsidRDefault="00F4141C" w:rsidP="009C6139">
            <w:pPr>
              <w:spacing w:before="80" w:after="40" w:line="240" w:lineRule="atLeast"/>
            </w:pPr>
            <w:r>
              <w:t>0..</w:t>
            </w:r>
            <w:r w:rsidRPr="009D2D80">
              <w:t>1</w:t>
            </w:r>
          </w:p>
        </w:tc>
        <w:tc>
          <w:tcPr>
            <w:tcW w:w="5528" w:type="dxa"/>
          </w:tcPr>
          <w:p w14:paraId="6CD320D9" w14:textId="74FDB944" w:rsidR="009C6139" w:rsidRDefault="00F4141C" w:rsidP="009C6139">
            <w:pPr>
              <w:spacing w:before="80" w:after="40" w:line="240" w:lineRule="atLeast"/>
            </w:pPr>
            <w:r w:rsidRPr="009D2D80">
              <w:t>4 cijfers; ingeval Rijk: "0000"; ingeval provincie: CBS-num</w:t>
            </w:r>
            <w:r w:rsidRPr="009D2D80">
              <w:softHyphen/>
              <w:t>mer provincie, met voor</w:t>
            </w:r>
            <w:r>
              <w:softHyphen/>
            </w:r>
            <w:r w:rsidRPr="009D2D80">
              <w:t>afgaand 2 voorloopnegens; in</w:t>
            </w:r>
            <w:r>
              <w:t>dien</w:t>
            </w:r>
            <w:r w:rsidRPr="009D2D80">
              <w:t xml:space="preserve"> deelgemeen</w:t>
            </w:r>
            <w:r w:rsidRPr="009D2D80">
              <w:softHyphen/>
              <w:t>te/</w:t>
            </w:r>
            <w:r w:rsidRPr="009D2D80">
              <w:softHyphen/>
              <w:t>stads</w:t>
            </w:r>
            <w:r w:rsidRPr="009D2D80">
              <w:softHyphen/>
              <w:t>deel: CBS-nummer gemeente</w:t>
            </w:r>
          </w:p>
        </w:tc>
      </w:tr>
      <w:tr w:rsidR="00F4141C" w:rsidRPr="003142F2" w14:paraId="6CD320DE" w14:textId="0C40E7B0" w:rsidTr="00907EC1">
        <w:tc>
          <w:tcPr>
            <w:tcW w:w="2410" w:type="dxa"/>
          </w:tcPr>
          <w:p w14:paraId="6CD320DB" w14:textId="25F9FF53" w:rsidR="009C6139" w:rsidRDefault="00F4141C" w:rsidP="009C6139">
            <w:pPr>
              <w:spacing w:before="80" w:after="40" w:line="240" w:lineRule="atLeast"/>
              <w:rPr>
                <w:rFonts w:cs="Arial"/>
                <w:noProof/>
                <w:szCs w:val="20"/>
              </w:rPr>
            </w:pPr>
            <w:r>
              <w:rPr>
                <w:rFonts w:cs="Arial"/>
                <w:noProof/>
                <w:szCs w:val="20"/>
              </w:rPr>
              <w:t>creatiedatum</w:t>
            </w:r>
          </w:p>
        </w:tc>
        <w:tc>
          <w:tcPr>
            <w:tcW w:w="709" w:type="dxa"/>
          </w:tcPr>
          <w:p w14:paraId="6CD320DC" w14:textId="0C58C702" w:rsidR="009C6139" w:rsidRDefault="00F4141C" w:rsidP="009C6139">
            <w:pPr>
              <w:spacing w:before="80" w:after="40" w:line="240" w:lineRule="atLeast"/>
              <w:rPr>
                <w:rFonts w:cs="Arial"/>
                <w:szCs w:val="20"/>
              </w:rPr>
            </w:pPr>
            <w:r>
              <w:rPr>
                <w:rFonts w:cs="Arial"/>
                <w:szCs w:val="20"/>
              </w:rPr>
              <w:t>0..</w:t>
            </w:r>
            <w:r w:rsidRPr="0049683E">
              <w:rPr>
                <w:rFonts w:cs="Arial"/>
                <w:szCs w:val="20"/>
              </w:rPr>
              <w:t>1</w:t>
            </w:r>
          </w:p>
        </w:tc>
        <w:tc>
          <w:tcPr>
            <w:tcW w:w="5528" w:type="dxa"/>
          </w:tcPr>
          <w:p w14:paraId="6CD320DD" w14:textId="15D0F482" w:rsidR="009C6139" w:rsidRDefault="00F4141C" w:rsidP="009C6139">
            <w:pPr>
              <w:spacing w:before="80" w:after="40" w:line="240" w:lineRule="atLeast"/>
              <w:rPr>
                <w:rFonts w:cs="Arial"/>
                <w:szCs w:val="20"/>
              </w:rPr>
            </w:pPr>
            <w:r w:rsidRPr="0049683E">
              <w:rPr>
                <w:rFonts w:cs="Arial"/>
                <w:szCs w:val="20"/>
              </w:rPr>
              <w:t>in de vorm: jjjj-mm-dd</w:t>
            </w:r>
          </w:p>
        </w:tc>
      </w:tr>
      <w:tr w:rsidR="00F4141C" w:rsidRPr="003142F2" w14:paraId="6CD320E2" w14:textId="5AAA2F4A" w:rsidTr="00907EC1">
        <w:tc>
          <w:tcPr>
            <w:tcW w:w="2410" w:type="dxa"/>
          </w:tcPr>
          <w:p w14:paraId="6CD320DF" w14:textId="2598B197" w:rsidR="009C6139" w:rsidRDefault="00F4141C" w:rsidP="009C6139">
            <w:pPr>
              <w:spacing w:before="80" w:after="40" w:line="240" w:lineRule="atLeast"/>
              <w:rPr>
                <w:rFonts w:cs="Arial"/>
                <w:noProof/>
                <w:szCs w:val="20"/>
              </w:rPr>
            </w:pPr>
            <w:r w:rsidRPr="0049683E">
              <w:rPr>
                <w:rFonts w:cs="Arial"/>
                <w:noProof/>
                <w:szCs w:val="20"/>
              </w:rPr>
              <w:t>naamPraktijkrichtlijn</w:t>
            </w:r>
          </w:p>
        </w:tc>
        <w:tc>
          <w:tcPr>
            <w:tcW w:w="709" w:type="dxa"/>
          </w:tcPr>
          <w:p w14:paraId="6CD320E0" w14:textId="06724EF9" w:rsidR="009C6139" w:rsidRDefault="00F4141C" w:rsidP="009C6139">
            <w:pPr>
              <w:spacing w:before="80" w:after="40" w:line="240" w:lineRule="atLeast"/>
              <w:rPr>
                <w:rFonts w:cs="Arial"/>
                <w:szCs w:val="20"/>
              </w:rPr>
            </w:pPr>
            <w:r w:rsidRPr="0049683E">
              <w:rPr>
                <w:rFonts w:cs="Arial"/>
                <w:szCs w:val="20"/>
              </w:rPr>
              <w:t>1</w:t>
            </w:r>
          </w:p>
        </w:tc>
        <w:tc>
          <w:tcPr>
            <w:tcW w:w="5528" w:type="dxa"/>
          </w:tcPr>
          <w:p w14:paraId="6CD320E1" w14:textId="0EA4930E" w:rsidR="009C6139" w:rsidRDefault="00F4141C" w:rsidP="009C6139">
            <w:pPr>
              <w:keepNext/>
              <w:spacing w:before="80" w:after="40" w:line="240" w:lineRule="atLeast"/>
              <w:rPr>
                <w:rFonts w:cs="Arial"/>
                <w:szCs w:val="20"/>
              </w:rPr>
            </w:pPr>
            <w:r>
              <w:rPr>
                <w:rFonts w:cs="Arial"/>
                <w:szCs w:val="20"/>
              </w:rPr>
              <w:t xml:space="preserve">de vaste waarde </w:t>
            </w:r>
            <w:r w:rsidRPr="0049683E">
              <w:rPr>
                <w:rFonts w:cs="Arial"/>
                <w:szCs w:val="20"/>
              </w:rPr>
              <w:t>PRP</w:t>
            </w:r>
            <w:r>
              <w:rPr>
                <w:rFonts w:cs="Arial"/>
                <w:szCs w:val="20"/>
              </w:rPr>
              <w:t>T</w:t>
            </w:r>
            <w:r w:rsidRPr="0049683E">
              <w:rPr>
                <w:rFonts w:cs="Arial"/>
                <w:szCs w:val="20"/>
              </w:rPr>
              <w:t>2012</w:t>
            </w:r>
          </w:p>
        </w:tc>
      </w:tr>
    </w:tbl>
    <w:p w14:paraId="6CD320E6" w14:textId="77777777" w:rsidR="00841558" w:rsidRDefault="00E55F53" w:rsidP="009D64AA">
      <w:pPr>
        <w:pStyle w:val="Kop1"/>
      </w:pPr>
      <w:bookmarkStart w:id="99" w:name="_Ref144370871"/>
      <w:r>
        <w:lastRenderedPageBreak/>
        <w:t>D</w:t>
      </w:r>
      <w:bookmarkStart w:id="100" w:name="_Toc318209095"/>
      <w:r>
        <w:t>omeinlijsten</w:t>
      </w:r>
      <w:bookmarkEnd w:id="99"/>
      <w:bookmarkEnd w:id="100"/>
    </w:p>
    <w:p w14:paraId="6CD320E7" w14:textId="7E43B527" w:rsidR="00841558" w:rsidRDefault="00E55F53" w:rsidP="006455E2">
      <w:r>
        <w:t>In dit hoofdstuk zijn de in IMROPT voorkomende domeinen van attribuutwaarden opgenomen. Voor definities en notatie wordt verwezen naar IMRO2012</w:t>
      </w:r>
      <w:r w:rsidR="00276FA6">
        <w:t xml:space="preserve"> [link toevoegen]</w:t>
      </w:r>
      <w:r>
        <w:t>.</w:t>
      </w:r>
    </w:p>
    <w:p w14:paraId="578AACCE" w14:textId="52E8D2E9" w:rsidR="00E46BE7" w:rsidRDefault="00E46BE7" w:rsidP="00961C6C">
      <w:pPr>
        <w:pStyle w:val="Tabeltitel"/>
      </w:pPr>
      <w:r>
        <w:t xml:space="preserve">Tabel Enumeratie voor </w:t>
      </w:r>
      <w:r w:rsidRPr="00E46BE7">
        <w:t>ObjecttypePlan</w:t>
      </w:r>
    </w:p>
    <w:tbl>
      <w:tblPr>
        <w:tblStyle w:val="Tabel"/>
        <w:tblW w:w="8789" w:type="dxa"/>
        <w:tblLook w:val="0620" w:firstRow="1" w:lastRow="0" w:firstColumn="0" w:lastColumn="0" w:noHBand="1" w:noVBand="1"/>
      </w:tblPr>
      <w:tblGrid>
        <w:gridCol w:w="8789"/>
      </w:tblGrid>
      <w:tr w:rsidR="00E55F53" w:rsidRPr="00F83861" w14:paraId="6CD320EA"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8789" w:type="dxa"/>
          </w:tcPr>
          <w:p w14:paraId="6CD320E8" w14:textId="77777777" w:rsidR="00E55F53" w:rsidRPr="00F83861" w:rsidRDefault="00E55F53" w:rsidP="00E55F53">
            <w:pPr>
              <w:jc w:val="center"/>
            </w:pPr>
            <w:r w:rsidRPr="00F83861">
              <w:t>&lt;&lt;enumeration&gt;&gt;</w:t>
            </w:r>
          </w:p>
          <w:p w14:paraId="6CD320E9" w14:textId="77777777" w:rsidR="00E55F53" w:rsidRPr="00264AB6" w:rsidRDefault="00DB2324" w:rsidP="00E55F53">
            <w:pPr>
              <w:jc w:val="center"/>
              <w:rPr>
                <w:b/>
              </w:rPr>
            </w:pPr>
            <w:bookmarkStart w:id="101" w:name="_Hlk143078376"/>
            <w:r>
              <w:rPr>
                <w:b/>
              </w:rPr>
              <w:t>Objecttype</w:t>
            </w:r>
            <w:r w:rsidR="00F5443D">
              <w:rPr>
                <w:b/>
              </w:rPr>
              <w:t>Plan</w:t>
            </w:r>
            <w:bookmarkEnd w:id="101"/>
          </w:p>
        </w:tc>
      </w:tr>
      <w:tr w:rsidR="0083628B" w:rsidRPr="0083628B" w14:paraId="6CD320EC" w14:textId="77777777" w:rsidTr="00907EC1">
        <w:tc>
          <w:tcPr>
            <w:tcW w:w="8789" w:type="dxa"/>
            <w:hideMark/>
          </w:tcPr>
          <w:p w14:paraId="6CD320EB" w14:textId="77777777" w:rsidR="002B73A1" w:rsidRDefault="0083628B" w:rsidP="002B73A1">
            <w:pPr>
              <w:rPr>
                <w:rFonts w:cs="Calibri"/>
              </w:rPr>
            </w:pPr>
            <w:r w:rsidRPr="0083628B">
              <w:rPr>
                <w:rFonts w:cs="Calibri"/>
              </w:rPr>
              <w:t>afwijken van de bouwregels</w:t>
            </w:r>
          </w:p>
        </w:tc>
      </w:tr>
      <w:tr w:rsidR="0083628B" w:rsidRPr="0083628B" w14:paraId="6CD320EE" w14:textId="77777777" w:rsidTr="00907EC1">
        <w:tc>
          <w:tcPr>
            <w:tcW w:w="8789" w:type="dxa"/>
            <w:hideMark/>
          </w:tcPr>
          <w:p w14:paraId="6CD320ED" w14:textId="77777777" w:rsidR="002B73A1" w:rsidRDefault="0083628B" w:rsidP="002B73A1">
            <w:pPr>
              <w:rPr>
                <w:rFonts w:cs="Calibri"/>
              </w:rPr>
            </w:pPr>
            <w:r w:rsidRPr="0083628B">
              <w:rPr>
                <w:rFonts w:cs="Calibri"/>
              </w:rPr>
              <w:t>afwijken van de gebruiksregels</w:t>
            </w:r>
          </w:p>
        </w:tc>
      </w:tr>
      <w:tr w:rsidR="0083628B" w:rsidRPr="0083628B" w14:paraId="6CD320F0" w14:textId="77777777" w:rsidTr="00907EC1">
        <w:tc>
          <w:tcPr>
            <w:tcW w:w="8789" w:type="dxa"/>
            <w:hideMark/>
          </w:tcPr>
          <w:p w14:paraId="6CD320EF" w14:textId="77777777" w:rsidR="002B73A1" w:rsidRDefault="0083628B" w:rsidP="002B73A1">
            <w:pPr>
              <w:rPr>
                <w:rFonts w:cs="Calibri"/>
              </w:rPr>
            </w:pPr>
            <w:r w:rsidRPr="0083628B">
              <w:rPr>
                <w:rFonts w:cs="Calibri"/>
              </w:rPr>
              <w:t>algemene aanduidingsregels</w:t>
            </w:r>
          </w:p>
        </w:tc>
      </w:tr>
      <w:tr w:rsidR="0083628B" w:rsidRPr="0083628B" w14:paraId="6CD320F2" w14:textId="77777777" w:rsidTr="00907EC1">
        <w:tc>
          <w:tcPr>
            <w:tcW w:w="8789" w:type="dxa"/>
            <w:hideMark/>
          </w:tcPr>
          <w:p w14:paraId="6CD320F1" w14:textId="77777777" w:rsidR="002B73A1" w:rsidRDefault="0083628B" w:rsidP="002B73A1">
            <w:pPr>
              <w:rPr>
                <w:rFonts w:cs="Calibri"/>
              </w:rPr>
            </w:pPr>
            <w:r w:rsidRPr="0083628B">
              <w:rPr>
                <w:rFonts w:cs="Calibri"/>
              </w:rPr>
              <w:t>algemene afwijkingsregels</w:t>
            </w:r>
          </w:p>
        </w:tc>
      </w:tr>
      <w:tr w:rsidR="0083628B" w:rsidRPr="0083628B" w14:paraId="6CD320F4" w14:textId="77777777" w:rsidTr="00907EC1">
        <w:tc>
          <w:tcPr>
            <w:tcW w:w="8789" w:type="dxa"/>
            <w:hideMark/>
          </w:tcPr>
          <w:p w14:paraId="6CD320F3" w14:textId="77777777" w:rsidR="002B73A1" w:rsidRDefault="0083628B" w:rsidP="002B73A1">
            <w:pPr>
              <w:rPr>
                <w:rFonts w:cs="Calibri"/>
              </w:rPr>
            </w:pPr>
            <w:r w:rsidRPr="0083628B">
              <w:rPr>
                <w:rFonts w:cs="Calibri"/>
              </w:rPr>
              <w:t>algemene bouwregels</w:t>
            </w:r>
          </w:p>
        </w:tc>
      </w:tr>
      <w:tr w:rsidR="0083628B" w:rsidRPr="0083628B" w14:paraId="6CD320F6" w14:textId="77777777" w:rsidTr="00907EC1">
        <w:tc>
          <w:tcPr>
            <w:tcW w:w="8789" w:type="dxa"/>
            <w:hideMark/>
          </w:tcPr>
          <w:p w14:paraId="6CD320F5" w14:textId="77777777" w:rsidR="002B73A1" w:rsidRDefault="0083628B" w:rsidP="002B73A1">
            <w:pPr>
              <w:rPr>
                <w:rFonts w:cs="Calibri"/>
              </w:rPr>
            </w:pPr>
            <w:r w:rsidRPr="0083628B">
              <w:rPr>
                <w:rFonts w:cs="Calibri"/>
              </w:rPr>
              <w:t>algemene gebruiksregels</w:t>
            </w:r>
          </w:p>
        </w:tc>
      </w:tr>
      <w:tr w:rsidR="0083628B" w:rsidRPr="0083628B" w14:paraId="6CD320F8" w14:textId="77777777" w:rsidTr="00907EC1">
        <w:tc>
          <w:tcPr>
            <w:tcW w:w="8789" w:type="dxa"/>
            <w:hideMark/>
          </w:tcPr>
          <w:p w14:paraId="6CD320F7" w14:textId="77777777" w:rsidR="002B73A1" w:rsidRDefault="0083628B" w:rsidP="002B73A1">
            <w:pPr>
              <w:rPr>
                <w:rFonts w:cs="Calibri"/>
              </w:rPr>
            </w:pPr>
            <w:r w:rsidRPr="0083628B">
              <w:rPr>
                <w:rFonts w:cs="Calibri"/>
              </w:rPr>
              <w:t>algemene procedureregels</w:t>
            </w:r>
          </w:p>
        </w:tc>
      </w:tr>
      <w:tr w:rsidR="0083628B" w:rsidRPr="0083628B" w14:paraId="6CD320FA" w14:textId="77777777" w:rsidTr="00907EC1">
        <w:tc>
          <w:tcPr>
            <w:tcW w:w="8789" w:type="dxa"/>
            <w:hideMark/>
          </w:tcPr>
          <w:p w14:paraId="6CD320F9" w14:textId="77777777" w:rsidR="002B73A1" w:rsidRDefault="0083628B" w:rsidP="002B73A1">
            <w:pPr>
              <w:rPr>
                <w:rFonts w:cs="Calibri"/>
              </w:rPr>
            </w:pPr>
            <w:r w:rsidRPr="0083628B">
              <w:rPr>
                <w:rFonts w:cs="Calibri"/>
              </w:rPr>
              <w:t>algemene regels</w:t>
            </w:r>
          </w:p>
        </w:tc>
      </w:tr>
      <w:tr w:rsidR="0083628B" w:rsidRPr="0083628B" w14:paraId="6CD320FC" w14:textId="77777777" w:rsidTr="00907EC1">
        <w:tc>
          <w:tcPr>
            <w:tcW w:w="8789" w:type="dxa"/>
            <w:hideMark/>
          </w:tcPr>
          <w:p w14:paraId="6CD320FB" w14:textId="77777777" w:rsidR="002B73A1" w:rsidRDefault="0083628B" w:rsidP="002B73A1">
            <w:pPr>
              <w:rPr>
                <w:rFonts w:cs="Calibri"/>
              </w:rPr>
            </w:pPr>
            <w:r w:rsidRPr="0083628B">
              <w:rPr>
                <w:rFonts w:cs="Calibri"/>
              </w:rPr>
              <w:t>algemene wijzigingsregels</w:t>
            </w:r>
          </w:p>
        </w:tc>
      </w:tr>
      <w:tr w:rsidR="0083628B" w:rsidRPr="0083628B" w14:paraId="6CD320FE" w14:textId="77777777" w:rsidTr="00907EC1">
        <w:tc>
          <w:tcPr>
            <w:tcW w:w="8789" w:type="dxa"/>
            <w:hideMark/>
          </w:tcPr>
          <w:p w14:paraId="6CD320FD" w14:textId="77777777" w:rsidR="002B73A1" w:rsidRDefault="0083628B" w:rsidP="002B73A1">
            <w:pPr>
              <w:rPr>
                <w:rFonts w:cs="Calibri"/>
              </w:rPr>
            </w:pPr>
            <w:r w:rsidRPr="0083628B">
              <w:rPr>
                <w:rFonts w:cs="Calibri"/>
              </w:rPr>
              <w:t>anti-dubbeltelregel</w:t>
            </w:r>
          </w:p>
        </w:tc>
      </w:tr>
      <w:tr w:rsidR="0083628B" w:rsidRPr="0083628B" w14:paraId="6CD32100" w14:textId="77777777" w:rsidTr="00907EC1">
        <w:tc>
          <w:tcPr>
            <w:tcW w:w="8789" w:type="dxa"/>
            <w:hideMark/>
          </w:tcPr>
          <w:p w14:paraId="6CD320FF" w14:textId="77777777" w:rsidR="002B73A1" w:rsidRDefault="0083628B" w:rsidP="002B73A1">
            <w:pPr>
              <w:rPr>
                <w:rFonts w:cs="Calibri"/>
              </w:rPr>
            </w:pPr>
            <w:r w:rsidRPr="0083628B">
              <w:rPr>
                <w:rFonts w:cs="Calibri"/>
              </w:rPr>
              <w:t>begrippen</w:t>
            </w:r>
          </w:p>
        </w:tc>
      </w:tr>
      <w:tr w:rsidR="0083628B" w:rsidRPr="0083628B" w14:paraId="6CD32102" w14:textId="77777777" w:rsidTr="00907EC1">
        <w:tc>
          <w:tcPr>
            <w:tcW w:w="8789" w:type="dxa"/>
            <w:hideMark/>
          </w:tcPr>
          <w:p w14:paraId="6CD32101" w14:textId="77777777" w:rsidR="002B73A1" w:rsidRDefault="0083628B" w:rsidP="002B73A1">
            <w:pPr>
              <w:rPr>
                <w:rFonts w:cs="Calibri"/>
              </w:rPr>
            </w:pPr>
            <w:r w:rsidRPr="0083628B">
              <w:rPr>
                <w:rFonts w:cs="Calibri"/>
              </w:rPr>
              <w:t>bestemming</w:t>
            </w:r>
          </w:p>
        </w:tc>
      </w:tr>
      <w:tr w:rsidR="0083628B" w:rsidRPr="0083628B" w14:paraId="6CD32104" w14:textId="77777777" w:rsidTr="00907EC1">
        <w:tc>
          <w:tcPr>
            <w:tcW w:w="8789" w:type="dxa"/>
            <w:hideMark/>
          </w:tcPr>
          <w:p w14:paraId="6CD32103" w14:textId="77777777" w:rsidR="002B73A1" w:rsidRDefault="0083628B" w:rsidP="002B73A1">
            <w:pPr>
              <w:rPr>
                <w:rFonts w:cs="Calibri"/>
              </w:rPr>
            </w:pPr>
            <w:r w:rsidRPr="0083628B">
              <w:rPr>
                <w:rFonts w:cs="Calibri"/>
              </w:rPr>
              <w:t>bestemmingsomschrijving</w:t>
            </w:r>
          </w:p>
        </w:tc>
      </w:tr>
      <w:tr w:rsidR="0083628B" w:rsidRPr="0083628B" w14:paraId="6CD32106" w14:textId="77777777" w:rsidTr="00907EC1">
        <w:tc>
          <w:tcPr>
            <w:tcW w:w="8789" w:type="dxa"/>
            <w:hideMark/>
          </w:tcPr>
          <w:p w14:paraId="6CD32105" w14:textId="77777777" w:rsidR="002B73A1" w:rsidRDefault="0083628B" w:rsidP="002B73A1">
            <w:pPr>
              <w:rPr>
                <w:rFonts w:cs="Calibri"/>
              </w:rPr>
            </w:pPr>
            <w:r w:rsidRPr="0083628B">
              <w:rPr>
                <w:rFonts w:cs="Calibri"/>
              </w:rPr>
              <w:t>bestemmingsregels</w:t>
            </w:r>
          </w:p>
        </w:tc>
      </w:tr>
      <w:tr w:rsidR="0083628B" w:rsidRPr="0083628B" w14:paraId="6CD32108" w14:textId="77777777" w:rsidTr="00907EC1">
        <w:tc>
          <w:tcPr>
            <w:tcW w:w="8789" w:type="dxa"/>
            <w:hideMark/>
          </w:tcPr>
          <w:p w14:paraId="6CD32107" w14:textId="77777777" w:rsidR="002B73A1" w:rsidRDefault="0083628B" w:rsidP="002B73A1">
            <w:pPr>
              <w:rPr>
                <w:rFonts w:cs="Calibri"/>
              </w:rPr>
            </w:pPr>
            <w:r w:rsidRPr="0083628B">
              <w:rPr>
                <w:rFonts w:cs="Calibri"/>
              </w:rPr>
              <w:t>bijlage bij regels</w:t>
            </w:r>
          </w:p>
        </w:tc>
      </w:tr>
      <w:tr w:rsidR="0083628B" w:rsidRPr="0083628B" w14:paraId="6CD3210A" w14:textId="77777777" w:rsidTr="00907EC1">
        <w:tc>
          <w:tcPr>
            <w:tcW w:w="8789" w:type="dxa"/>
            <w:hideMark/>
          </w:tcPr>
          <w:p w14:paraId="6CD32109" w14:textId="77777777" w:rsidR="002B73A1" w:rsidRDefault="0083628B" w:rsidP="002B73A1">
            <w:pPr>
              <w:rPr>
                <w:rFonts w:cs="Calibri"/>
              </w:rPr>
            </w:pPr>
            <w:r w:rsidRPr="0083628B">
              <w:rPr>
                <w:rFonts w:cs="Calibri"/>
              </w:rPr>
              <w:t>bijlage bij toelichting</w:t>
            </w:r>
          </w:p>
        </w:tc>
      </w:tr>
      <w:tr w:rsidR="0083628B" w:rsidRPr="0083628B" w14:paraId="6CD3210C" w14:textId="77777777" w:rsidTr="00907EC1">
        <w:tc>
          <w:tcPr>
            <w:tcW w:w="8789" w:type="dxa"/>
            <w:hideMark/>
          </w:tcPr>
          <w:p w14:paraId="6CD3210B" w14:textId="77777777" w:rsidR="002B73A1" w:rsidRDefault="0083628B" w:rsidP="002B73A1">
            <w:pPr>
              <w:rPr>
                <w:rFonts w:cs="Calibri"/>
              </w:rPr>
            </w:pPr>
            <w:r w:rsidRPr="0083628B">
              <w:rPr>
                <w:rFonts w:cs="Calibri"/>
              </w:rPr>
              <w:t>bijlagen bij regels</w:t>
            </w:r>
          </w:p>
        </w:tc>
      </w:tr>
      <w:tr w:rsidR="0083628B" w:rsidRPr="0083628B" w14:paraId="6CD3210E" w14:textId="77777777" w:rsidTr="00907EC1">
        <w:tc>
          <w:tcPr>
            <w:tcW w:w="8789" w:type="dxa"/>
            <w:hideMark/>
          </w:tcPr>
          <w:p w14:paraId="6CD3210D" w14:textId="77777777" w:rsidR="002B73A1" w:rsidRDefault="0083628B" w:rsidP="002B73A1">
            <w:pPr>
              <w:rPr>
                <w:rFonts w:cs="Calibri"/>
              </w:rPr>
            </w:pPr>
            <w:r w:rsidRPr="0083628B">
              <w:rPr>
                <w:rFonts w:cs="Calibri"/>
              </w:rPr>
              <w:t>bijlagen bij toelichting</w:t>
            </w:r>
          </w:p>
        </w:tc>
      </w:tr>
      <w:tr w:rsidR="0083628B" w:rsidRPr="0083628B" w14:paraId="6CD32110" w14:textId="77777777" w:rsidTr="00907EC1">
        <w:tc>
          <w:tcPr>
            <w:tcW w:w="8789" w:type="dxa"/>
            <w:hideMark/>
          </w:tcPr>
          <w:p w14:paraId="6CD3210F" w14:textId="77777777" w:rsidR="002B73A1" w:rsidRDefault="0083628B" w:rsidP="002B73A1">
            <w:pPr>
              <w:rPr>
                <w:rFonts w:cs="Calibri"/>
              </w:rPr>
            </w:pPr>
            <w:r w:rsidRPr="0083628B">
              <w:rPr>
                <w:rFonts w:cs="Calibri"/>
              </w:rPr>
              <w:t>bouwregels</w:t>
            </w:r>
          </w:p>
        </w:tc>
      </w:tr>
      <w:tr w:rsidR="0083628B" w:rsidRPr="0083628B" w14:paraId="6CD32112" w14:textId="77777777" w:rsidTr="00907EC1">
        <w:tc>
          <w:tcPr>
            <w:tcW w:w="8789" w:type="dxa"/>
            <w:hideMark/>
          </w:tcPr>
          <w:p w14:paraId="6CD32111" w14:textId="77777777" w:rsidR="002B73A1" w:rsidRDefault="0083628B" w:rsidP="002B73A1">
            <w:pPr>
              <w:rPr>
                <w:rFonts w:cs="Calibri"/>
              </w:rPr>
            </w:pPr>
            <w:r w:rsidRPr="0083628B">
              <w:rPr>
                <w:rFonts w:cs="Calibri"/>
              </w:rPr>
              <w:t>deel</w:t>
            </w:r>
          </w:p>
        </w:tc>
      </w:tr>
      <w:tr w:rsidR="00EE32DE" w:rsidRPr="0083628B" w14:paraId="6CD32114" w14:textId="77777777" w:rsidTr="00907EC1">
        <w:tc>
          <w:tcPr>
            <w:tcW w:w="8789" w:type="dxa"/>
            <w:hideMark/>
          </w:tcPr>
          <w:p w14:paraId="6CD32113" w14:textId="77777777" w:rsidR="00EE32DE" w:rsidRPr="0083628B" w:rsidRDefault="00EE32DE" w:rsidP="005C247C">
            <w:pPr>
              <w:rPr>
                <w:rFonts w:cs="Calibri"/>
              </w:rPr>
            </w:pPr>
            <w:r>
              <w:rPr>
                <w:rFonts w:cs="Calibri"/>
                <w:color w:val="000000"/>
              </w:rPr>
              <w:t>definitieve bestemming bij voorlopige bestemming</w:t>
            </w:r>
          </w:p>
        </w:tc>
      </w:tr>
      <w:tr w:rsidR="0083628B" w:rsidRPr="0083628B" w14:paraId="6CD32116" w14:textId="77777777" w:rsidTr="00907EC1">
        <w:tc>
          <w:tcPr>
            <w:tcW w:w="8789" w:type="dxa"/>
            <w:hideMark/>
          </w:tcPr>
          <w:p w14:paraId="6CD32115" w14:textId="77777777" w:rsidR="002B73A1" w:rsidRDefault="0083628B" w:rsidP="002B73A1">
            <w:pPr>
              <w:rPr>
                <w:rFonts w:cs="Calibri"/>
              </w:rPr>
            </w:pPr>
            <w:r w:rsidRPr="0083628B">
              <w:rPr>
                <w:rFonts w:cs="Calibri"/>
              </w:rPr>
              <w:t>document</w:t>
            </w:r>
          </w:p>
        </w:tc>
      </w:tr>
      <w:tr w:rsidR="0083628B" w:rsidRPr="0083628B" w14:paraId="6CD32118" w14:textId="77777777" w:rsidTr="00907EC1">
        <w:tc>
          <w:tcPr>
            <w:tcW w:w="8789" w:type="dxa"/>
            <w:hideMark/>
          </w:tcPr>
          <w:p w14:paraId="6CD32117" w14:textId="77777777" w:rsidR="002B73A1" w:rsidRDefault="0083628B" w:rsidP="002B73A1">
            <w:pPr>
              <w:rPr>
                <w:rFonts w:cs="Calibri"/>
              </w:rPr>
            </w:pPr>
            <w:r w:rsidRPr="0083628B">
              <w:rPr>
                <w:rFonts w:cs="Calibri"/>
              </w:rPr>
              <w:t>dubbelbestemming</w:t>
            </w:r>
          </w:p>
        </w:tc>
      </w:tr>
      <w:tr w:rsidR="0083628B" w:rsidRPr="0083628B" w14:paraId="6CD3211A" w14:textId="77777777" w:rsidTr="00907EC1">
        <w:tc>
          <w:tcPr>
            <w:tcW w:w="8789" w:type="dxa"/>
            <w:hideMark/>
          </w:tcPr>
          <w:p w14:paraId="6CD32119" w14:textId="77777777" w:rsidR="002B73A1" w:rsidRDefault="0083628B" w:rsidP="002B73A1">
            <w:pPr>
              <w:rPr>
                <w:rFonts w:cs="Calibri"/>
              </w:rPr>
            </w:pPr>
            <w:r w:rsidRPr="0083628B">
              <w:rPr>
                <w:rFonts w:cs="Calibri"/>
              </w:rPr>
              <w:t>geldigheidstermijn van de voorlopige bestemming</w:t>
            </w:r>
          </w:p>
        </w:tc>
      </w:tr>
      <w:tr w:rsidR="0083628B" w:rsidRPr="0083628B" w14:paraId="6CD3211C" w14:textId="77777777" w:rsidTr="00907EC1">
        <w:tc>
          <w:tcPr>
            <w:tcW w:w="8789" w:type="dxa"/>
            <w:hideMark/>
          </w:tcPr>
          <w:p w14:paraId="6CD3211B" w14:textId="77777777" w:rsidR="002B73A1" w:rsidRDefault="0083628B" w:rsidP="002B73A1">
            <w:pPr>
              <w:rPr>
                <w:rFonts w:cs="Calibri"/>
              </w:rPr>
            </w:pPr>
            <w:r w:rsidRPr="0083628B">
              <w:rPr>
                <w:rFonts w:cs="Calibri"/>
              </w:rPr>
              <w:lastRenderedPageBreak/>
              <w:t>hoofdstuk</w:t>
            </w:r>
          </w:p>
        </w:tc>
      </w:tr>
      <w:tr w:rsidR="0083628B" w:rsidRPr="0083628B" w14:paraId="6CD3211E" w14:textId="77777777" w:rsidTr="00907EC1">
        <w:tc>
          <w:tcPr>
            <w:tcW w:w="8789" w:type="dxa"/>
            <w:hideMark/>
          </w:tcPr>
          <w:p w14:paraId="6CD3211D" w14:textId="77777777" w:rsidR="002B73A1" w:rsidRDefault="0083628B" w:rsidP="002B73A1">
            <w:pPr>
              <w:rPr>
                <w:rFonts w:cs="Calibri"/>
              </w:rPr>
            </w:pPr>
            <w:r w:rsidRPr="0083628B">
              <w:rPr>
                <w:rFonts w:cs="Calibri"/>
              </w:rPr>
              <w:t>inleidende regels</w:t>
            </w:r>
          </w:p>
        </w:tc>
      </w:tr>
      <w:tr w:rsidR="0083628B" w:rsidRPr="0083628B" w14:paraId="6CD32120" w14:textId="77777777" w:rsidTr="00907EC1">
        <w:tc>
          <w:tcPr>
            <w:tcW w:w="8789" w:type="dxa"/>
            <w:hideMark/>
          </w:tcPr>
          <w:p w14:paraId="6CD3211F" w14:textId="77777777" w:rsidR="002B73A1" w:rsidRDefault="0083628B" w:rsidP="002B73A1">
            <w:pPr>
              <w:rPr>
                <w:rFonts w:cs="Calibri"/>
              </w:rPr>
            </w:pPr>
            <w:r w:rsidRPr="0083628B">
              <w:rPr>
                <w:rFonts w:cs="Calibri"/>
              </w:rPr>
              <w:t>lid</w:t>
            </w:r>
          </w:p>
        </w:tc>
      </w:tr>
      <w:tr w:rsidR="0083628B" w:rsidRPr="0083628B" w14:paraId="6CD32122" w14:textId="77777777" w:rsidTr="00907EC1">
        <w:tc>
          <w:tcPr>
            <w:tcW w:w="8789" w:type="dxa"/>
            <w:hideMark/>
          </w:tcPr>
          <w:p w14:paraId="6CD32121" w14:textId="77777777" w:rsidR="002B73A1" w:rsidRDefault="0083628B" w:rsidP="002B73A1">
            <w:pPr>
              <w:rPr>
                <w:rFonts w:cs="Calibri"/>
              </w:rPr>
            </w:pPr>
            <w:r w:rsidRPr="0083628B">
              <w:rPr>
                <w:rFonts w:cs="Calibri"/>
              </w:rPr>
              <w:t>nadere eisen</w:t>
            </w:r>
          </w:p>
        </w:tc>
      </w:tr>
      <w:tr w:rsidR="0083628B" w:rsidRPr="0083628B" w14:paraId="6CD32124" w14:textId="77777777" w:rsidTr="00907EC1">
        <w:tc>
          <w:tcPr>
            <w:tcW w:w="8789" w:type="dxa"/>
            <w:hideMark/>
          </w:tcPr>
          <w:p w14:paraId="6CD32123" w14:textId="77777777" w:rsidR="002B73A1" w:rsidRDefault="0083628B" w:rsidP="002B73A1">
            <w:pPr>
              <w:rPr>
                <w:rFonts w:cs="Calibri"/>
              </w:rPr>
            </w:pPr>
            <w:r w:rsidRPr="0083628B">
              <w:rPr>
                <w:rFonts w:cs="Calibri"/>
              </w:rPr>
              <w:t xml:space="preserve">omgevingsvergunning voor het slopen van een bouwwerk </w:t>
            </w:r>
          </w:p>
        </w:tc>
      </w:tr>
      <w:tr w:rsidR="0083628B" w:rsidRPr="0083628B" w14:paraId="6CD32126" w14:textId="77777777" w:rsidTr="00907EC1">
        <w:tc>
          <w:tcPr>
            <w:tcW w:w="8789" w:type="dxa"/>
            <w:hideMark/>
          </w:tcPr>
          <w:p w14:paraId="6CD32125" w14:textId="77777777" w:rsidR="002B73A1" w:rsidRDefault="0083628B" w:rsidP="002B73A1">
            <w:pPr>
              <w:rPr>
                <w:rFonts w:cs="Calibri"/>
              </w:rPr>
            </w:pPr>
            <w:r w:rsidRPr="0083628B">
              <w:rPr>
                <w:rFonts w:cs="Calibri"/>
              </w:rPr>
              <w:t xml:space="preserve">omgevingsvergunning voor het uitvoeren van werken, geen bouwwerk zijnde, of van werkzaamheden </w:t>
            </w:r>
          </w:p>
        </w:tc>
      </w:tr>
      <w:tr w:rsidR="0083628B" w:rsidRPr="0083628B" w14:paraId="6CD32128" w14:textId="77777777" w:rsidTr="00907EC1">
        <w:tc>
          <w:tcPr>
            <w:tcW w:w="8789" w:type="dxa"/>
            <w:hideMark/>
          </w:tcPr>
          <w:p w14:paraId="6CD32127" w14:textId="77777777" w:rsidR="002B73A1" w:rsidRDefault="0083628B" w:rsidP="002B73A1">
            <w:pPr>
              <w:rPr>
                <w:rFonts w:cs="Calibri"/>
              </w:rPr>
            </w:pPr>
            <w:r w:rsidRPr="0083628B">
              <w:rPr>
                <w:rFonts w:cs="Calibri"/>
              </w:rPr>
              <w:t>overgangs- en slotregels</w:t>
            </w:r>
          </w:p>
        </w:tc>
      </w:tr>
      <w:tr w:rsidR="0083628B" w:rsidRPr="0083628B" w14:paraId="6CD3212A" w14:textId="77777777" w:rsidTr="00907EC1">
        <w:tc>
          <w:tcPr>
            <w:tcW w:w="8789" w:type="dxa"/>
            <w:hideMark/>
          </w:tcPr>
          <w:p w14:paraId="6CD32129" w14:textId="77777777" w:rsidR="002B73A1" w:rsidRDefault="0083628B" w:rsidP="002B73A1">
            <w:pPr>
              <w:rPr>
                <w:rFonts w:cs="Calibri"/>
              </w:rPr>
            </w:pPr>
            <w:r w:rsidRPr="0083628B">
              <w:rPr>
                <w:rFonts w:cs="Calibri"/>
              </w:rPr>
              <w:t>overgangsrecht</w:t>
            </w:r>
          </w:p>
        </w:tc>
      </w:tr>
      <w:tr w:rsidR="0083628B" w:rsidRPr="0083628B" w14:paraId="6CD3212C" w14:textId="77777777" w:rsidTr="00907EC1">
        <w:tc>
          <w:tcPr>
            <w:tcW w:w="8789" w:type="dxa"/>
            <w:hideMark/>
          </w:tcPr>
          <w:p w14:paraId="6CD3212B" w14:textId="77777777" w:rsidR="002B73A1" w:rsidRDefault="0083628B" w:rsidP="002B73A1">
            <w:pPr>
              <w:rPr>
                <w:rFonts w:cs="Calibri"/>
              </w:rPr>
            </w:pPr>
            <w:r w:rsidRPr="0083628B">
              <w:rPr>
                <w:rFonts w:cs="Calibri"/>
              </w:rPr>
              <w:t>overig</w:t>
            </w:r>
          </w:p>
        </w:tc>
      </w:tr>
      <w:tr w:rsidR="0083628B" w:rsidRPr="0083628B" w14:paraId="6CD3212E" w14:textId="77777777" w:rsidTr="00907EC1">
        <w:tc>
          <w:tcPr>
            <w:tcW w:w="8789" w:type="dxa"/>
            <w:hideMark/>
          </w:tcPr>
          <w:p w14:paraId="6CD3212D" w14:textId="77777777" w:rsidR="002B73A1" w:rsidRDefault="0083628B" w:rsidP="002B73A1">
            <w:pPr>
              <w:rPr>
                <w:rFonts w:cs="Calibri"/>
              </w:rPr>
            </w:pPr>
            <w:r w:rsidRPr="0083628B">
              <w:rPr>
                <w:rFonts w:cs="Calibri"/>
              </w:rPr>
              <w:t>overige regels</w:t>
            </w:r>
          </w:p>
        </w:tc>
      </w:tr>
      <w:tr w:rsidR="0083628B" w:rsidRPr="0083628B" w14:paraId="6CD32130" w14:textId="77777777" w:rsidTr="00907EC1">
        <w:tc>
          <w:tcPr>
            <w:tcW w:w="8789" w:type="dxa"/>
            <w:hideMark/>
          </w:tcPr>
          <w:p w14:paraId="6CD3212F" w14:textId="77777777" w:rsidR="002B73A1" w:rsidRDefault="0083628B" w:rsidP="002B73A1">
            <w:pPr>
              <w:rPr>
                <w:rFonts w:cs="Calibri"/>
              </w:rPr>
            </w:pPr>
            <w:r w:rsidRPr="0083628B">
              <w:rPr>
                <w:rFonts w:cs="Calibri"/>
              </w:rPr>
              <w:t>paragraaf</w:t>
            </w:r>
          </w:p>
        </w:tc>
      </w:tr>
      <w:tr w:rsidR="0083628B" w:rsidRPr="0083628B" w14:paraId="6CD32132" w14:textId="77777777" w:rsidTr="00907EC1">
        <w:tc>
          <w:tcPr>
            <w:tcW w:w="8789" w:type="dxa"/>
            <w:hideMark/>
          </w:tcPr>
          <w:p w14:paraId="6CD32131" w14:textId="77777777" w:rsidR="002B73A1" w:rsidRDefault="0083628B" w:rsidP="002B73A1">
            <w:pPr>
              <w:rPr>
                <w:rFonts w:cs="Calibri"/>
              </w:rPr>
            </w:pPr>
            <w:r w:rsidRPr="0083628B">
              <w:rPr>
                <w:rFonts w:cs="Calibri"/>
              </w:rPr>
              <w:t>regels</w:t>
            </w:r>
          </w:p>
        </w:tc>
      </w:tr>
      <w:tr w:rsidR="0083628B" w:rsidRPr="0083628B" w14:paraId="6CD32134" w14:textId="77777777" w:rsidTr="00907EC1">
        <w:tc>
          <w:tcPr>
            <w:tcW w:w="8789" w:type="dxa"/>
            <w:hideMark/>
          </w:tcPr>
          <w:p w14:paraId="6CD32133" w14:textId="77777777" w:rsidR="002B73A1" w:rsidRDefault="0083628B" w:rsidP="002B73A1">
            <w:pPr>
              <w:rPr>
                <w:rFonts w:cs="Calibri"/>
              </w:rPr>
            </w:pPr>
            <w:r w:rsidRPr="0083628B">
              <w:rPr>
                <w:rFonts w:cs="Calibri"/>
              </w:rPr>
              <w:t>slotregel</w:t>
            </w:r>
          </w:p>
        </w:tc>
      </w:tr>
      <w:tr w:rsidR="0083628B" w:rsidRPr="0083628B" w14:paraId="6CD32136" w14:textId="77777777" w:rsidTr="00907EC1">
        <w:tc>
          <w:tcPr>
            <w:tcW w:w="8789" w:type="dxa"/>
            <w:hideMark/>
          </w:tcPr>
          <w:p w14:paraId="6CD32135" w14:textId="77777777" w:rsidR="002B73A1" w:rsidRDefault="0083628B" w:rsidP="002B73A1">
            <w:pPr>
              <w:rPr>
                <w:rFonts w:cs="Calibri"/>
              </w:rPr>
            </w:pPr>
            <w:r w:rsidRPr="0083628B">
              <w:rPr>
                <w:rFonts w:cs="Calibri"/>
              </w:rPr>
              <w:t>specifieke gebruiksregels</w:t>
            </w:r>
          </w:p>
        </w:tc>
      </w:tr>
      <w:tr w:rsidR="0083628B" w:rsidRPr="0083628B" w14:paraId="6CD32138" w14:textId="77777777" w:rsidTr="00907EC1">
        <w:tc>
          <w:tcPr>
            <w:tcW w:w="8789" w:type="dxa"/>
            <w:hideMark/>
          </w:tcPr>
          <w:p w14:paraId="6CD32137" w14:textId="77777777" w:rsidR="002B73A1" w:rsidRDefault="0083628B" w:rsidP="002B73A1">
            <w:pPr>
              <w:rPr>
                <w:rFonts w:cs="Calibri"/>
              </w:rPr>
            </w:pPr>
            <w:r w:rsidRPr="0083628B">
              <w:rPr>
                <w:rFonts w:cs="Calibri"/>
              </w:rPr>
              <w:t>sublid</w:t>
            </w:r>
          </w:p>
        </w:tc>
      </w:tr>
      <w:tr w:rsidR="0083628B" w:rsidRPr="0083628B" w14:paraId="6CD3213A" w14:textId="77777777" w:rsidTr="00907EC1">
        <w:tc>
          <w:tcPr>
            <w:tcW w:w="8789" w:type="dxa"/>
            <w:hideMark/>
          </w:tcPr>
          <w:p w14:paraId="6CD32139" w14:textId="77777777" w:rsidR="002B73A1" w:rsidRDefault="0083628B" w:rsidP="002B73A1">
            <w:pPr>
              <w:rPr>
                <w:rFonts w:cs="Calibri"/>
              </w:rPr>
            </w:pPr>
            <w:r w:rsidRPr="0083628B">
              <w:rPr>
                <w:rFonts w:cs="Calibri"/>
              </w:rPr>
              <w:t>subparagraaf</w:t>
            </w:r>
          </w:p>
        </w:tc>
      </w:tr>
      <w:tr w:rsidR="0083628B" w:rsidRPr="0083628B" w14:paraId="6CD3213C" w14:textId="77777777" w:rsidTr="00907EC1">
        <w:tc>
          <w:tcPr>
            <w:tcW w:w="8789" w:type="dxa"/>
            <w:hideMark/>
          </w:tcPr>
          <w:p w14:paraId="6CD3213B" w14:textId="77777777" w:rsidR="002B73A1" w:rsidRDefault="0083628B" w:rsidP="002B73A1">
            <w:pPr>
              <w:rPr>
                <w:rFonts w:cs="Calibri"/>
              </w:rPr>
            </w:pPr>
            <w:r w:rsidRPr="0083628B">
              <w:rPr>
                <w:rFonts w:cs="Calibri"/>
              </w:rPr>
              <w:t>subsublid</w:t>
            </w:r>
          </w:p>
        </w:tc>
      </w:tr>
      <w:tr w:rsidR="0083628B" w:rsidRPr="0083628B" w14:paraId="6CD3213E" w14:textId="77777777" w:rsidTr="00907EC1">
        <w:tc>
          <w:tcPr>
            <w:tcW w:w="8789" w:type="dxa"/>
            <w:hideMark/>
          </w:tcPr>
          <w:p w14:paraId="6CD3213D" w14:textId="77777777" w:rsidR="002B73A1" w:rsidRDefault="0083628B" w:rsidP="002B73A1">
            <w:pPr>
              <w:rPr>
                <w:rFonts w:cs="Calibri"/>
              </w:rPr>
            </w:pPr>
            <w:r w:rsidRPr="0083628B">
              <w:rPr>
                <w:rFonts w:cs="Calibri"/>
              </w:rPr>
              <w:t>subsubparagraaf</w:t>
            </w:r>
          </w:p>
        </w:tc>
      </w:tr>
      <w:tr w:rsidR="0083628B" w:rsidRPr="0083628B" w14:paraId="6CD32140" w14:textId="77777777" w:rsidTr="00907EC1">
        <w:tc>
          <w:tcPr>
            <w:tcW w:w="8789" w:type="dxa"/>
            <w:hideMark/>
          </w:tcPr>
          <w:p w14:paraId="6CD3213F" w14:textId="77777777" w:rsidR="002B73A1" w:rsidRDefault="0083628B" w:rsidP="002B73A1">
            <w:pPr>
              <w:rPr>
                <w:rFonts w:cs="Calibri"/>
              </w:rPr>
            </w:pPr>
            <w:r w:rsidRPr="0083628B">
              <w:rPr>
                <w:rFonts w:cs="Calibri"/>
              </w:rPr>
              <w:t>subsubsublid</w:t>
            </w:r>
          </w:p>
        </w:tc>
      </w:tr>
      <w:tr w:rsidR="0083628B" w:rsidRPr="0083628B" w14:paraId="6CD32142" w14:textId="77777777" w:rsidTr="00907EC1">
        <w:tc>
          <w:tcPr>
            <w:tcW w:w="8789" w:type="dxa"/>
            <w:hideMark/>
          </w:tcPr>
          <w:p w14:paraId="6CD32141" w14:textId="77777777" w:rsidR="002B73A1" w:rsidRDefault="0083628B" w:rsidP="002B73A1">
            <w:pPr>
              <w:rPr>
                <w:rFonts w:cs="Calibri"/>
              </w:rPr>
            </w:pPr>
            <w:r w:rsidRPr="0083628B">
              <w:rPr>
                <w:rFonts w:cs="Calibri"/>
              </w:rPr>
              <w:t>subsubsubparagraaf</w:t>
            </w:r>
          </w:p>
        </w:tc>
      </w:tr>
      <w:tr w:rsidR="0083628B" w:rsidRPr="0083628B" w14:paraId="6CD32144" w14:textId="77777777" w:rsidTr="00907EC1">
        <w:tc>
          <w:tcPr>
            <w:tcW w:w="8789" w:type="dxa"/>
            <w:hideMark/>
          </w:tcPr>
          <w:p w14:paraId="6CD32143" w14:textId="77777777" w:rsidR="002B73A1" w:rsidRDefault="0083628B" w:rsidP="002B73A1">
            <w:pPr>
              <w:rPr>
                <w:rFonts w:cs="Calibri"/>
              </w:rPr>
            </w:pPr>
            <w:r w:rsidRPr="0083628B">
              <w:rPr>
                <w:rFonts w:cs="Calibri"/>
              </w:rPr>
              <w:t>toelichting</w:t>
            </w:r>
          </w:p>
        </w:tc>
      </w:tr>
      <w:tr w:rsidR="0083628B" w:rsidRPr="0083628B" w14:paraId="6CD32146" w14:textId="77777777" w:rsidTr="00907EC1">
        <w:tc>
          <w:tcPr>
            <w:tcW w:w="8789" w:type="dxa"/>
            <w:hideMark/>
          </w:tcPr>
          <w:p w14:paraId="6CD32145" w14:textId="77777777" w:rsidR="002B73A1" w:rsidRDefault="0083628B" w:rsidP="002B73A1">
            <w:pPr>
              <w:rPr>
                <w:rFonts w:cs="Calibri"/>
              </w:rPr>
            </w:pPr>
            <w:r w:rsidRPr="0083628B">
              <w:rPr>
                <w:rFonts w:cs="Calibri"/>
              </w:rPr>
              <w:t>uit te werken bestemming</w:t>
            </w:r>
          </w:p>
        </w:tc>
      </w:tr>
      <w:tr w:rsidR="0083628B" w:rsidRPr="0083628B" w14:paraId="6CD32148" w14:textId="77777777" w:rsidTr="00907EC1">
        <w:tc>
          <w:tcPr>
            <w:tcW w:w="8789" w:type="dxa"/>
            <w:hideMark/>
          </w:tcPr>
          <w:p w14:paraId="6CD32147" w14:textId="77777777" w:rsidR="002B73A1" w:rsidRDefault="0083628B" w:rsidP="002B73A1">
            <w:pPr>
              <w:rPr>
                <w:rFonts w:cs="Calibri"/>
              </w:rPr>
            </w:pPr>
            <w:r w:rsidRPr="0083628B">
              <w:rPr>
                <w:rFonts w:cs="Calibri"/>
              </w:rPr>
              <w:t>uitwerkingsregels</w:t>
            </w:r>
          </w:p>
        </w:tc>
      </w:tr>
      <w:tr w:rsidR="0083628B" w:rsidRPr="0083628B" w14:paraId="6CD3214A" w14:textId="77777777" w:rsidTr="00907EC1">
        <w:tc>
          <w:tcPr>
            <w:tcW w:w="8789" w:type="dxa"/>
            <w:hideMark/>
          </w:tcPr>
          <w:p w14:paraId="6CD32149" w14:textId="77777777" w:rsidR="002B73A1" w:rsidRDefault="0083628B" w:rsidP="002B73A1">
            <w:pPr>
              <w:rPr>
                <w:rFonts w:cs="Calibri"/>
              </w:rPr>
            </w:pPr>
            <w:r w:rsidRPr="0083628B">
              <w:rPr>
                <w:rFonts w:cs="Calibri"/>
              </w:rPr>
              <w:t>verwezenlijking in de naaste toekomst</w:t>
            </w:r>
          </w:p>
        </w:tc>
      </w:tr>
      <w:tr w:rsidR="0083628B" w:rsidRPr="0083628B" w14:paraId="6CD3214C" w14:textId="77777777" w:rsidTr="00907EC1">
        <w:tc>
          <w:tcPr>
            <w:tcW w:w="8789" w:type="dxa"/>
            <w:hideMark/>
          </w:tcPr>
          <w:p w14:paraId="6CD3214B" w14:textId="77777777" w:rsidR="002B73A1" w:rsidRDefault="0083628B" w:rsidP="002B73A1">
            <w:pPr>
              <w:rPr>
                <w:rFonts w:cs="Calibri"/>
              </w:rPr>
            </w:pPr>
            <w:r w:rsidRPr="0083628B">
              <w:rPr>
                <w:rFonts w:cs="Calibri"/>
              </w:rPr>
              <w:t>voorlopige bestemming</w:t>
            </w:r>
          </w:p>
        </w:tc>
      </w:tr>
      <w:tr w:rsidR="0083628B" w:rsidRPr="0083628B" w14:paraId="6CD3214E" w14:textId="77777777" w:rsidTr="00907EC1">
        <w:tc>
          <w:tcPr>
            <w:tcW w:w="8789" w:type="dxa"/>
            <w:hideMark/>
          </w:tcPr>
          <w:p w14:paraId="6CD3214D" w14:textId="77777777" w:rsidR="002B73A1" w:rsidRDefault="0083628B" w:rsidP="002B73A1">
            <w:pPr>
              <w:rPr>
                <w:rFonts w:cs="Calibri"/>
              </w:rPr>
            </w:pPr>
            <w:r w:rsidRPr="0083628B">
              <w:rPr>
                <w:rFonts w:cs="Calibri"/>
              </w:rPr>
              <w:t>wijze van meten</w:t>
            </w:r>
          </w:p>
        </w:tc>
      </w:tr>
      <w:tr w:rsidR="0083628B" w:rsidRPr="0083628B" w14:paraId="6CD32150" w14:textId="77777777" w:rsidTr="00907EC1">
        <w:tc>
          <w:tcPr>
            <w:tcW w:w="8789" w:type="dxa"/>
            <w:hideMark/>
          </w:tcPr>
          <w:p w14:paraId="6CD3214F" w14:textId="77777777" w:rsidR="002B73A1" w:rsidRDefault="0083628B" w:rsidP="002B73A1">
            <w:pPr>
              <w:rPr>
                <w:rFonts w:cs="Calibri"/>
              </w:rPr>
            </w:pPr>
            <w:r w:rsidRPr="0083628B">
              <w:rPr>
                <w:rFonts w:cs="Calibri"/>
              </w:rPr>
              <w:t>wijzigingsbevoegdheid</w:t>
            </w:r>
          </w:p>
        </w:tc>
      </w:tr>
    </w:tbl>
    <w:p w14:paraId="064386F5" w14:textId="68EB215D" w:rsidR="00E46BE7" w:rsidRDefault="00E46BE7" w:rsidP="00961C6C">
      <w:pPr>
        <w:pStyle w:val="Tabeltitel"/>
      </w:pPr>
      <w:r>
        <w:lastRenderedPageBreak/>
        <w:t xml:space="preserve">Tabel Enumeratie voor </w:t>
      </w:r>
      <w:r w:rsidRPr="00E46BE7">
        <w:t>Objecttype</w:t>
      </w:r>
      <w:r>
        <w:t>Visie</w:t>
      </w:r>
    </w:p>
    <w:tbl>
      <w:tblPr>
        <w:tblStyle w:val="Tabel"/>
        <w:tblW w:w="8789" w:type="dxa"/>
        <w:tblLook w:val="0620" w:firstRow="1" w:lastRow="0" w:firstColumn="0" w:lastColumn="0" w:noHBand="1" w:noVBand="1"/>
      </w:tblPr>
      <w:tblGrid>
        <w:gridCol w:w="8789"/>
      </w:tblGrid>
      <w:tr w:rsidR="00F5443D" w:rsidRPr="00F83861" w14:paraId="6CD32155"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8789" w:type="dxa"/>
          </w:tcPr>
          <w:p w14:paraId="6CD32153" w14:textId="77777777" w:rsidR="00F5443D" w:rsidRPr="00F83861" w:rsidRDefault="00F5443D" w:rsidP="00F5443D">
            <w:pPr>
              <w:jc w:val="center"/>
            </w:pPr>
            <w:r w:rsidRPr="00F83861">
              <w:t>&lt;&lt;enumeration&gt;&gt;</w:t>
            </w:r>
          </w:p>
          <w:p w14:paraId="6CD32154" w14:textId="77777777" w:rsidR="00F5443D" w:rsidRPr="00264AB6" w:rsidRDefault="00DB2324" w:rsidP="00F5443D">
            <w:pPr>
              <w:jc w:val="center"/>
              <w:rPr>
                <w:b/>
              </w:rPr>
            </w:pPr>
            <w:r>
              <w:rPr>
                <w:b/>
              </w:rPr>
              <w:t>Objecttype</w:t>
            </w:r>
            <w:r w:rsidR="00F5443D">
              <w:rPr>
                <w:b/>
              </w:rPr>
              <w:t>Visie</w:t>
            </w:r>
          </w:p>
        </w:tc>
      </w:tr>
      <w:tr w:rsidR="004B5AEC" w:rsidRPr="004B5AEC" w14:paraId="6CD32157" w14:textId="77777777" w:rsidTr="00907EC1">
        <w:tc>
          <w:tcPr>
            <w:tcW w:w="8789" w:type="dxa"/>
            <w:hideMark/>
          </w:tcPr>
          <w:p w14:paraId="6CD32156" w14:textId="77777777" w:rsidR="002B73A1" w:rsidRDefault="004B5AEC" w:rsidP="002B73A1">
            <w:pPr>
              <w:rPr>
                <w:rFonts w:cs="Calibri"/>
              </w:rPr>
            </w:pPr>
            <w:r w:rsidRPr="004B5AEC">
              <w:rPr>
                <w:rFonts w:cs="Calibri"/>
              </w:rPr>
              <w:t>band</w:t>
            </w:r>
          </w:p>
        </w:tc>
      </w:tr>
      <w:tr w:rsidR="004B5AEC" w:rsidRPr="004B5AEC" w14:paraId="6CD32159" w14:textId="77777777" w:rsidTr="00907EC1">
        <w:tc>
          <w:tcPr>
            <w:tcW w:w="8789" w:type="dxa"/>
            <w:hideMark/>
          </w:tcPr>
          <w:p w14:paraId="6CD32158" w14:textId="77777777" w:rsidR="002B73A1" w:rsidRDefault="004B5AEC" w:rsidP="002B73A1">
            <w:pPr>
              <w:rPr>
                <w:rFonts w:cs="Calibri"/>
              </w:rPr>
            </w:pPr>
            <w:r w:rsidRPr="004B5AEC">
              <w:rPr>
                <w:rFonts w:cs="Calibri"/>
              </w:rPr>
              <w:t>beleidstekst</w:t>
            </w:r>
          </w:p>
        </w:tc>
      </w:tr>
      <w:tr w:rsidR="004B5AEC" w:rsidRPr="004B5AEC" w14:paraId="6CD3215B" w14:textId="77777777" w:rsidTr="00907EC1">
        <w:tc>
          <w:tcPr>
            <w:tcW w:w="8789" w:type="dxa"/>
            <w:hideMark/>
          </w:tcPr>
          <w:p w14:paraId="6CD3215A" w14:textId="77777777" w:rsidR="002B73A1" w:rsidRDefault="004B5AEC" w:rsidP="002B73A1">
            <w:pPr>
              <w:rPr>
                <w:rFonts w:cs="Calibri"/>
              </w:rPr>
            </w:pPr>
            <w:r w:rsidRPr="004B5AEC">
              <w:rPr>
                <w:rFonts w:cs="Calibri"/>
              </w:rPr>
              <w:t>bijlage</w:t>
            </w:r>
          </w:p>
        </w:tc>
      </w:tr>
      <w:tr w:rsidR="004B5AEC" w:rsidRPr="004B5AEC" w14:paraId="6CD3215D" w14:textId="77777777" w:rsidTr="00907EC1">
        <w:tc>
          <w:tcPr>
            <w:tcW w:w="8789" w:type="dxa"/>
            <w:hideMark/>
          </w:tcPr>
          <w:p w14:paraId="6CD3215C" w14:textId="77777777" w:rsidR="002B73A1" w:rsidRDefault="004B5AEC" w:rsidP="002B73A1">
            <w:pPr>
              <w:rPr>
                <w:rFonts w:cs="Calibri"/>
              </w:rPr>
            </w:pPr>
            <w:r w:rsidRPr="004B5AEC">
              <w:rPr>
                <w:rFonts w:cs="Calibri"/>
              </w:rPr>
              <w:t>bijlagen</w:t>
            </w:r>
          </w:p>
        </w:tc>
      </w:tr>
      <w:tr w:rsidR="004B5AEC" w:rsidRPr="004B5AEC" w14:paraId="6CD3215F" w14:textId="77777777" w:rsidTr="00907EC1">
        <w:tc>
          <w:tcPr>
            <w:tcW w:w="8789" w:type="dxa"/>
            <w:hideMark/>
          </w:tcPr>
          <w:p w14:paraId="6CD3215E" w14:textId="77777777" w:rsidR="002B73A1" w:rsidRDefault="004B5AEC" w:rsidP="002B73A1">
            <w:pPr>
              <w:rPr>
                <w:rFonts w:cs="Calibri"/>
              </w:rPr>
            </w:pPr>
            <w:r w:rsidRPr="004B5AEC">
              <w:rPr>
                <w:rFonts w:cs="Calibri"/>
              </w:rPr>
              <w:t>deel</w:t>
            </w:r>
          </w:p>
        </w:tc>
      </w:tr>
      <w:tr w:rsidR="004B5AEC" w:rsidRPr="004B5AEC" w14:paraId="6CD32161" w14:textId="77777777" w:rsidTr="00907EC1">
        <w:tc>
          <w:tcPr>
            <w:tcW w:w="8789" w:type="dxa"/>
            <w:hideMark/>
          </w:tcPr>
          <w:p w14:paraId="6CD32160" w14:textId="77777777" w:rsidR="002B73A1" w:rsidRDefault="004B5AEC" w:rsidP="002B73A1">
            <w:pPr>
              <w:rPr>
                <w:rFonts w:cs="Calibri"/>
              </w:rPr>
            </w:pPr>
            <w:r w:rsidRPr="004B5AEC">
              <w:rPr>
                <w:rFonts w:cs="Calibri"/>
              </w:rPr>
              <w:t>document</w:t>
            </w:r>
          </w:p>
        </w:tc>
      </w:tr>
      <w:tr w:rsidR="004B5AEC" w:rsidRPr="004B5AEC" w14:paraId="6CD32163" w14:textId="77777777" w:rsidTr="00907EC1">
        <w:tc>
          <w:tcPr>
            <w:tcW w:w="8789" w:type="dxa"/>
            <w:hideMark/>
          </w:tcPr>
          <w:p w14:paraId="6CD32162" w14:textId="77777777" w:rsidR="002B73A1" w:rsidRDefault="004B5AEC" w:rsidP="002B73A1">
            <w:pPr>
              <w:rPr>
                <w:rFonts w:cs="Calibri"/>
              </w:rPr>
            </w:pPr>
            <w:r w:rsidRPr="004B5AEC">
              <w:rPr>
                <w:rFonts w:cs="Calibri"/>
              </w:rPr>
              <w:t>hoofdstuk</w:t>
            </w:r>
          </w:p>
        </w:tc>
      </w:tr>
      <w:tr w:rsidR="004B5AEC" w:rsidRPr="004B5AEC" w14:paraId="6CD32165" w14:textId="77777777" w:rsidTr="00907EC1">
        <w:tc>
          <w:tcPr>
            <w:tcW w:w="8789" w:type="dxa"/>
            <w:hideMark/>
          </w:tcPr>
          <w:p w14:paraId="6CD32164" w14:textId="77777777" w:rsidR="002B73A1" w:rsidRDefault="004B5AEC" w:rsidP="002B73A1">
            <w:pPr>
              <w:rPr>
                <w:rFonts w:cs="Calibri"/>
              </w:rPr>
            </w:pPr>
            <w:r w:rsidRPr="004B5AEC">
              <w:rPr>
                <w:rFonts w:cs="Calibri"/>
              </w:rPr>
              <w:t>overig</w:t>
            </w:r>
          </w:p>
        </w:tc>
      </w:tr>
      <w:tr w:rsidR="004B5AEC" w:rsidRPr="004B5AEC" w14:paraId="6CD32167" w14:textId="77777777" w:rsidTr="00907EC1">
        <w:tc>
          <w:tcPr>
            <w:tcW w:w="8789" w:type="dxa"/>
            <w:hideMark/>
          </w:tcPr>
          <w:p w14:paraId="6CD32166" w14:textId="77777777" w:rsidR="002B73A1" w:rsidRDefault="004B5AEC" w:rsidP="002B73A1">
            <w:pPr>
              <w:rPr>
                <w:rFonts w:cs="Calibri"/>
              </w:rPr>
            </w:pPr>
            <w:r w:rsidRPr="004B5AEC">
              <w:rPr>
                <w:rFonts w:cs="Calibri"/>
              </w:rPr>
              <w:t>paragraaf</w:t>
            </w:r>
          </w:p>
        </w:tc>
      </w:tr>
      <w:tr w:rsidR="004B5AEC" w:rsidRPr="004B5AEC" w14:paraId="6CD32169" w14:textId="77777777" w:rsidTr="00907EC1">
        <w:tc>
          <w:tcPr>
            <w:tcW w:w="8789" w:type="dxa"/>
            <w:hideMark/>
          </w:tcPr>
          <w:p w14:paraId="6CD32168" w14:textId="77777777" w:rsidR="002B73A1" w:rsidRDefault="004B5AEC" w:rsidP="002B73A1">
            <w:pPr>
              <w:rPr>
                <w:rFonts w:cs="Calibri"/>
              </w:rPr>
            </w:pPr>
            <w:r w:rsidRPr="004B5AEC">
              <w:rPr>
                <w:rFonts w:cs="Calibri"/>
              </w:rPr>
              <w:t>subparagraaf</w:t>
            </w:r>
          </w:p>
        </w:tc>
      </w:tr>
      <w:tr w:rsidR="004B5AEC" w:rsidRPr="004B5AEC" w14:paraId="6CD3216B" w14:textId="77777777" w:rsidTr="00907EC1">
        <w:tc>
          <w:tcPr>
            <w:tcW w:w="8789" w:type="dxa"/>
            <w:hideMark/>
          </w:tcPr>
          <w:p w14:paraId="6CD3216A" w14:textId="77777777" w:rsidR="002B73A1" w:rsidRDefault="004B5AEC" w:rsidP="002B73A1">
            <w:pPr>
              <w:rPr>
                <w:rFonts w:cs="Calibri"/>
              </w:rPr>
            </w:pPr>
            <w:r w:rsidRPr="004B5AEC">
              <w:rPr>
                <w:rFonts w:cs="Calibri"/>
              </w:rPr>
              <w:t>subsubparagraaf</w:t>
            </w:r>
          </w:p>
        </w:tc>
      </w:tr>
      <w:tr w:rsidR="004B5AEC" w:rsidRPr="004B5AEC" w14:paraId="6CD3216D" w14:textId="77777777" w:rsidTr="00907EC1">
        <w:tc>
          <w:tcPr>
            <w:tcW w:w="8789" w:type="dxa"/>
            <w:hideMark/>
          </w:tcPr>
          <w:p w14:paraId="6CD3216C" w14:textId="77777777" w:rsidR="002B73A1" w:rsidRDefault="004B5AEC" w:rsidP="002B73A1">
            <w:pPr>
              <w:rPr>
                <w:rFonts w:cs="Calibri"/>
              </w:rPr>
            </w:pPr>
            <w:r w:rsidRPr="004B5AEC">
              <w:rPr>
                <w:rFonts w:cs="Calibri"/>
              </w:rPr>
              <w:t>subsubsubparagraaf</w:t>
            </w:r>
          </w:p>
        </w:tc>
      </w:tr>
      <w:tr w:rsidR="004B5AEC" w:rsidRPr="004B5AEC" w14:paraId="6CD3216F" w14:textId="77777777" w:rsidTr="00907EC1">
        <w:tc>
          <w:tcPr>
            <w:tcW w:w="8789" w:type="dxa"/>
            <w:hideMark/>
          </w:tcPr>
          <w:p w14:paraId="6CD3216E" w14:textId="77777777" w:rsidR="002B73A1" w:rsidRDefault="004B5AEC" w:rsidP="002B73A1">
            <w:pPr>
              <w:rPr>
                <w:rFonts w:cs="Calibri"/>
              </w:rPr>
            </w:pPr>
            <w:r w:rsidRPr="004B5AEC">
              <w:rPr>
                <w:rFonts w:cs="Calibri"/>
              </w:rPr>
              <w:t>toelichting</w:t>
            </w:r>
          </w:p>
        </w:tc>
      </w:tr>
    </w:tbl>
    <w:p w14:paraId="68AD8D5C" w14:textId="7B942F4D" w:rsidR="00E46BE7" w:rsidRDefault="00E46BE7" w:rsidP="00961C6C">
      <w:pPr>
        <w:pStyle w:val="Tabeltitel"/>
      </w:pPr>
      <w:r>
        <w:t xml:space="preserve">Tabel Enumeratie voor </w:t>
      </w:r>
      <w:r w:rsidRPr="00E46BE7">
        <w:t>Objecttype</w:t>
      </w:r>
      <w:r>
        <w:t>Besluit</w:t>
      </w:r>
    </w:p>
    <w:tbl>
      <w:tblPr>
        <w:tblStyle w:val="Tabel"/>
        <w:tblW w:w="8789" w:type="dxa"/>
        <w:tblLook w:val="0620" w:firstRow="1" w:lastRow="0" w:firstColumn="0" w:lastColumn="0" w:noHBand="1" w:noVBand="1"/>
      </w:tblPr>
      <w:tblGrid>
        <w:gridCol w:w="8789"/>
      </w:tblGrid>
      <w:tr w:rsidR="00F5443D" w:rsidRPr="00F83861" w14:paraId="6CD32174"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8789" w:type="dxa"/>
          </w:tcPr>
          <w:p w14:paraId="6CD32172" w14:textId="77777777" w:rsidR="00F5443D" w:rsidRPr="00F83861" w:rsidRDefault="00F5443D" w:rsidP="00F5443D">
            <w:pPr>
              <w:jc w:val="center"/>
            </w:pPr>
            <w:r w:rsidRPr="00F83861">
              <w:t>&lt;&lt;enumeration&gt;&gt;</w:t>
            </w:r>
          </w:p>
          <w:p w14:paraId="6CD32173" w14:textId="77777777" w:rsidR="00F5443D" w:rsidRPr="00264AB6" w:rsidRDefault="00DB2324" w:rsidP="00F5443D">
            <w:pPr>
              <w:jc w:val="center"/>
              <w:rPr>
                <w:b/>
              </w:rPr>
            </w:pPr>
            <w:r>
              <w:rPr>
                <w:b/>
              </w:rPr>
              <w:t>Objecttype</w:t>
            </w:r>
            <w:r w:rsidR="00F5443D">
              <w:rPr>
                <w:b/>
              </w:rPr>
              <w:t>Besluit</w:t>
            </w:r>
          </w:p>
        </w:tc>
      </w:tr>
      <w:tr w:rsidR="004B5AEC" w:rsidRPr="004B5AEC" w14:paraId="6CD32176" w14:textId="77777777" w:rsidTr="00907EC1">
        <w:tc>
          <w:tcPr>
            <w:tcW w:w="8789" w:type="dxa"/>
            <w:hideMark/>
          </w:tcPr>
          <w:p w14:paraId="6CD32175" w14:textId="77777777" w:rsidR="002B73A1" w:rsidRDefault="004B5AEC" w:rsidP="002B73A1">
            <w:pPr>
              <w:rPr>
                <w:rFonts w:cs="Calibri"/>
              </w:rPr>
            </w:pPr>
            <w:r w:rsidRPr="004B5AEC">
              <w:rPr>
                <w:rFonts w:cs="Calibri"/>
              </w:rPr>
              <w:t>afdeling</w:t>
            </w:r>
          </w:p>
        </w:tc>
      </w:tr>
      <w:tr w:rsidR="004B5AEC" w:rsidRPr="004B5AEC" w14:paraId="6CD32178" w14:textId="77777777" w:rsidTr="00907EC1">
        <w:tc>
          <w:tcPr>
            <w:tcW w:w="8789" w:type="dxa"/>
            <w:hideMark/>
          </w:tcPr>
          <w:p w14:paraId="6CD32177" w14:textId="77777777" w:rsidR="002B73A1" w:rsidRDefault="004B5AEC" w:rsidP="002B73A1">
            <w:pPr>
              <w:rPr>
                <w:rFonts w:cs="Calibri"/>
              </w:rPr>
            </w:pPr>
            <w:r w:rsidRPr="004B5AEC">
              <w:rPr>
                <w:rFonts w:cs="Calibri"/>
              </w:rPr>
              <w:t>artikel</w:t>
            </w:r>
          </w:p>
        </w:tc>
      </w:tr>
      <w:tr w:rsidR="004B5AEC" w:rsidRPr="004B5AEC" w14:paraId="6CD3217A" w14:textId="77777777" w:rsidTr="00907EC1">
        <w:tc>
          <w:tcPr>
            <w:tcW w:w="8789" w:type="dxa"/>
            <w:hideMark/>
          </w:tcPr>
          <w:p w14:paraId="6CD32179" w14:textId="77777777" w:rsidR="002B73A1" w:rsidRDefault="004B5AEC" w:rsidP="002B73A1">
            <w:pPr>
              <w:rPr>
                <w:rFonts w:cs="Calibri"/>
              </w:rPr>
            </w:pPr>
            <w:r w:rsidRPr="004B5AEC">
              <w:rPr>
                <w:rFonts w:cs="Calibri"/>
              </w:rPr>
              <w:t>besluitdocument</w:t>
            </w:r>
          </w:p>
        </w:tc>
      </w:tr>
      <w:tr w:rsidR="004B5AEC" w:rsidRPr="004B5AEC" w14:paraId="6CD3217C" w14:textId="77777777" w:rsidTr="00907EC1">
        <w:tc>
          <w:tcPr>
            <w:tcW w:w="8789" w:type="dxa"/>
            <w:hideMark/>
          </w:tcPr>
          <w:p w14:paraId="6CD3217B" w14:textId="77777777" w:rsidR="002B73A1" w:rsidRDefault="004B5AEC" w:rsidP="002B73A1">
            <w:pPr>
              <w:rPr>
                <w:rFonts w:cs="Calibri"/>
              </w:rPr>
            </w:pPr>
            <w:r w:rsidRPr="004B5AEC">
              <w:rPr>
                <w:rFonts w:cs="Calibri"/>
              </w:rPr>
              <w:t>besluittekst</w:t>
            </w:r>
          </w:p>
        </w:tc>
      </w:tr>
      <w:tr w:rsidR="004B5AEC" w:rsidRPr="004B5AEC" w14:paraId="6CD3217E" w14:textId="77777777" w:rsidTr="00907EC1">
        <w:tc>
          <w:tcPr>
            <w:tcW w:w="8789" w:type="dxa"/>
            <w:hideMark/>
          </w:tcPr>
          <w:p w14:paraId="6CD3217D" w14:textId="77777777" w:rsidR="002B73A1" w:rsidRDefault="004B5AEC" w:rsidP="002B73A1">
            <w:pPr>
              <w:rPr>
                <w:rFonts w:cs="Calibri"/>
              </w:rPr>
            </w:pPr>
            <w:r w:rsidRPr="004B5AEC">
              <w:rPr>
                <w:rFonts w:cs="Calibri"/>
              </w:rPr>
              <w:t>bijlage</w:t>
            </w:r>
          </w:p>
        </w:tc>
      </w:tr>
      <w:tr w:rsidR="004B5AEC" w:rsidRPr="004B5AEC" w14:paraId="6CD32180" w14:textId="77777777" w:rsidTr="00907EC1">
        <w:tc>
          <w:tcPr>
            <w:tcW w:w="8789" w:type="dxa"/>
            <w:hideMark/>
          </w:tcPr>
          <w:p w14:paraId="6CD3217F" w14:textId="77777777" w:rsidR="002B73A1" w:rsidRDefault="004B5AEC" w:rsidP="002B73A1">
            <w:pPr>
              <w:rPr>
                <w:rFonts w:cs="Calibri"/>
              </w:rPr>
            </w:pPr>
            <w:r w:rsidRPr="004B5AEC">
              <w:rPr>
                <w:rFonts w:cs="Calibri"/>
              </w:rPr>
              <w:t>bijlage bij regels</w:t>
            </w:r>
          </w:p>
        </w:tc>
      </w:tr>
      <w:tr w:rsidR="004B5AEC" w:rsidRPr="004B5AEC" w14:paraId="6CD32182" w14:textId="77777777" w:rsidTr="00907EC1">
        <w:tc>
          <w:tcPr>
            <w:tcW w:w="8789" w:type="dxa"/>
            <w:hideMark/>
          </w:tcPr>
          <w:p w14:paraId="6CD32181" w14:textId="77777777" w:rsidR="002B73A1" w:rsidRDefault="004B5AEC" w:rsidP="002B73A1">
            <w:pPr>
              <w:rPr>
                <w:rFonts w:cs="Calibri"/>
              </w:rPr>
            </w:pPr>
            <w:r w:rsidRPr="004B5AEC">
              <w:rPr>
                <w:rFonts w:cs="Calibri"/>
              </w:rPr>
              <w:t>bijlage bij toelichting</w:t>
            </w:r>
          </w:p>
        </w:tc>
      </w:tr>
      <w:tr w:rsidR="004B5AEC" w:rsidRPr="004B5AEC" w14:paraId="6CD32184" w14:textId="77777777" w:rsidTr="00907EC1">
        <w:tc>
          <w:tcPr>
            <w:tcW w:w="8789" w:type="dxa"/>
            <w:hideMark/>
          </w:tcPr>
          <w:p w14:paraId="6CD32183" w14:textId="77777777" w:rsidR="002B73A1" w:rsidRDefault="004B5AEC" w:rsidP="002B73A1">
            <w:pPr>
              <w:rPr>
                <w:rFonts w:cs="Calibri"/>
              </w:rPr>
            </w:pPr>
            <w:r w:rsidRPr="004B5AEC">
              <w:rPr>
                <w:rFonts w:cs="Calibri"/>
              </w:rPr>
              <w:t>bijlagen</w:t>
            </w:r>
          </w:p>
        </w:tc>
      </w:tr>
      <w:tr w:rsidR="004B5AEC" w:rsidRPr="004B5AEC" w14:paraId="6CD32186" w14:textId="77777777" w:rsidTr="00907EC1">
        <w:tc>
          <w:tcPr>
            <w:tcW w:w="8789" w:type="dxa"/>
            <w:hideMark/>
          </w:tcPr>
          <w:p w14:paraId="6CD32185" w14:textId="77777777" w:rsidR="002B73A1" w:rsidRDefault="004B5AEC" w:rsidP="002B73A1">
            <w:pPr>
              <w:rPr>
                <w:rFonts w:cs="Calibri"/>
              </w:rPr>
            </w:pPr>
            <w:r w:rsidRPr="004B5AEC">
              <w:rPr>
                <w:rFonts w:cs="Calibri"/>
              </w:rPr>
              <w:t>bijlagen bij regels</w:t>
            </w:r>
          </w:p>
        </w:tc>
      </w:tr>
      <w:tr w:rsidR="004B5AEC" w:rsidRPr="004B5AEC" w14:paraId="6CD32188" w14:textId="77777777" w:rsidTr="00907EC1">
        <w:tc>
          <w:tcPr>
            <w:tcW w:w="8789" w:type="dxa"/>
            <w:hideMark/>
          </w:tcPr>
          <w:p w14:paraId="6CD32187" w14:textId="77777777" w:rsidR="002B73A1" w:rsidRDefault="004B5AEC" w:rsidP="002B73A1">
            <w:pPr>
              <w:rPr>
                <w:rFonts w:cs="Calibri"/>
              </w:rPr>
            </w:pPr>
            <w:r w:rsidRPr="004B5AEC">
              <w:rPr>
                <w:rFonts w:cs="Calibri"/>
              </w:rPr>
              <w:t>bijlagen bij toelichting</w:t>
            </w:r>
          </w:p>
        </w:tc>
      </w:tr>
      <w:tr w:rsidR="004B5AEC" w:rsidRPr="004B5AEC" w14:paraId="6CD3218A" w14:textId="77777777" w:rsidTr="00907EC1">
        <w:tc>
          <w:tcPr>
            <w:tcW w:w="8789" w:type="dxa"/>
            <w:hideMark/>
          </w:tcPr>
          <w:p w14:paraId="6CD32189" w14:textId="77777777" w:rsidR="002B73A1" w:rsidRDefault="004B5AEC" w:rsidP="002B73A1">
            <w:pPr>
              <w:rPr>
                <w:rFonts w:cs="Calibri"/>
              </w:rPr>
            </w:pPr>
            <w:r w:rsidRPr="004B5AEC">
              <w:rPr>
                <w:rFonts w:cs="Calibri"/>
              </w:rPr>
              <w:t>deel</w:t>
            </w:r>
          </w:p>
        </w:tc>
      </w:tr>
      <w:tr w:rsidR="004B5AEC" w:rsidRPr="004B5AEC" w14:paraId="6CD3218C" w14:textId="77777777" w:rsidTr="00907EC1">
        <w:tc>
          <w:tcPr>
            <w:tcW w:w="8789" w:type="dxa"/>
            <w:hideMark/>
          </w:tcPr>
          <w:p w14:paraId="6CD3218B" w14:textId="77777777" w:rsidR="002B73A1" w:rsidRDefault="004B5AEC" w:rsidP="002B73A1">
            <w:pPr>
              <w:rPr>
                <w:rFonts w:cs="Calibri"/>
              </w:rPr>
            </w:pPr>
            <w:r w:rsidRPr="004B5AEC">
              <w:rPr>
                <w:rFonts w:cs="Calibri"/>
              </w:rPr>
              <w:t>hoofdstuk</w:t>
            </w:r>
          </w:p>
        </w:tc>
      </w:tr>
      <w:tr w:rsidR="004B5AEC" w:rsidRPr="004B5AEC" w14:paraId="6CD3218E" w14:textId="77777777" w:rsidTr="00907EC1">
        <w:tc>
          <w:tcPr>
            <w:tcW w:w="8789" w:type="dxa"/>
            <w:hideMark/>
          </w:tcPr>
          <w:p w14:paraId="6CD3218D" w14:textId="77777777" w:rsidR="002B73A1" w:rsidRDefault="004B5AEC" w:rsidP="002B73A1">
            <w:pPr>
              <w:rPr>
                <w:rFonts w:cs="Calibri"/>
              </w:rPr>
            </w:pPr>
            <w:r w:rsidRPr="004B5AEC">
              <w:rPr>
                <w:rFonts w:cs="Calibri"/>
              </w:rPr>
              <w:lastRenderedPageBreak/>
              <w:t>lid</w:t>
            </w:r>
          </w:p>
        </w:tc>
      </w:tr>
      <w:tr w:rsidR="004B5AEC" w:rsidRPr="004B5AEC" w14:paraId="6CD32190" w14:textId="77777777" w:rsidTr="00907EC1">
        <w:tc>
          <w:tcPr>
            <w:tcW w:w="8789" w:type="dxa"/>
            <w:hideMark/>
          </w:tcPr>
          <w:p w14:paraId="6CD3218F" w14:textId="77777777" w:rsidR="002B73A1" w:rsidRDefault="004B5AEC" w:rsidP="002B73A1">
            <w:pPr>
              <w:rPr>
                <w:rFonts w:cs="Calibri"/>
              </w:rPr>
            </w:pPr>
            <w:r w:rsidRPr="004B5AEC">
              <w:rPr>
                <w:rFonts w:cs="Calibri"/>
              </w:rPr>
              <w:t>onderdeel</w:t>
            </w:r>
          </w:p>
        </w:tc>
      </w:tr>
      <w:tr w:rsidR="004B5AEC" w:rsidRPr="004B5AEC" w14:paraId="6CD32192" w14:textId="77777777" w:rsidTr="00907EC1">
        <w:tc>
          <w:tcPr>
            <w:tcW w:w="8789" w:type="dxa"/>
            <w:hideMark/>
          </w:tcPr>
          <w:p w14:paraId="6CD32191" w14:textId="77777777" w:rsidR="002B73A1" w:rsidRDefault="004B5AEC" w:rsidP="002B73A1">
            <w:pPr>
              <w:rPr>
                <w:rFonts w:cs="Calibri"/>
              </w:rPr>
            </w:pPr>
            <w:r w:rsidRPr="004B5AEC">
              <w:rPr>
                <w:rFonts w:cs="Calibri"/>
              </w:rPr>
              <w:t>overig</w:t>
            </w:r>
          </w:p>
        </w:tc>
      </w:tr>
      <w:tr w:rsidR="004B5AEC" w:rsidRPr="004B5AEC" w14:paraId="6CD32194" w14:textId="77777777" w:rsidTr="00907EC1">
        <w:tc>
          <w:tcPr>
            <w:tcW w:w="8789" w:type="dxa"/>
            <w:hideMark/>
          </w:tcPr>
          <w:p w14:paraId="6CD32193" w14:textId="77777777" w:rsidR="002B73A1" w:rsidRDefault="004B5AEC" w:rsidP="002B73A1">
            <w:pPr>
              <w:rPr>
                <w:rFonts w:cs="Calibri"/>
              </w:rPr>
            </w:pPr>
            <w:r w:rsidRPr="004B5AEC">
              <w:rPr>
                <w:rFonts w:cs="Calibri"/>
              </w:rPr>
              <w:t>paragraaf</w:t>
            </w:r>
          </w:p>
        </w:tc>
      </w:tr>
      <w:tr w:rsidR="004B5AEC" w:rsidRPr="004B5AEC" w14:paraId="6CD32196" w14:textId="77777777" w:rsidTr="00907EC1">
        <w:tc>
          <w:tcPr>
            <w:tcW w:w="8789" w:type="dxa"/>
            <w:hideMark/>
          </w:tcPr>
          <w:p w14:paraId="6CD32195" w14:textId="77777777" w:rsidR="002B73A1" w:rsidRDefault="004B5AEC" w:rsidP="002B73A1">
            <w:pPr>
              <w:rPr>
                <w:rFonts w:cs="Calibri"/>
              </w:rPr>
            </w:pPr>
            <w:r w:rsidRPr="004B5AEC">
              <w:rPr>
                <w:rFonts w:cs="Calibri"/>
              </w:rPr>
              <w:t>regels</w:t>
            </w:r>
          </w:p>
        </w:tc>
      </w:tr>
      <w:tr w:rsidR="004B5AEC" w:rsidRPr="004B5AEC" w14:paraId="6CD32198" w14:textId="77777777" w:rsidTr="00907EC1">
        <w:tc>
          <w:tcPr>
            <w:tcW w:w="8789" w:type="dxa"/>
            <w:hideMark/>
          </w:tcPr>
          <w:p w14:paraId="6CD32197" w14:textId="77777777" w:rsidR="002B73A1" w:rsidRDefault="004B5AEC" w:rsidP="002B73A1">
            <w:pPr>
              <w:rPr>
                <w:rFonts w:cs="Calibri"/>
              </w:rPr>
            </w:pPr>
            <w:r w:rsidRPr="004B5AEC">
              <w:rPr>
                <w:rFonts w:cs="Calibri"/>
              </w:rPr>
              <w:t>sublid</w:t>
            </w:r>
          </w:p>
        </w:tc>
      </w:tr>
      <w:tr w:rsidR="004B5AEC" w:rsidRPr="004B5AEC" w14:paraId="6CD3219A" w14:textId="77777777" w:rsidTr="00907EC1">
        <w:tc>
          <w:tcPr>
            <w:tcW w:w="8789" w:type="dxa"/>
            <w:hideMark/>
          </w:tcPr>
          <w:p w14:paraId="6CD32199" w14:textId="77777777" w:rsidR="002B73A1" w:rsidRDefault="004B5AEC" w:rsidP="002B73A1">
            <w:pPr>
              <w:rPr>
                <w:rFonts w:cs="Calibri"/>
              </w:rPr>
            </w:pPr>
            <w:r w:rsidRPr="004B5AEC">
              <w:rPr>
                <w:rFonts w:cs="Calibri"/>
              </w:rPr>
              <w:t>subonderdeel</w:t>
            </w:r>
          </w:p>
        </w:tc>
      </w:tr>
      <w:tr w:rsidR="004B5AEC" w:rsidRPr="004B5AEC" w14:paraId="6CD3219C" w14:textId="77777777" w:rsidTr="00907EC1">
        <w:tc>
          <w:tcPr>
            <w:tcW w:w="8789" w:type="dxa"/>
            <w:hideMark/>
          </w:tcPr>
          <w:p w14:paraId="6CD3219B" w14:textId="77777777" w:rsidR="002B73A1" w:rsidRDefault="004B5AEC" w:rsidP="002B73A1">
            <w:pPr>
              <w:rPr>
                <w:rFonts w:cs="Calibri"/>
              </w:rPr>
            </w:pPr>
            <w:r w:rsidRPr="004B5AEC">
              <w:rPr>
                <w:rFonts w:cs="Calibri"/>
              </w:rPr>
              <w:t>subparagraaf</w:t>
            </w:r>
          </w:p>
        </w:tc>
      </w:tr>
      <w:tr w:rsidR="004B5AEC" w:rsidRPr="004B5AEC" w14:paraId="6CD3219E" w14:textId="77777777" w:rsidTr="00907EC1">
        <w:tc>
          <w:tcPr>
            <w:tcW w:w="8789" w:type="dxa"/>
            <w:hideMark/>
          </w:tcPr>
          <w:p w14:paraId="6CD3219D" w14:textId="77777777" w:rsidR="002B73A1" w:rsidRDefault="004B5AEC" w:rsidP="002B73A1">
            <w:pPr>
              <w:rPr>
                <w:rFonts w:cs="Calibri"/>
              </w:rPr>
            </w:pPr>
            <w:r w:rsidRPr="004B5AEC">
              <w:rPr>
                <w:rFonts w:cs="Calibri"/>
              </w:rPr>
              <w:t>subsublid</w:t>
            </w:r>
          </w:p>
        </w:tc>
      </w:tr>
      <w:tr w:rsidR="004B5AEC" w:rsidRPr="004B5AEC" w14:paraId="6CD321A0" w14:textId="77777777" w:rsidTr="00907EC1">
        <w:tc>
          <w:tcPr>
            <w:tcW w:w="8789" w:type="dxa"/>
            <w:hideMark/>
          </w:tcPr>
          <w:p w14:paraId="6CD3219F" w14:textId="77777777" w:rsidR="002B73A1" w:rsidRDefault="004B5AEC" w:rsidP="002B73A1">
            <w:pPr>
              <w:rPr>
                <w:rFonts w:cs="Calibri"/>
              </w:rPr>
            </w:pPr>
            <w:r w:rsidRPr="004B5AEC">
              <w:rPr>
                <w:rFonts w:cs="Calibri"/>
              </w:rPr>
              <w:t>subsubparagraaf</w:t>
            </w:r>
          </w:p>
        </w:tc>
      </w:tr>
      <w:tr w:rsidR="004B5AEC" w:rsidRPr="004B5AEC" w14:paraId="6CD321A2" w14:textId="77777777" w:rsidTr="00907EC1">
        <w:tc>
          <w:tcPr>
            <w:tcW w:w="8789" w:type="dxa"/>
            <w:hideMark/>
          </w:tcPr>
          <w:p w14:paraId="6CD321A1" w14:textId="77777777" w:rsidR="002B73A1" w:rsidRDefault="004B5AEC" w:rsidP="002B73A1">
            <w:pPr>
              <w:rPr>
                <w:rFonts w:cs="Calibri"/>
              </w:rPr>
            </w:pPr>
            <w:r w:rsidRPr="004B5AEC">
              <w:rPr>
                <w:rFonts w:cs="Calibri"/>
              </w:rPr>
              <w:t>subsubsublid</w:t>
            </w:r>
          </w:p>
        </w:tc>
      </w:tr>
      <w:tr w:rsidR="004B5AEC" w:rsidRPr="004B5AEC" w14:paraId="6CD321A4" w14:textId="77777777" w:rsidTr="00907EC1">
        <w:tc>
          <w:tcPr>
            <w:tcW w:w="8789" w:type="dxa"/>
            <w:hideMark/>
          </w:tcPr>
          <w:p w14:paraId="6CD321A3" w14:textId="77777777" w:rsidR="002B73A1" w:rsidRDefault="004B5AEC" w:rsidP="002B73A1">
            <w:pPr>
              <w:rPr>
                <w:rFonts w:cs="Calibri"/>
              </w:rPr>
            </w:pPr>
            <w:r w:rsidRPr="004B5AEC">
              <w:rPr>
                <w:rFonts w:cs="Calibri"/>
              </w:rPr>
              <w:t>subsubsubparagraaf</w:t>
            </w:r>
          </w:p>
        </w:tc>
      </w:tr>
      <w:tr w:rsidR="004B5AEC" w:rsidRPr="004B5AEC" w14:paraId="6CD321A6" w14:textId="77777777" w:rsidTr="00907EC1">
        <w:tc>
          <w:tcPr>
            <w:tcW w:w="8789" w:type="dxa"/>
            <w:hideMark/>
          </w:tcPr>
          <w:p w14:paraId="6CD321A5" w14:textId="77777777" w:rsidR="002B73A1" w:rsidRDefault="004B5AEC" w:rsidP="002B73A1">
            <w:pPr>
              <w:rPr>
                <w:rFonts w:cs="Calibri"/>
              </w:rPr>
            </w:pPr>
            <w:r w:rsidRPr="004B5AEC">
              <w:rPr>
                <w:rFonts w:cs="Calibri"/>
              </w:rPr>
              <w:t>titel</w:t>
            </w:r>
          </w:p>
        </w:tc>
      </w:tr>
      <w:tr w:rsidR="004B5AEC" w:rsidRPr="004B5AEC" w14:paraId="6CD321A8" w14:textId="77777777" w:rsidTr="00907EC1">
        <w:tc>
          <w:tcPr>
            <w:tcW w:w="8789" w:type="dxa"/>
            <w:hideMark/>
          </w:tcPr>
          <w:p w14:paraId="6CD321A7" w14:textId="77777777" w:rsidR="002B73A1" w:rsidRDefault="004B5AEC" w:rsidP="002B73A1">
            <w:pPr>
              <w:rPr>
                <w:rFonts w:cs="Calibri"/>
              </w:rPr>
            </w:pPr>
            <w:r w:rsidRPr="004B5AEC">
              <w:rPr>
                <w:rFonts w:cs="Calibri"/>
              </w:rPr>
              <w:t>toelichting</w:t>
            </w:r>
          </w:p>
        </w:tc>
      </w:tr>
    </w:tbl>
    <w:p w14:paraId="18EFAB24" w14:textId="483F5EF1" w:rsidR="00E46BE7" w:rsidRDefault="00E46BE7" w:rsidP="00AD0B43">
      <w:pPr>
        <w:pStyle w:val="Tabeltitel"/>
      </w:pPr>
      <w:r>
        <w:t>Tabel Enumeratie voor Teksttype</w:t>
      </w:r>
    </w:p>
    <w:tbl>
      <w:tblPr>
        <w:tblStyle w:val="Tabel"/>
        <w:tblW w:w="8789" w:type="dxa"/>
        <w:tblLook w:val="0620" w:firstRow="1" w:lastRow="0" w:firstColumn="0" w:lastColumn="0" w:noHBand="1" w:noVBand="1"/>
      </w:tblPr>
      <w:tblGrid>
        <w:gridCol w:w="8789"/>
      </w:tblGrid>
      <w:tr w:rsidR="00B54AD5" w:rsidRPr="00F83861" w14:paraId="6CD321AD" w14:textId="77777777" w:rsidTr="00907EC1">
        <w:trPr>
          <w:cnfStyle w:val="100000000000" w:firstRow="1" w:lastRow="0" w:firstColumn="0" w:lastColumn="0" w:oddVBand="0" w:evenVBand="0" w:oddHBand="0" w:evenHBand="0" w:firstRowFirstColumn="0" w:firstRowLastColumn="0" w:lastRowFirstColumn="0" w:lastRowLastColumn="0"/>
          <w:tblHeader/>
        </w:trPr>
        <w:tc>
          <w:tcPr>
            <w:tcW w:w="8789" w:type="dxa"/>
          </w:tcPr>
          <w:p w14:paraId="6CD321AB" w14:textId="77777777" w:rsidR="00B54AD5" w:rsidRPr="00F83861" w:rsidRDefault="00B54AD5" w:rsidP="000E2F0C">
            <w:pPr>
              <w:jc w:val="center"/>
            </w:pPr>
            <w:r w:rsidRPr="00F83861">
              <w:t>&lt;&lt;enumeration&gt;&gt;</w:t>
            </w:r>
          </w:p>
          <w:p w14:paraId="6CD321AC" w14:textId="77777777" w:rsidR="00B54AD5" w:rsidRPr="00264AB6" w:rsidRDefault="00B54AD5" w:rsidP="000E2F0C">
            <w:pPr>
              <w:jc w:val="center"/>
              <w:rPr>
                <w:b/>
              </w:rPr>
            </w:pPr>
            <w:r>
              <w:rPr>
                <w:b/>
              </w:rPr>
              <w:t>Teksttype</w:t>
            </w:r>
          </w:p>
        </w:tc>
      </w:tr>
      <w:tr w:rsidR="00B54AD5" w:rsidRPr="00B54AD5" w14:paraId="6CD321AF" w14:textId="77777777" w:rsidTr="00907EC1">
        <w:tc>
          <w:tcPr>
            <w:tcW w:w="8789" w:type="dxa"/>
            <w:noWrap/>
            <w:hideMark/>
          </w:tcPr>
          <w:p w14:paraId="6CD321AE" w14:textId="77777777" w:rsidR="002B73A1" w:rsidRDefault="00B54AD5" w:rsidP="002B73A1">
            <w:pPr>
              <w:rPr>
                <w:rFonts w:cs="Calibri"/>
                <w:color w:val="000000"/>
              </w:rPr>
            </w:pPr>
            <w:r w:rsidRPr="00B54AD5">
              <w:rPr>
                <w:rFonts w:cs="Arial"/>
                <w:color w:val="000000"/>
                <w:szCs w:val="21"/>
              </w:rPr>
              <w:t>beleid</w:t>
            </w:r>
          </w:p>
        </w:tc>
      </w:tr>
      <w:tr w:rsidR="00B54AD5" w:rsidRPr="00B54AD5" w14:paraId="6CD321B1" w14:textId="77777777" w:rsidTr="00907EC1">
        <w:tc>
          <w:tcPr>
            <w:tcW w:w="8789" w:type="dxa"/>
            <w:noWrap/>
            <w:hideMark/>
          </w:tcPr>
          <w:p w14:paraId="6CD321B0" w14:textId="77777777" w:rsidR="002B73A1" w:rsidRDefault="00B54AD5" w:rsidP="002B73A1">
            <w:pPr>
              <w:rPr>
                <w:rFonts w:cs="Calibri"/>
                <w:color w:val="000000"/>
              </w:rPr>
            </w:pPr>
            <w:r w:rsidRPr="00B54AD5">
              <w:rPr>
                <w:rFonts w:cs="Calibri"/>
                <w:color w:val="000000"/>
              </w:rPr>
              <w:t>beleid gemandateerd aan GS</w:t>
            </w:r>
          </w:p>
        </w:tc>
      </w:tr>
      <w:tr w:rsidR="00B54AD5" w:rsidRPr="00B54AD5" w14:paraId="6CD321B3" w14:textId="77777777" w:rsidTr="00907EC1">
        <w:tc>
          <w:tcPr>
            <w:tcW w:w="8789" w:type="dxa"/>
            <w:noWrap/>
            <w:hideMark/>
          </w:tcPr>
          <w:p w14:paraId="6CD321B2" w14:textId="77777777" w:rsidR="002B73A1" w:rsidRDefault="00B54AD5" w:rsidP="002B73A1">
            <w:pPr>
              <w:rPr>
                <w:rFonts w:cs="Calibri"/>
                <w:color w:val="000000"/>
              </w:rPr>
            </w:pPr>
            <w:r w:rsidRPr="00B54AD5">
              <w:rPr>
                <w:rFonts w:cs="Arial"/>
                <w:color w:val="000000"/>
                <w:szCs w:val="20"/>
              </w:rPr>
              <w:t>besluitdocument</w:t>
            </w:r>
          </w:p>
        </w:tc>
      </w:tr>
      <w:tr w:rsidR="00B54AD5" w:rsidRPr="00B54AD5" w14:paraId="6CD321B5" w14:textId="77777777" w:rsidTr="00907EC1">
        <w:tc>
          <w:tcPr>
            <w:tcW w:w="8789" w:type="dxa"/>
            <w:noWrap/>
            <w:hideMark/>
          </w:tcPr>
          <w:p w14:paraId="6CD321B4" w14:textId="77777777" w:rsidR="002B73A1" w:rsidRDefault="00B54AD5" w:rsidP="002B73A1">
            <w:pPr>
              <w:rPr>
                <w:rFonts w:cs="Calibri"/>
                <w:color w:val="000000"/>
              </w:rPr>
            </w:pPr>
            <w:r w:rsidRPr="00B54AD5">
              <w:rPr>
                <w:rFonts w:cs="Arial"/>
                <w:color w:val="000000"/>
                <w:szCs w:val="20"/>
              </w:rPr>
              <w:t>besluittekst</w:t>
            </w:r>
          </w:p>
        </w:tc>
      </w:tr>
      <w:tr w:rsidR="00B54AD5" w:rsidRPr="00B54AD5" w14:paraId="6CD321B7" w14:textId="77777777" w:rsidTr="00907EC1">
        <w:tc>
          <w:tcPr>
            <w:tcW w:w="8789" w:type="dxa"/>
            <w:noWrap/>
            <w:hideMark/>
          </w:tcPr>
          <w:p w14:paraId="6CD321B6" w14:textId="77777777" w:rsidR="002B73A1" w:rsidRDefault="00B54AD5" w:rsidP="002B73A1">
            <w:pPr>
              <w:rPr>
                <w:rFonts w:cs="Calibri"/>
                <w:color w:val="000000"/>
              </w:rPr>
            </w:pPr>
            <w:r w:rsidRPr="00B54AD5">
              <w:rPr>
                <w:rFonts w:cs="Arial"/>
                <w:color w:val="000000"/>
                <w:szCs w:val="21"/>
              </w:rPr>
              <w:t>bijlage</w:t>
            </w:r>
          </w:p>
        </w:tc>
      </w:tr>
      <w:tr w:rsidR="00B54AD5" w:rsidRPr="00B54AD5" w14:paraId="6CD321B9" w14:textId="77777777" w:rsidTr="00907EC1">
        <w:tc>
          <w:tcPr>
            <w:tcW w:w="8789" w:type="dxa"/>
            <w:noWrap/>
            <w:hideMark/>
          </w:tcPr>
          <w:p w14:paraId="6CD321B8" w14:textId="77777777" w:rsidR="002B73A1" w:rsidRDefault="00B54AD5" w:rsidP="002B73A1">
            <w:pPr>
              <w:rPr>
                <w:rFonts w:cs="Calibri"/>
                <w:color w:val="000000"/>
              </w:rPr>
            </w:pPr>
            <w:r w:rsidRPr="00B54AD5">
              <w:rPr>
                <w:rFonts w:cs="Arial"/>
                <w:color w:val="000000"/>
                <w:szCs w:val="20"/>
              </w:rPr>
              <w:t>bijlage bij besluitdocument</w:t>
            </w:r>
          </w:p>
        </w:tc>
      </w:tr>
      <w:tr w:rsidR="00B54AD5" w:rsidRPr="00B54AD5" w14:paraId="6CD321BB" w14:textId="77777777" w:rsidTr="00907EC1">
        <w:tc>
          <w:tcPr>
            <w:tcW w:w="8789" w:type="dxa"/>
            <w:noWrap/>
            <w:hideMark/>
          </w:tcPr>
          <w:p w14:paraId="6CD321BA" w14:textId="77777777" w:rsidR="002B73A1" w:rsidRDefault="00B54AD5" w:rsidP="002B73A1">
            <w:pPr>
              <w:rPr>
                <w:rFonts w:cs="Calibri"/>
                <w:color w:val="000000"/>
              </w:rPr>
            </w:pPr>
            <w:r w:rsidRPr="00B54AD5">
              <w:rPr>
                <w:rFonts w:cs="Arial"/>
                <w:color w:val="000000"/>
                <w:szCs w:val="20"/>
              </w:rPr>
              <w:t>bijlage bij besluittekst</w:t>
            </w:r>
          </w:p>
        </w:tc>
      </w:tr>
      <w:tr w:rsidR="00B54AD5" w:rsidRPr="00B54AD5" w14:paraId="6CD321BD" w14:textId="77777777" w:rsidTr="00907EC1">
        <w:tc>
          <w:tcPr>
            <w:tcW w:w="8789" w:type="dxa"/>
            <w:noWrap/>
            <w:hideMark/>
          </w:tcPr>
          <w:p w14:paraId="6CD321BC" w14:textId="77777777" w:rsidR="002B73A1" w:rsidRDefault="00B54AD5" w:rsidP="002B73A1">
            <w:pPr>
              <w:rPr>
                <w:rFonts w:cs="Calibri"/>
                <w:color w:val="000000"/>
              </w:rPr>
            </w:pPr>
            <w:r w:rsidRPr="00B54AD5">
              <w:rPr>
                <w:rFonts w:cs="Arial"/>
                <w:color w:val="000000"/>
                <w:szCs w:val="20"/>
              </w:rPr>
              <w:t>bijlage bij regel met voorbereidingsbescherming</w:t>
            </w:r>
          </w:p>
        </w:tc>
      </w:tr>
      <w:tr w:rsidR="00B54AD5" w:rsidRPr="00B54AD5" w14:paraId="6CD321BF" w14:textId="77777777" w:rsidTr="00907EC1">
        <w:tc>
          <w:tcPr>
            <w:tcW w:w="8789" w:type="dxa"/>
            <w:noWrap/>
            <w:hideMark/>
          </w:tcPr>
          <w:p w14:paraId="6CD321BE" w14:textId="77777777" w:rsidR="002B73A1" w:rsidRDefault="00B54AD5" w:rsidP="002B73A1">
            <w:pPr>
              <w:rPr>
                <w:rFonts w:cs="Calibri"/>
                <w:color w:val="000000"/>
              </w:rPr>
            </w:pPr>
            <w:r w:rsidRPr="00B54AD5">
              <w:rPr>
                <w:rFonts w:cs="Arial"/>
                <w:color w:val="000000"/>
                <w:szCs w:val="20"/>
              </w:rPr>
              <w:t>bijlage bij regel zonder voorbereidingsbescherming</w:t>
            </w:r>
          </w:p>
        </w:tc>
      </w:tr>
      <w:tr w:rsidR="00B54AD5" w:rsidRPr="00B54AD5" w14:paraId="6CD321C1" w14:textId="77777777" w:rsidTr="00907EC1">
        <w:tc>
          <w:tcPr>
            <w:tcW w:w="8789" w:type="dxa"/>
            <w:noWrap/>
            <w:hideMark/>
          </w:tcPr>
          <w:p w14:paraId="6CD321C0" w14:textId="77777777" w:rsidR="002B73A1" w:rsidRDefault="00B54AD5" w:rsidP="002B73A1">
            <w:pPr>
              <w:rPr>
                <w:rFonts w:cs="Calibri"/>
                <w:color w:val="000000"/>
              </w:rPr>
            </w:pPr>
            <w:r w:rsidRPr="00B54AD5">
              <w:rPr>
                <w:rFonts w:cs="Arial"/>
                <w:color w:val="000000"/>
                <w:szCs w:val="20"/>
              </w:rPr>
              <w:t>bijlage bij regels</w:t>
            </w:r>
          </w:p>
        </w:tc>
      </w:tr>
      <w:tr w:rsidR="00B54AD5" w:rsidRPr="00B54AD5" w14:paraId="6CD321C3" w14:textId="77777777" w:rsidTr="00907EC1">
        <w:tc>
          <w:tcPr>
            <w:tcW w:w="8789" w:type="dxa"/>
            <w:noWrap/>
            <w:hideMark/>
          </w:tcPr>
          <w:p w14:paraId="6CD321C2" w14:textId="77777777" w:rsidR="002B73A1" w:rsidRDefault="00B54AD5" w:rsidP="002B73A1">
            <w:pPr>
              <w:rPr>
                <w:rFonts w:cs="Calibri"/>
                <w:color w:val="000000"/>
              </w:rPr>
            </w:pPr>
            <w:r w:rsidRPr="00B54AD5">
              <w:rPr>
                <w:rFonts w:cs="Arial"/>
                <w:color w:val="000000"/>
                <w:szCs w:val="20"/>
              </w:rPr>
              <w:t>bijlage bij toelichting</w:t>
            </w:r>
          </w:p>
        </w:tc>
      </w:tr>
      <w:tr w:rsidR="00B54AD5" w:rsidRPr="00B54AD5" w14:paraId="6CD321C5" w14:textId="77777777" w:rsidTr="00907EC1">
        <w:tc>
          <w:tcPr>
            <w:tcW w:w="8789" w:type="dxa"/>
            <w:noWrap/>
            <w:hideMark/>
          </w:tcPr>
          <w:p w14:paraId="6CD321C4" w14:textId="77777777" w:rsidR="002B73A1" w:rsidRDefault="00B54AD5" w:rsidP="002B73A1">
            <w:pPr>
              <w:rPr>
                <w:rFonts w:cs="Calibri"/>
                <w:color w:val="000000"/>
              </w:rPr>
            </w:pPr>
            <w:r w:rsidRPr="00B54AD5">
              <w:rPr>
                <w:rFonts w:cs="Arial"/>
                <w:color w:val="000000"/>
                <w:szCs w:val="20"/>
              </w:rPr>
              <w:t>bijlage bij voorschriften/regels</w:t>
            </w:r>
          </w:p>
        </w:tc>
      </w:tr>
      <w:tr w:rsidR="00B54AD5" w:rsidRPr="00B54AD5" w14:paraId="6CD321C7" w14:textId="77777777" w:rsidTr="00907EC1">
        <w:tc>
          <w:tcPr>
            <w:tcW w:w="8789" w:type="dxa"/>
            <w:noWrap/>
            <w:hideMark/>
          </w:tcPr>
          <w:p w14:paraId="6CD321C6" w14:textId="77777777" w:rsidR="002B73A1" w:rsidRDefault="00B54AD5" w:rsidP="002B73A1">
            <w:pPr>
              <w:rPr>
                <w:rFonts w:cs="Calibri"/>
                <w:color w:val="000000"/>
              </w:rPr>
            </w:pPr>
            <w:r w:rsidRPr="00B54AD5">
              <w:rPr>
                <w:rFonts w:cs="Arial"/>
                <w:color w:val="000000"/>
                <w:szCs w:val="21"/>
              </w:rPr>
              <w:lastRenderedPageBreak/>
              <w:t>document</w:t>
            </w:r>
          </w:p>
        </w:tc>
      </w:tr>
      <w:tr w:rsidR="00B54AD5" w:rsidRPr="00B54AD5" w14:paraId="6CD321C9" w14:textId="77777777" w:rsidTr="00907EC1">
        <w:tc>
          <w:tcPr>
            <w:tcW w:w="8789" w:type="dxa"/>
            <w:noWrap/>
            <w:hideMark/>
          </w:tcPr>
          <w:p w14:paraId="6CD321C8" w14:textId="77777777" w:rsidR="002B73A1" w:rsidRDefault="00B54AD5" w:rsidP="002B73A1">
            <w:pPr>
              <w:rPr>
                <w:rFonts w:cs="Calibri"/>
                <w:color w:val="000000"/>
              </w:rPr>
            </w:pPr>
            <w:r w:rsidRPr="00B54AD5">
              <w:rPr>
                <w:rFonts w:cs="Arial"/>
                <w:color w:val="000000"/>
                <w:szCs w:val="20"/>
              </w:rPr>
              <w:t>regel met voorbereidingsbescherming</w:t>
            </w:r>
          </w:p>
        </w:tc>
      </w:tr>
      <w:tr w:rsidR="00B54AD5" w:rsidRPr="00B54AD5" w14:paraId="6CD321CB" w14:textId="77777777" w:rsidTr="00907EC1">
        <w:tc>
          <w:tcPr>
            <w:tcW w:w="8789" w:type="dxa"/>
            <w:noWrap/>
            <w:hideMark/>
          </w:tcPr>
          <w:p w14:paraId="6CD321CA" w14:textId="77777777" w:rsidR="002B73A1" w:rsidRDefault="00B54AD5" w:rsidP="002B73A1">
            <w:pPr>
              <w:rPr>
                <w:rFonts w:cs="Calibri"/>
                <w:color w:val="000000"/>
              </w:rPr>
            </w:pPr>
            <w:r w:rsidRPr="00B54AD5">
              <w:rPr>
                <w:rFonts w:cs="Arial"/>
                <w:color w:val="000000"/>
                <w:szCs w:val="20"/>
              </w:rPr>
              <w:t>regel zonder voorbereidingsbescherming</w:t>
            </w:r>
          </w:p>
        </w:tc>
      </w:tr>
      <w:tr w:rsidR="00B54AD5" w:rsidRPr="00B54AD5" w14:paraId="6CD321CD" w14:textId="77777777" w:rsidTr="00907EC1">
        <w:tc>
          <w:tcPr>
            <w:tcW w:w="8789" w:type="dxa"/>
            <w:noWrap/>
            <w:hideMark/>
          </w:tcPr>
          <w:p w14:paraId="6CD321CC" w14:textId="77777777" w:rsidR="002B73A1" w:rsidRDefault="00B54AD5" w:rsidP="002B73A1">
            <w:pPr>
              <w:rPr>
                <w:rFonts w:cs="Calibri"/>
                <w:color w:val="000000"/>
              </w:rPr>
            </w:pPr>
            <w:r w:rsidRPr="00B54AD5">
              <w:rPr>
                <w:rFonts w:cs="Arial"/>
                <w:color w:val="000000"/>
                <w:szCs w:val="20"/>
              </w:rPr>
              <w:t>regels</w:t>
            </w:r>
          </w:p>
        </w:tc>
      </w:tr>
      <w:tr w:rsidR="00B54AD5" w:rsidRPr="00B54AD5" w14:paraId="6CD321CF" w14:textId="77777777" w:rsidTr="00907EC1">
        <w:tc>
          <w:tcPr>
            <w:tcW w:w="8789" w:type="dxa"/>
            <w:noWrap/>
            <w:hideMark/>
          </w:tcPr>
          <w:p w14:paraId="6CD321CE" w14:textId="77777777" w:rsidR="002B73A1" w:rsidRDefault="00B54AD5" w:rsidP="002B73A1">
            <w:pPr>
              <w:rPr>
                <w:rFonts w:cs="Calibri"/>
                <w:color w:val="000000"/>
              </w:rPr>
            </w:pPr>
            <w:r w:rsidRPr="00B54AD5">
              <w:rPr>
                <w:rFonts w:cs="Calibri"/>
                <w:color w:val="000000"/>
              </w:rPr>
              <w:t>toelichting</w:t>
            </w:r>
          </w:p>
        </w:tc>
      </w:tr>
      <w:tr w:rsidR="00B54AD5" w:rsidRPr="00B54AD5" w14:paraId="6CD321D1" w14:textId="77777777" w:rsidTr="00907EC1">
        <w:tc>
          <w:tcPr>
            <w:tcW w:w="8789" w:type="dxa"/>
            <w:noWrap/>
            <w:hideMark/>
          </w:tcPr>
          <w:p w14:paraId="6CD321D0" w14:textId="77777777" w:rsidR="002B73A1" w:rsidRDefault="00B54AD5" w:rsidP="002B73A1">
            <w:pPr>
              <w:rPr>
                <w:rFonts w:cs="Calibri"/>
                <w:color w:val="000000"/>
              </w:rPr>
            </w:pPr>
            <w:r w:rsidRPr="00B54AD5">
              <w:rPr>
                <w:rFonts w:cs="Arial"/>
                <w:color w:val="000000"/>
                <w:szCs w:val="20"/>
              </w:rPr>
              <w:t>voorschriften/regels</w:t>
            </w:r>
          </w:p>
        </w:tc>
      </w:tr>
    </w:tbl>
    <w:p w14:paraId="6CD321D2" w14:textId="77777777" w:rsidR="00B54AD5" w:rsidRPr="00841558" w:rsidRDefault="00B54AD5" w:rsidP="00AD0B43">
      <w:pPr>
        <w:rPr>
          <w:rFonts w:ascii="Courier New" w:hAnsi="Courier New" w:cs="Courier New"/>
          <w:b/>
          <w:sz w:val="18"/>
          <w:szCs w:val="18"/>
        </w:rPr>
      </w:pPr>
    </w:p>
    <w:sectPr w:rsidR="00B54AD5" w:rsidRPr="00841558" w:rsidSect="003658DE">
      <w:headerReference w:type="default" r:id="rId15"/>
      <w:footerReference w:type="default" r:id="rId16"/>
      <w:pgSz w:w="11906" w:h="16838" w:code="9"/>
      <w:pgMar w:top="2552" w:right="1622" w:bottom="1531" w:left="1622" w:header="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DDC2B" w14:textId="77777777" w:rsidR="009C41D9" w:rsidRDefault="009C41D9">
      <w:r>
        <w:separator/>
      </w:r>
    </w:p>
    <w:p w14:paraId="7D3447A4" w14:textId="77777777" w:rsidR="009C41D9" w:rsidRDefault="009C41D9"/>
  </w:endnote>
  <w:endnote w:type="continuationSeparator" w:id="0">
    <w:p w14:paraId="6B398F0E" w14:textId="77777777" w:rsidR="009C41D9" w:rsidRDefault="009C41D9">
      <w:r>
        <w:continuationSeparator/>
      </w:r>
    </w:p>
    <w:p w14:paraId="1A31EC72" w14:textId="77777777" w:rsidR="009C41D9" w:rsidRDefault="009C41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75" w:type="dxa"/>
      <w:tblInd w:w="-612" w:type="dxa"/>
      <w:tblLook w:val="01E0" w:firstRow="1" w:lastRow="1" w:firstColumn="1" w:lastColumn="1" w:noHBand="0" w:noVBand="0"/>
    </w:tblPr>
    <w:tblGrid>
      <w:gridCol w:w="540"/>
      <w:gridCol w:w="8835"/>
    </w:tblGrid>
    <w:tr w:rsidR="00A00385" w14:paraId="6CD321F8" w14:textId="77777777">
      <w:trPr>
        <w:trHeight w:val="182"/>
      </w:trPr>
      <w:tc>
        <w:tcPr>
          <w:tcW w:w="540" w:type="dxa"/>
        </w:tcPr>
        <w:p w14:paraId="6CD321F6" w14:textId="11F9A9FB" w:rsidR="00A00385" w:rsidRPr="007008A1" w:rsidRDefault="00A00385" w:rsidP="00796267">
          <w:pPr>
            <w:rPr>
              <w:sz w:val="14"/>
              <w:szCs w:val="14"/>
            </w:rPr>
          </w:pPr>
        </w:p>
      </w:tc>
      <w:tc>
        <w:tcPr>
          <w:tcW w:w="8835" w:type="dxa"/>
        </w:tcPr>
        <w:p w14:paraId="6CD321F7" w14:textId="31FABCDB" w:rsidR="00A00385" w:rsidRPr="007008A1" w:rsidRDefault="00A00385" w:rsidP="00322810">
          <w:pPr>
            <w:rPr>
              <w:sz w:val="14"/>
              <w:szCs w:val="14"/>
            </w:rPr>
          </w:pPr>
        </w:p>
      </w:tc>
    </w:tr>
  </w:tbl>
  <w:p w14:paraId="6CD321F9" w14:textId="77777777" w:rsidR="00A00385" w:rsidRDefault="00A00385"/>
  <w:p w14:paraId="6CD321FA" w14:textId="77777777" w:rsidR="00A00385" w:rsidRDefault="00A003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26E08" w14:textId="77777777" w:rsidR="009C41D9" w:rsidRDefault="009C41D9">
      <w:r>
        <w:separator/>
      </w:r>
    </w:p>
    <w:p w14:paraId="70B418D9" w14:textId="77777777" w:rsidR="009C41D9" w:rsidRDefault="009C41D9"/>
  </w:footnote>
  <w:footnote w:type="continuationSeparator" w:id="0">
    <w:p w14:paraId="13DC7D67" w14:textId="77777777" w:rsidR="009C41D9" w:rsidRDefault="009C41D9">
      <w:r>
        <w:continuationSeparator/>
      </w:r>
    </w:p>
    <w:p w14:paraId="0CC3A0CD" w14:textId="77777777" w:rsidR="009C41D9" w:rsidRDefault="009C41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321F4" w14:textId="30AA57DE" w:rsidR="00A00385" w:rsidRDefault="00A00385" w:rsidP="00064FFB">
    <w:pPr>
      <w:jc w:val="center"/>
    </w:pPr>
  </w:p>
  <w:p w14:paraId="6CD321F5" w14:textId="77777777" w:rsidR="00A00385" w:rsidRDefault="00A003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9882B5E"/>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39D8655C"/>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6D98B760"/>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BF9402B4"/>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93965584"/>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E3A119A"/>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B0991E"/>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52613CA"/>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2A98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B558A39E"/>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14535CC3"/>
    <w:multiLevelType w:val="hybridMultilevel"/>
    <w:tmpl w:val="CEC60722"/>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6A6035C"/>
    <w:multiLevelType w:val="hybridMultilevel"/>
    <w:tmpl w:val="2E42EA80"/>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1B1C2B0D"/>
    <w:multiLevelType w:val="hybridMultilevel"/>
    <w:tmpl w:val="91563A9E"/>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1BD0D80"/>
    <w:multiLevelType w:val="multilevel"/>
    <w:tmpl w:val="32E02A0E"/>
    <w:name w:val="Tabelnummering"/>
    <w:lvl w:ilvl="0">
      <w:start w:val="1"/>
      <w:numFmt w:val="decimal"/>
      <w:lvlRestart w:val="0"/>
      <w:pStyle w:val="Tabeltitel"/>
      <w:lvlText w:val="Tabel %1"/>
      <w:lvlJc w:val="left"/>
      <w:pPr>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7B04BE9"/>
    <w:multiLevelType w:val="multilevel"/>
    <w:tmpl w:val="1D9C7478"/>
    <w:lvl w:ilvl="0">
      <w:start w:val="1"/>
      <w:numFmt w:val="decimal"/>
      <w:pStyle w:val="Hoofdstukx"/>
      <w:suff w:val="nothing"/>
      <w:lvlText w:val="Hoofdstuk %1"/>
      <w:lvlJc w:val="left"/>
      <w:pPr>
        <w:ind w:left="993" w:firstLine="0"/>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Paragraaftitel"/>
      <w:lvlText w:val="%1.%2"/>
      <w:lvlJc w:val="left"/>
      <w:pPr>
        <w:tabs>
          <w:tab w:val="num" w:pos="709"/>
        </w:tabs>
        <w:ind w:left="142" w:firstLine="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ubparagraaftitel"/>
      <w:lvlText w:val="%1.%2.%3"/>
      <w:lvlJc w:val="left"/>
      <w:pPr>
        <w:tabs>
          <w:tab w:val="num" w:pos="567"/>
        </w:tabs>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5" w15:restartNumberingAfterBreak="0">
    <w:nsid w:val="2C015B21"/>
    <w:multiLevelType w:val="multilevel"/>
    <w:tmpl w:val="0413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16F3A18"/>
    <w:multiLevelType w:val="hybridMultilevel"/>
    <w:tmpl w:val="D57A3AC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34154FC6"/>
    <w:multiLevelType w:val="hybridMultilevel"/>
    <w:tmpl w:val="3EB02F54"/>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376B4913"/>
    <w:multiLevelType w:val="hybridMultilevel"/>
    <w:tmpl w:val="3C5AB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9F1777"/>
    <w:multiLevelType w:val="multilevel"/>
    <w:tmpl w:val="04130023"/>
    <w:styleLink w:val="Artikelsectie"/>
    <w:lvl w:ilvl="0">
      <w:start w:val="1"/>
      <w:numFmt w:val="upperRoman"/>
      <w:lvlText w:val="Artikel %1."/>
      <w:lvlJc w:val="left"/>
      <w:pPr>
        <w:tabs>
          <w:tab w:val="num" w:pos="1440"/>
        </w:tabs>
        <w:ind w:left="0" w:firstLine="0"/>
      </w:pPr>
    </w:lvl>
    <w:lvl w:ilvl="1">
      <w:start w:val="1"/>
      <w:numFmt w:val="decimalZero"/>
      <w:isLgl/>
      <w:lvlText w:val="Sectie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3B4E6478"/>
    <w:multiLevelType w:val="multilevel"/>
    <w:tmpl w:val="0413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3C275151"/>
    <w:multiLevelType w:val="hybridMultilevel"/>
    <w:tmpl w:val="987C7AEE"/>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3D5C2708"/>
    <w:multiLevelType w:val="hybridMultilevel"/>
    <w:tmpl w:val="E4E84E7E"/>
    <w:lvl w:ilvl="0" w:tplc="95045AC0">
      <w:start w:val="1"/>
      <w:numFmt w:val="decimal"/>
      <w:lvlText w:val="%1)"/>
      <w:lvlJc w:val="left"/>
      <w:pPr>
        <w:ind w:left="720" w:hanging="360"/>
      </w:pPr>
      <w:rPr>
        <w:rFonts w:eastAsiaTheme="minorHAnsi" w:cs="Verdana"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39152B1"/>
    <w:multiLevelType w:val="multilevel"/>
    <w:tmpl w:val="FF4C9172"/>
    <w:name w:val="Figuurnummering"/>
    <w:lvl w:ilvl="0">
      <w:start w:val="1"/>
      <w:numFmt w:val="decimal"/>
      <w:lvlRestart w:val="0"/>
      <w:pStyle w:val="Figuurbijschrift"/>
      <w:lvlText w:val="Figuur %1"/>
      <w:lvlJc w:val="left"/>
      <w:pPr>
        <w:ind w:left="992" w:hanging="992"/>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43F5609"/>
    <w:multiLevelType w:val="hybridMultilevel"/>
    <w:tmpl w:val="C38431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A347043"/>
    <w:multiLevelType w:val="hybridMultilevel"/>
    <w:tmpl w:val="91563A9E"/>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4F07097B"/>
    <w:multiLevelType w:val="multilevel"/>
    <w:tmpl w:val="D9AC32C0"/>
    <w:lvl w:ilvl="0">
      <w:start w:val="1"/>
      <w:numFmt w:val="decimal"/>
      <w:suff w:val="nothing"/>
      <w:lvlText w:val="Bijlage %1"/>
      <w:lvlJc w:val="left"/>
      <w:pPr>
        <w:ind w:left="0" w:firstLine="0"/>
      </w:pPr>
      <w:rPr>
        <w:rFonts w:ascii="Verdana" w:hAnsi="Verdana" w:hint="default"/>
        <w:sz w:val="20"/>
      </w:rPr>
    </w:lvl>
    <w:lvl w:ilvl="1">
      <w:start w:val="1"/>
      <w:numFmt w:val="decimal"/>
      <w:pStyle w:val="Bijlageparagraaf"/>
      <w:lvlText w:val="%1.%2"/>
      <w:lvlJc w:val="left"/>
      <w:pPr>
        <w:tabs>
          <w:tab w:val="num" w:pos="567"/>
        </w:tabs>
        <w:ind w:left="0" w:firstLine="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567"/>
        </w:tabs>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7" w15:restartNumberingAfterBreak="0">
    <w:nsid w:val="519053B0"/>
    <w:multiLevelType w:val="multilevel"/>
    <w:tmpl w:val="14926B8E"/>
    <w:lvl w:ilvl="0">
      <w:start w:val="1"/>
      <w:numFmt w:val="decimal"/>
      <w:pStyle w:val="Bijlagen"/>
      <w:suff w:val="nothing"/>
      <w:lvlText w:val="Bijlage %1"/>
      <w:lvlJc w:val="left"/>
      <w:pPr>
        <w:ind w:left="0" w:firstLine="0"/>
      </w:pPr>
      <w:rPr>
        <w:rFonts w:ascii="Verdana" w:hAnsi="Verdana" w:hint="default"/>
        <w:sz w:val="20"/>
      </w:rPr>
    </w:lvl>
    <w:lvl w:ilvl="1">
      <w:start w:val="1"/>
      <w:numFmt w:val="decimal"/>
      <w:lvlText w:val="%1.%2"/>
      <w:lvlJc w:val="left"/>
      <w:pPr>
        <w:tabs>
          <w:tab w:val="num" w:pos="567"/>
        </w:tabs>
        <w:ind w:left="0" w:firstLine="0"/>
      </w:pPr>
      <w:rPr>
        <w:rFonts w:hint="default"/>
      </w:rPr>
    </w:lvl>
    <w:lvl w:ilvl="2">
      <w:start w:val="1"/>
      <w:numFmt w:val="decimal"/>
      <w:lvlText w:val="%1.%2.%3"/>
      <w:lvlJc w:val="left"/>
      <w:pPr>
        <w:tabs>
          <w:tab w:val="num" w:pos="567"/>
        </w:tabs>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8" w15:restartNumberingAfterBreak="0">
    <w:nsid w:val="5399631E"/>
    <w:multiLevelType w:val="multilevel"/>
    <w:tmpl w:val="94C4C01C"/>
    <w:lvl w:ilvl="0">
      <w:start w:val="1"/>
      <w:numFmt w:val="decimal"/>
      <w:pStyle w:val="Inhopg1"/>
      <w:lvlText w:val="%1"/>
      <w:lvlJc w:val="left"/>
      <w:pPr>
        <w:tabs>
          <w:tab w:val="num" w:pos="567"/>
        </w:tabs>
        <w:ind w:left="360" w:hanging="360"/>
      </w:pPr>
      <w:rPr>
        <w:rFonts w:ascii="Verdana" w:hAnsi="Verdana" w:hint="default"/>
        <w:sz w:val="16"/>
        <w:szCs w:val="16"/>
      </w:rPr>
    </w:lvl>
    <w:lvl w:ilvl="1">
      <w:start w:val="1"/>
      <w:numFmt w:val="none"/>
      <w:lvlText w:val=""/>
      <w:lvlJc w:val="left"/>
      <w:pPr>
        <w:tabs>
          <w:tab w:val="num" w:pos="567"/>
        </w:tabs>
        <w:ind w:left="792" w:hanging="792"/>
      </w:pPr>
      <w:rPr>
        <w:rFonts w:hint="default"/>
      </w:rPr>
    </w:lvl>
    <w:lvl w:ilvl="2">
      <w:start w:val="1"/>
      <w:numFmt w:val="none"/>
      <w:lvlText w:val=""/>
      <w:lvlJc w:val="left"/>
      <w:pPr>
        <w:tabs>
          <w:tab w:val="num" w:pos="1440"/>
        </w:tabs>
        <w:ind w:left="1224" w:hanging="504"/>
      </w:pPr>
      <w:rPr>
        <w:rFonts w:hint="default"/>
      </w:rPr>
    </w:lvl>
    <w:lvl w:ilvl="3">
      <w:start w:val="1"/>
      <w:numFmt w:val="none"/>
      <w:lvlText w:val=""/>
      <w:lvlJc w:val="left"/>
      <w:pPr>
        <w:tabs>
          <w:tab w:val="num" w:pos="2160"/>
        </w:tabs>
        <w:ind w:left="1728" w:hanging="648"/>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324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432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9" w15:restartNumberingAfterBreak="0">
    <w:nsid w:val="580861E9"/>
    <w:multiLevelType w:val="multilevel"/>
    <w:tmpl w:val="42E229CA"/>
    <w:name w:val="Koppenstructuur"/>
    <w:lvl w:ilvl="0">
      <w:start w:val="1"/>
      <w:numFmt w:val="decimal"/>
      <w:lvlRestart w:val="0"/>
      <w:pStyle w:val="Kop1"/>
      <w:lvlText w:val="%1"/>
      <w:lvlJc w:val="left"/>
      <w:pPr>
        <w:tabs>
          <w:tab w:val="num" w:pos="0"/>
        </w:tabs>
        <w:ind w:left="0" w:hanging="1134"/>
      </w:pPr>
    </w:lvl>
    <w:lvl w:ilvl="1">
      <w:start w:val="1"/>
      <w:numFmt w:val="decimal"/>
      <w:pStyle w:val="Kop2"/>
      <w:lvlText w:val="%1.%2"/>
      <w:lvlJc w:val="left"/>
      <w:pPr>
        <w:tabs>
          <w:tab w:val="num" w:pos="0"/>
        </w:tabs>
        <w:ind w:left="0" w:hanging="1134"/>
      </w:pPr>
    </w:lvl>
    <w:lvl w:ilvl="2">
      <w:start w:val="1"/>
      <w:numFmt w:val="decimal"/>
      <w:pStyle w:val="Kop3"/>
      <w:lvlText w:val="%1.%2.%3"/>
      <w:lvlJc w:val="left"/>
      <w:pPr>
        <w:tabs>
          <w:tab w:val="num" w:pos="0"/>
        </w:tabs>
        <w:ind w:left="0" w:hanging="1134"/>
      </w:pPr>
    </w:lvl>
    <w:lvl w:ilvl="3">
      <w:start w:val="1"/>
      <w:numFmt w:val="decimal"/>
      <w:pStyle w:val="Kop4"/>
      <w:lvlText w:val="%1.%2.%3.%4"/>
      <w:lvlJc w:val="left"/>
      <w:pPr>
        <w:tabs>
          <w:tab w:val="num" w:pos="0"/>
        </w:tabs>
        <w:ind w:left="0" w:hanging="1134"/>
      </w:pPr>
    </w:lvl>
    <w:lvl w:ilvl="4">
      <w:start w:val="1"/>
      <w:numFmt w:val="decimal"/>
      <w:pStyle w:val="Kop5"/>
      <w:lvlText w:val="%1.%2.%3.%4.%5"/>
      <w:lvlJc w:val="left"/>
      <w:pPr>
        <w:tabs>
          <w:tab w:val="num" w:pos="0"/>
        </w:tabs>
        <w:ind w:left="0" w:hanging="1134"/>
      </w:pPr>
    </w:lvl>
    <w:lvl w:ilvl="5">
      <w:start w:val="1"/>
      <w:numFmt w:val="decimal"/>
      <w:pStyle w:val="Kop6"/>
      <w:lvlText w:val="%1.%2.%3.%4.%5.%6"/>
      <w:lvlJc w:val="left"/>
      <w:pPr>
        <w:tabs>
          <w:tab w:val="num" w:pos="0"/>
        </w:tabs>
        <w:ind w:left="0" w:hanging="1134"/>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0" w15:restartNumberingAfterBreak="0">
    <w:nsid w:val="5DBF2BE5"/>
    <w:multiLevelType w:val="hybridMultilevel"/>
    <w:tmpl w:val="4AD8BDA4"/>
    <w:lvl w:ilvl="0" w:tplc="A1E0901A">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5DEF6FAF"/>
    <w:multiLevelType w:val="hybridMultilevel"/>
    <w:tmpl w:val="91563A9E"/>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5FF5170F"/>
    <w:multiLevelType w:val="hybridMultilevel"/>
    <w:tmpl w:val="7C02C578"/>
    <w:lvl w:ilvl="0" w:tplc="F1C82672">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631A2298"/>
    <w:multiLevelType w:val="hybridMultilevel"/>
    <w:tmpl w:val="3DB6E81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6296E08"/>
    <w:multiLevelType w:val="hybridMultilevel"/>
    <w:tmpl w:val="E4E84E7E"/>
    <w:lvl w:ilvl="0" w:tplc="95045AC0">
      <w:start w:val="1"/>
      <w:numFmt w:val="decimal"/>
      <w:lvlText w:val="%1)"/>
      <w:lvlJc w:val="left"/>
      <w:pPr>
        <w:ind w:left="720" w:hanging="360"/>
      </w:pPr>
      <w:rPr>
        <w:rFonts w:eastAsiaTheme="minorHAnsi" w:cs="Verdana"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66896FF6"/>
    <w:multiLevelType w:val="multilevel"/>
    <w:tmpl w:val="40440614"/>
    <w:styleLink w:val="OpmaakprofielMetopsommingstekens"/>
    <w:lvl w:ilvl="0">
      <w:start w:val="1"/>
      <w:numFmt w:val="bullet"/>
      <w:lvlText w:val=""/>
      <w:lvlJc w:val="left"/>
      <w:pPr>
        <w:tabs>
          <w:tab w:val="num" w:pos="567"/>
        </w:tabs>
        <w:ind w:left="567" w:hanging="567"/>
      </w:pPr>
      <w:rPr>
        <w:rFonts w:ascii="Wingdings" w:hAnsi="Wingdings" w:hint="default"/>
        <w:sz w:val="16"/>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Wingdings" w:hAnsi="Wingdings" w:hint="default"/>
      </w:rPr>
    </w:lvl>
    <w:lvl w:ilvl="3">
      <w:start w:val="1"/>
      <w:numFmt w:val="bullet"/>
      <w:lvlText w:val=""/>
      <w:lvlJc w:val="left"/>
      <w:pPr>
        <w:tabs>
          <w:tab w:val="num" w:pos="2268"/>
        </w:tabs>
        <w:ind w:left="2268" w:hanging="567"/>
      </w:pPr>
      <w:rPr>
        <w:rFonts w:ascii="Wingdings" w:hAnsi="Wingdings" w:hint="default"/>
      </w:rPr>
    </w:lvl>
    <w:lvl w:ilvl="4">
      <w:start w:val="1"/>
      <w:numFmt w:val="bullet"/>
      <w:lvlText w:val=""/>
      <w:lvlJc w:val="left"/>
      <w:pPr>
        <w:tabs>
          <w:tab w:val="num" w:pos="2835"/>
        </w:tabs>
        <w:ind w:left="2835" w:hanging="567"/>
      </w:pPr>
      <w:rPr>
        <w:rFonts w:ascii="Wingdings" w:hAnsi="Wingdings" w:hint="default"/>
      </w:rPr>
    </w:lvl>
    <w:lvl w:ilvl="5">
      <w:start w:val="1"/>
      <w:numFmt w:val="bullet"/>
      <w:lvlText w:val=""/>
      <w:lvlJc w:val="left"/>
      <w:pPr>
        <w:tabs>
          <w:tab w:val="num" w:pos="3402"/>
        </w:tabs>
        <w:ind w:left="3402" w:hanging="567"/>
      </w:pPr>
      <w:rPr>
        <w:rFonts w:ascii="Wingdings" w:hAnsi="Wingdings" w:hint="default"/>
      </w:rPr>
    </w:lvl>
    <w:lvl w:ilvl="6">
      <w:start w:val="1"/>
      <w:numFmt w:val="bullet"/>
      <w:lvlText w:val=""/>
      <w:lvlJc w:val="left"/>
      <w:pPr>
        <w:tabs>
          <w:tab w:val="num" w:pos="3969"/>
        </w:tabs>
        <w:ind w:left="3969" w:hanging="567"/>
      </w:pPr>
      <w:rPr>
        <w:rFonts w:ascii="Wingdings" w:hAnsi="Wingdings" w:hint="default"/>
      </w:rPr>
    </w:lvl>
    <w:lvl w:ilvl="7">
      <w:start w:val="1"/>
      <w:numFmt w:val="bullet"/>
      <w:lvlText w:val=""/>
      <w:lvlJc w:val="left"/>
      <w:pPr>
        <w:tabs>
          <w:tab w:val="num" w:pos="4536"/>
        </w:tabs>
        <w:ind w:left="4536" w:hanging="567"/>
      </w:pPr>
      <w:rPr>
        <w:rFonts w:ascii="Wingdings" w:hAnsi="Wingdings" w:hint="default"/>
      </w:rPr>
    </w:lvl>
    <w:lvl w:ilvl="8">
      <w:start w:val="1"/>
      <w:numFmt w:val="bullet"/>
      <w:lvlText w:val=""/>
      <w:lvlJc w:val="left"/>
      <w:pPr>
        <w:tabs>
          <w:tab w:val="num" w:pos="5103"/>
        </w:tabs>
        <w:ind w:left="5103" w:hanging="567"/>
      </w:pPr>
      <w:rPr>
        <w:rFonts w:ascii="Wingdings" w:hAnsi="Wingdings" w:hint="default"/>
      </w:rPr>
    </w:lvl>
  </w:abstractNum>
  <w:abstractNum w:abstractNumId="36" w15:restartNumberingAfterBreak="0">
    <w:nsid w:val="75993D6C"/>
    <w:multiLevelType w:val="hybridMultilevel"/>
    <w:tmpl w:val="E4E84E7E"/>
    <w:lvl w:ilvl="0" w:tplc="95045AC0">
      <w:start w:val="1"/>
      <w:numFmt w:val="decimal"/>
      <w:lvlText w:val="%1)"/>
      <w:lvlJc w:val="left"/>
      <w:pPr>
        <w:ind w:left="720" w:hanging="360"/>
      </w:pPr>
      <w:rPr>
        <w:rFonts w:eastAsiaTheme="minorHAnsi" w:cs="Verdana"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C2B4A4A"/>
    <w:multiLevelType w:val="hybridMultilevel"/>
    <w:tmpl w:val="7FC88E9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8" w15:restartNumberingAfterBreak="0">
    <w:nsid w:val="7CD7274C"/>
    <w:multiLevelType w:val="hybridMultilevel"/>
    <w:tmpl w:val="7E54CECA"/>
    <w:lvl w:ilvl="0" w:tplc="04090019">
      <w:start w:val="1"/>
      <w:numFmt w:val="lowerLetter"/>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563297287">
    <w:abstractNumId w:val="9"/>
  </w:num>
  <w:num w:numId="2" w16cid:durableId="895243922">
    <w:abstractNumId w:val="7"/>
  </w:num>
  <w:num w:numId="3" w16cid:durableId="1879471597">
    <w:abstractNumId w:val="6"/>
  </w:num>
  <w:num w:numId="4" w16cid:durableId="728920967">
    <w:abstractNumId w:val="5"/>
  </w:num>
  <w:num w:numId="5" w16cid:durableId="1349330411">
    <w:abstractNumId w:val="35"/>
  </w:num>
  <w:num w:numId="6" w16cid:durableId="99683268">
    <w:abstractNumId w:val="20"/>
  </w:num>
  <w:num w:numId="7" w16cid:durableId="1443693938">
    <w:abstractNumId w:val="15"/>
  </w:num>
  <w:num w:numId="8" w16cid:durableId="553196416">
    <w:abstractNumId w:val="19"/>
  </w:num>
  <w:num w:numId="9" w16cid:durableId="1510607055">
    <w:abstractNumId w:val="4"/>
  </w:num>
  <w:num w:numId="10" w16cid:durableId="1266615033">
    <w:abstractNumId w:val="8"/>
  </w:num>
  <w:num w:numId="11" w16cid:durableId="878710074">
    <w:abstractNumId w:val="3"/>
  </w:num>
  <w:num w:numId="12" w16cid:durableId="1507817338">
    <w:abstractNumId w:val="2"/>
  </w:num>
  <w:num w:numId="13" w16cid:durableId="748649971">
    <w:abstractNumId w:val="1"/>
  </w:num>
  <w:num w:numId="14" w16cid:durableId="423649871">
    <w:abstractNumId w:val="0"/>
  </w:num>
  <w:num w:numId="15" w16cid:durableId="517818079">
    <w:abstractNumId w:val="28"/>
  </w:num>
  <w:num w:numId="16" w16cid:durableId="1391617591">
    <w:abstractNumId w:val="14"/>
  </w:num>
  <w:num w:numId="17" w16cid:durableId="1229069652">
    <w:abstractNumId w:val="27"/>
  </w:num>
  <w:num w:numId="18" w16cid:durableId="1095978013">
    <w:abstractNumId w:val="26"/>
  </w:num>
  <w:num w:numId="19" w16cid:durableId="2094622532">
    <w:abstractNumId w:val="10"/>
  </w:num>
  <w:num w:numId="20" w16cid:durableId="1142889187">
    <w:abstractNumId w:val="16"/>
  </w:num>
  <w:num w:numId="21" w16cid:durableId="740448523">
    <w:abstractNumId w:val="38"/>
  </w:num>
  <w:num w:numId="22" w16cid:durableId="133449054">
    <w:abstractNumId w:val="37"/>
  </w:num>
  <w:num w:numId="23" w16cid:durableId="1102913579">
    <w:abstractNumId w:val="32"/>
  </w:num>
  <w:num w:numId="24" w16cid:durableId="1989699213">
    <w:abstractNumId w:val="24"/>
  </w:num>
  <w:num w:numId="25" w16cid:durableId="2061512430">
    <w:abstractNumId w:val="25"/>
  </w:num>
  <w:num w:numId="26" w16cid:durableId="1308054448">
    <w:abstractNumId w:val="31"/>
  </w:num>
  <w:num w:numId="27" w16cid:durableId="2056080266">
    <w:abstractNumId w:val="30"/>
  </w:num>
  <w:num w:numId="28" w16cid:durableId="1800757356">
    <w:abstractNumId w:val="21"/>
  </w:num>
  <w:num w:numId="29" w16cid:durableId="2035230094">
    <w:abstractNumId w:val="14"/>
  </w:num>
  <w:num w:numId="30" w16cid:durableId="1780491729">
    <w:abstractNumId w:val="14"/>
  </w:num>
  <w:num w:numId="31" w16cid:durableId="76680004">
    <w:abstractNumId w:val="14"/>
  </w:num>
  <w:num w:numId="32" w16cid:durableId="633754493">
    <w:abstractNumId w:val="14"/>
  </w:num>
  <w:num w:numId="33" w16cid:durableId="769742942">
    <w:abstractNumId w:val="14"/>
  </w:num>
  <w:num w:numId="34" w16cid:durableId="1906579">
    <w:abstractNumId w:val="14"/>
  </w:num>
  <w:num w:numId="35" w16cid:durableId="1645894467">
    <w:abstractNumId w:val="14"/>
  </w:num>
  <w:num w:numId="36" w16cid:durableId="469976049">
    <w:abstractNumId w:val="17"/>
  </w:num>
  <w:num w:numId="37" w16cid:durableId="557013819">
    <w:abstractNumId w:val="12"/>
  </w:num>
  <w:num w:numId="38" w16cid:durableId="1364865689">
    <w:abstractNumId w:val="11"/>
  </w:num>
  <w:num w:numId="39" w16cid:durableId="1727096305">
    <w:abstractNumId w:val="14"/>
  </w:num>
  <w:num w:numId="40" w16cid:durableId="741565024">
    <w:abstractNumId w:val="18"/>
  </w:num>
  <w:num w:numId="41" w16cid:durableId="804852116">
    <w:abstractNumId w:val="14"/>
  </w:num>
  <w:num w:numId="42" w16cid:durableId="1066803925">
    <w:abstractNumId w:val="14"/>
  </w:num>
  <w:num w:numId="43" w16cid:durableId="1226181981">
    <w:abstractNumId w:val="14"/>
  </w:num>
  <w:num w:numId="44" w16cid:durableId="1416781012">
    <w:abstractNumId w:val="33"/>
  </w:num>
  <w:num w:numId="45" w16cid:durableId="96411241">
    <w:abstractNumId w:val="34"/>
  </w:num>
  <w:num w:numId="46" w16cid:durableId="132061801">
    <w:abstractNumId w:val="22"/>
  </w:num>
  <w:num w:numId="47" w16cid:durableId="1629314260">
    <w:abstractNumId w:val="36"/>
  </w:num>
  <w:num w:numId="48" w16cid:durableId="937566333">
    <w:abstractNumId w:val="29"/>
  </w:num>
  <w:num w:numId="49" w16cid:durableId="26569590">
    <w:abstractNumId w:val="23"/>
  </w:num>
  <w:num w:numId="50" w16cid:durableId="1762293654">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001" w:val="Informatiemodel Ruimtelijke Ordening Planteksten 2012 (IMROPT2012)"/>
    <w:docVar w:name="ID002" w:val="Bijlage 7 behorende bij de Regeling standaarden ruimtelijke ordening"/>
    <w:docVar w:name="ID003" w:val="imropt"/>
    <w:docVar w:name="ID004" w:val="ro"/>
    <w:docVar w:name="ID005" w:val="wv"/>
    <w:docVar w:name="ID006" w:val="no"/>
    <w:docVar w:name="ID007" w:val="cc-by-nd"/>
    <w:docVar w:name="ID008" w:val="2023-08-31"/>
    <w:docVar w:name="ID009" w:val="2012-04-18"/>
    <w:docVar w:name="ID010" w:val="def"/>
    <w:docVar w:name="ID011" w:val="Waar"/>
    <w:docVar w:name="ID012" w:val="1"/>
    <w:docVar w:name="ID012_001" w:val="Beheerder RO Standaarden|Geonovum|https:/www.geonovum.nl/"/>
    <w:docVar w:name="ID013" w:val="1"/>
    <w:docVar w:name="ID013_001" w:val="Beheerder RO Standaarden|Geonovum|https:/www.geonovum.nl/"/>
    <w:docVar w:name="ID014" w:val="0"/>
    <w:docVar w:name="ID015" w:val="Onwaar"/>
    <w:docVar w:name="ID016" w:val="5"/>
    <w:docVar w:name="ID016_6CD31B82" w:val="6CD31B82|0|chapter|geen|Inleiding"/>
    <w:docVar w:name="ID016_6CD31B94" w:val="6CD31B94|1|chapter|geen|Het model"/>
    <w:docVar w:name="ID016_6CD31C9F" w:val="6CD31C9F|2|chapter|geen|Basisindeling plannen, visies en besluiten"/>
    <w:docVar w:name="ID016_6CD32058" w:val="6CD32058|3|chapter|geen|OCL Model constraints"/>
    <w:docVar w:name="ID016_6CD320A3" w:val="6CD320A3|4|chapter|geen|Metadata"/>
    <w:docVar w:name="ID016_6CD320E6" w:val="6CD320E6|5|chapter|geen|Domeinlijsten"/>
    <w:docVar w:name="ID017" w:val="3"/>
    <w:docVar w:name="ID017_000" w:val="sotd|Status van dit document|Onwaar"/>
    <w:docVar w:name="ID017_001" w:val="conformance|Conformiteit|Onwaar"/>
    <w:docVar w:name="ID017_002" w:val="tof|Lijst van figuren|Onwaar"/>
    <w:docVar w:name="ID017_003" w:val="index|Register|Onwaar"/>
    <w:docVar w:name="ID101" w:val="1.2.0"/>
    <w:docVar w:name="ID102" w:val="1.1.0"/>
  </w:docVars>
  <w:rsids>
    <w:rsidRoot w:val="00413972"/>
    <w:rsid w:val="00002AFC"/>
    <w:rsid w:val="000075E1"/>
    <w:rsid w:val="00011C23"/>
    <w:rsid w:val="000127E7"/>
    <w:rsid w:val="00020F2F"/>
    <w:rsid w:val="00021535"/>
    <w:rsid w:val="0002158D"/>
    <w:rsid w:val="00024200"/>
    <w:rsid w:val="000265AD"/>
    <w:rsid w:val="000340FE"/>
    <w:rsid w:val="00037073"/>
    <w:rsid w:val="0003758C"/>
    <w:rsid w:val="00040D93"/>
    <w:rsid w:val="00040EA0"/>
    <w:rsid w:val="00045EDA"/>
    <w:rsid w:val="00051FC7"/>
    <w:rsid w:val="000534BB"/>
    <w:rsid w:val="00055465"/>
    <w:rsid w:val="00057260"/>
    <w:rsid w:val="00060328"/>
    <w:rsid w:val="0006083E"/>
    <w:rsid w:val="000623EF"/>
    <w:rsid w:val="00063973"/>
    <w:rsid w:val="0006444D"/>
    <w:rsid w:val="00064B43"/>
    <w:rsid w:val="00064FFB"/>
    <w:rsid w:val="000656CB"/>
    <w:rsid w:val="00084857"/>
    <w:rsid w:val="000853F0"/>
    <w:rsid w:val="00085436"/>
    <w:rsid w:val="000864DD"/>
    <w:rsid w:val="000901DC"/>
    <w:rsid w:val="00091444"/>
    <w:rsid w:val="00092894"/>
    <w:rsid w:val="00094327"/>
    <w:rsid w:val="000949FB"/>
    <w:rsid w:val="00094D48"/>
    <w:rsid w:val="000A042C"/>
    <w:rsid w:val="000A0CF9"/>
    <w:rsid w:val="000A1ADA"/>
    <w:rsid w:val="000A23C3"/>
    <w:rsid w:val="000A4771"/>
    <w:rsid w:val="000A567E"/>
    <w:rsid w:val="000A5775"/>
    <w:rsid w:val="000B15A6"/>
    <w:rsid w:val="000B3020"/>
    <w:rsid w:val="000B37CB"/>
    <w:rsid w:val="000B42AB"/>
    <w:rsid w:val="000B5386"/>
    <w:rsid w:val="000C687A"/>
    <w:rsid w:val="000C6D9D"/>
    <w:rsid w:val="000C7663"/>
    <w:rsid w:val="000D0C03"/>
    <w:rsid w:val="000D4107"/>
    <w:rsid w:val="000D4183"/>
    <w:rsid w:val="000D6EEC"/>
    <w:rsid w:val="000E266E"/>
    <w:rsid w:val="000E2F0C"/>
    <w:rsid w:val="000E3D1F"/>
    <w:rsid w:val="000E435B"/>
    <w:rsid w:val="000E5728"/>
    <w:rsid w:val="000E786F"/>
    <w:rsid w:val="000F0273"/>
    <w:rsid w:val="000F109E"/>
    <w:rsid w:val="000F1DEE"/>
    <w:rsid w:val="000F55F4"/>
    <w:rsid w:val="000F6413"/>
    <w:rsid w:val="00103FCE"/>
    <w:rsid w:val="00105620"/>
    <w:rsid w:val="00105DF3"/>
    <w:rsid w:val="00111246"/>
    <w:rsid w:val="00112519"/>
    <w:rsid w:val="00115C0B"/>
    <w:rsid w:val="00120D15"/>
    <w:rsid w:val="00121919"/>
    <w:rsid w:val="0012543F"/>
    <w:rsid w:val="00125C2B"/>
    <w:rsid w:val="001266CE"/>
    <w:rsid w:val="0012701E"/>
    <w:rsid w:val="00131C76"/>
    <w:rsid w:val="00131C79"/>
    <w:rsid w:val="001322E1"/>
    <w:rsid w:val="0013237A"/>
    <w:rsid w:val="00134763"/>
    <w:rsid w:val="00134A03"/>
    <w:rsid w:val="0013511A"/>
    <w:rsid w:val="001417E4"/>
    <w:rsid w:val="001463CB"/>
    <w:rsid w:val="0014789C"/>
    <w:rsid w:val="00147C9E"/>
    <w:rsid w:val="001534B4"/>
    <w:rsid w:val="001544E9"/>
    <w:rsid w:val="00160864"/>
    <w:rsid w:val="00165DD8"/>
    <w:rsid w:val="0016637A"/>
    <w:rsid w:val="00170527"/>
    <w:rsid w:val="00173278"/>
    <w:rsid w:val="00177D54"/>
    <w:rsid w:val="001803E5"/>
    <w:rsid w:val="00180499"/>
    <w:rsid w:val="0018083E"/>
    <w:rsid w:val="00181406"/>
    <w:rsid w:val="00185700"/>
    <w:rsid w:val="00186814"/>
    <w:rsid w:val="001878F0"/>
    <w:rsid w:val="00190D59"/>
    <w:rsid w:val="001A0123"/>
    <w:rsid w:val="001A3942"/>
    <w:rsid w:val="001A4D44"/>
    <w:rsid w:val="001A621D"/>
    <w:rsid w:val="001B17EE"/>
    <w:rsid w:val="001B1923"/>
    <w:rsid w:val="001B1FD0"/>
    <w:rsid w:val="001C6CB8"/>
    <w:rsid w:val="001C6FC9"/>
    <w:rsid w:val="001D2671"/>
    <w:rsid w:val="001D2B55"/>
    <w:rsid w:val="001D3422"/>
    <w:rsid w:val="001D3D76"/>
    <w:rsid w:val="001D5DD0"/>
    <w:rsid w:val="001D6CAB"/>
    <w:rsid w:val="001E18AC"/>
    <w:rsid w:val="001E1E77"/>
    <w:rsid w:val="001E2984"/>
    <w:rsid w:val="001E2E40"/>
    <w:rsid w:val="001E4D5E"/>
    <w:rsid w:val="001E7394"/>
    <w:rsid w:val="001F0D35"/>
    <w:rsid w:val="00207950"/>
    <w:rsid w:val="0021159D"/>
    <w:rsid w:val="00216AF1"/>
    <w:rsid w:val="00220791"/>
    <w:rsid w:val="00222829"/>
    <w:rsid w:val="002230AE"/>
    <w:rsid w:val="002230F7"/>
    <w:rsid w:val="00223908"/>
    <w:rsid w:val="002264CB"/>
    <w:rsid w:val="00233FCD"/>
    <w:rsid w:val="002351EC"/>
    <w:rsid w:val="0023727B"/>
    <w:rsid w:val="002448FD"/>
    <w:rsid w:val="002457F0"/>
    <w:rsid w:val="00247303"/>
    <w:rsid w:val="00255A86"/>
    <w:rsid w:val="00257EA2"/>
    <w:rsid w:val="00260604"/>
    <w:rsid w:val="002625F9"/>
    <w:rsid w:val="00263961"/>
    <w:rsid w:val="00264AB6"/>
    <w:rsid w:val="00264C41"/>
    <w:rsid w:val="002652D2"/>
    <w:rsid w:val="002679F4"/>
    <w:rsid w:val="00267C1D"/>
    <w:rsid w:val="0027374F"/>
    <w:rsid w:val="00276FA6"/>
    <w:rsid w:val="00277A65"/>
    <w:rsid w:val="00277D2C"/>
    <w:rsid w:val="0028670E"/>
    <w:rsid w:val="002900F9"/>
    <w:rsid w:val="00291320"/>
    <w:rsid w:val="00291A96"/>
    <w:rsid w:val="002957A6"/>
    <w:rsid w:val="00297A21"/>
    <w:rsid w:val="00297F04"/>
    <w:rsid w:val="002A65B9"/>
    <w:rsid w:val="002A6B23"/>
    <w:rsid w:val="002B2CD1"/>
    <w:rsid w:val="002B69DE"/>
    <w:rsid w:val="002B7309"/>
    <w:rsid w:val="002B7317"/>
    <w:rsid w:val="002B73A1"/>
    <w:rsid w:val="002B7C53"/>
    <w:rsid w:val="002C4372"/>
    <w:rsid w:val="002C51ED"/>
    <w:rsid w:val="002D3C1C"/>
    <w:rsid w:val="002D4323"/>
    <w:rsid w:val="002D5B47"/>
    <w:rsid w:val="002D5E30"/>
    <w:rsid w:val="002E0798"/>
    <w:rsid w:val="002E322F"/>
    <w:rsid w:val="002E3A02"/>
    <w:rsid w:val="002E546F"/>
    <w:rsid w:val="002E75E7"/>
    <w:rsid w:val="002F1B27"/>
    <w:rsid w:val="003019D7"/>
    <w:rsid w:val="00302A9B"/>
    <w:rsid w:val="00302FC6"/>
    <w:rsid w:val="00303DB6"/>
    <w:rsid w:val="00304C5C"/>
    <w:rsid w:val="0031185F"/>
    <w:rsid w:val="003119AB"/>
    <w:rsid w:val="00313B47"/>
    <w:rsid w:val="003142F2"/>
    <w:rsid w:val="0032050A"/>
    <w:rsid w:val="00322810"/>
    <w:rsid w:val="00323307"/>
    <w:rsid w:val="00323C7D"/>
    <w:rsid w:val="003260D0"/>
    <w:rsid w:val="00326AEB"/>
    <w:rsid w:val="003276EB"/>
    <w:rsid w:val="00330399"/>
    <w:rsid w:val="00331F3D"/>
    <w:rsid w:val="00333452"/>
    <w:rsid w:val="00334448"/>
    <w:rsid w:val="00335164"/>
    <w:rsid w:val="00336957"/>
    <w:rsid w:val="003413C3"/>
    <w:rsid w:val="00342038"/>
    <w:rsid w:val="003440E2"/>
    <w:rsid w:val="00344241"/>
    <w:rsid w:val="00345823"/>
    <w:rsid w:val="003501E0"/>
    <w:rsid w:val="003520CE"/>
    <w:rsid w:val="00352D6F"/>
    <w:rsid w:val="00353469"/>
    <w:rsid w:val="003540C1"/>
    <w:rsid w:val="00355845"/>
    <w:rsid w:val="00356D78"/>
    <w:rsid w:val="00363073"/>
    <w:rsid w:val="003658DE"/>
    <w:rsid w:val="00365B86"/>
    <w:rsid w:val="00371320"/>
    <w:rsid w:val="0037201D"/>
    <w:rsid w:val="003807D5"/>
    <w:rsid w:val="0038325B"/>
    <w:rsid w:val="003866FE"/>
    <w:rsid w:val="003879A7"/>
    <w:rsid w:val="00387A6B"/>
    <w:rsid w:val="00392F89"/>
    <w:rsid w:val="00395781"/>
    <w:rsid w:val="003A11FD"/>
    <w:rsid w:val="003A18F7"/>
    <w:rsid w:val="003A3423"/>
    <w:rsid w:val="003A44A6"/>
    <w:rsid w:val="003A6ACC"/>
    <w:rsid w:val="003A7F44"/>
    <w:rsid w:val="003B3EAF"/>
    <w:rsid w:val="003B6F3E"/>
    <w:rsid w:val="003B7716"/>
    <w:rsid w:val="003B7EF4"/>
    <w:rsid w:val="003C1D75"/>
    <w:rsid w:val="003C4DDF"/>
    <w:rsid w:val="003D31A8"/>
    <w:rsid w:val="003E1D6A"/>
    <w:rsid w:val="00401307"/>
    <w:rsid w:val="00401B6A"/>
    <w:rsid w:val="00402917"/>
    <w:rsid w:val="00402BE5"/>
    <w:rsid w:val="00402E33"/>
    <w:rsid w:val="00403A01"/>
    <w:rsid w:val="004052B7"/>
    <w:rsid w:val="00411345"/>
    <w:rsid w:val="00413972"/>
    <w:rsid w:val="004165A9"/>
    <w:rsid w:val="0043078D"/>
    <w:rsid w:val="004326CD"/>
    <w:rsid w:val="0043784D"/>
    <w:rsid w:val="00441255"/>
    <w:rsid w:val="004419AB"/>
    <w:rsid w:val="00442D5C"/>
    <w:rsid w:val="00446095"/>
    <w:rsid w:val="00454238"/>
    <w:rsid w:val="0045594C"/>
    <w:rsid w:val="00463A38"/>
    <w:rsid w:val="0046626E"/>
    <w:rsid w:val="0046687B"/>
    <w:rsid w:val="00467781"/>
    <w:rsid w:val="00467F93"/>
    <w:rsid w:val="004719E9"/>
    <w:rsid w:val="00471DA7"/>
    <w:rsid w:val="00475EF5"/>
    <w:rsid w:val="00477D6B"/>
    <w:rsid w:val="0048209D"/>
    <w:rsid w:val="00482E0B"/>
    <w:rsid w:val="0048532F"/>
    <w:rsid w:val="00486590"/>
    <w:rsid w:val="00490DAE"/>
    <w:rsid w:val="00494474"/>
    <w:rsid w:val="004945C8"/>
    <w:rsid w:val="00495190"/>
    <w:rsid w:val="0049683E"/>
    <w:rsid w:val="004A0C7E"/>
    <w:rsid w:val="004A2A6D"/>
    <w:rsid w:val="004A6D65"/>
    <w:rsid w:val="004A761C"/>
    <w:rsid w:val="004A7B59"/>
    <w:rsid w:val="004B0E3C"/>
    <w:rsid w:val="004B5AEC"/>
    <w:rsid w:val="004B713C"/>
    <w:rsid w:val="004C056D"/>
    <w:rsid w:val="004C2BA2"/>
    <w:rsid w:val="004C485B"/>
    <w:rsid w:val="004C52F1"/>
    <w:rsid w:val="004C7187"/>
    <w:rsid w:val="004C7ACC"/>
    <w:rsid w:val="004D1F84"/>
    <w:rsid w:val="004D3480"/>
    <w:rsid w:val="004D5723"/>
    <w:rsid w:val="004E103B"/>
    <w:rsid w:val="004E1E93"/>
    <w:rsid w:val="004E2308"/>
    <w:rsid w:val="004E60D3"/>
    <w:rsid w:val="004F049E"/>
    <w:rsid w:val="004F0946"/>
    <w:rsid w:val="004F6BE9"/>
    <w:rsid w:val="004F72E6"/>
    <w:rsid w:val="005016D6"/>
    <w:rsid w:val="00502E20"/>
    <w:rsid w:val="00504D98"/>
    <w:rsid w:val="00506829"/>
    <w:rsid w:val="00506C62"/>
    <w:rsid w:val="00513D0D"/>
    <w:rsid w:val="005151B9"/>
    <w:rsid w:val="00523912"/>
    <w:rsid w:val="00524434"/>
    <w:rsid w:val="005277B1"/>
    <w:rsid w:val="00530265"/>
    <w:rsid w:val="0053203E"/>
    <w:rsid w:val="00532FAA"/>
    <w:rsid w:val="00533DAC"/>
    <w:rsid w:val="00534F41"/>
    <w:rsid w:val="005362DB"/>
    <w:rsid w:val="005404C3"/>
    <w:rsid w:val="005446C7"/>
    <w:rsid w:val="00554F5C"/>
    <w:rsid w:val="00556A6D"/>
    <w:rsid w:val="00556B04"/>
    <w:rsid w:val="005608E7"/>
    <w:rsid w:val="005639DC"/>
    <w:rsid w:val="00564934"/>
    <w:rsid w:val="005666D0"/>
    <w:rsid w:val="00567350"/>
    <w:rsid w:val="00571684"/>
    <w:rsid w:val="00572677"/>
    <w:rsid w:val="00575904"/>
    <w:rsid w:val="00575D77"/>
    <w:rsid w:val="00576225"/>
    <w:rsid w:val="00576C11"/>
    <w:rsid w:val="00580FF4"/>
    <w:rsid w:val="00581B23"/>
    <w:rsid w:val="00581F54"/>
    <w:rsid w:val="005839DC"/>
    <w:rsid w:val="00585D41"/>
    <w:rsid w:val="00587F7F"/>
    <w:rsid w:val="00594AED"/>
    <w:rsid w:val="00595266"/>
    <w:rsid w:val="0059743C"/>
    <w:rsid w:val="005A5C72"/>
    <w:rsid w:val="005B01E5"/>
    <w:rsid w:val="005B1752"/>
    <w:rsid w:val="005B1DC0"/>
    <w:rsid w:val="005B290B"/>
    <w:rsid w:val="005B3BB9"/>
    <w:rsid w:val="005B5DF4"/>
    <w:rsid w:val="005B7325"/>
    <w:rsid w:val="005C1AB8"/>
    <w:rsid w:val="005C247C"/>
    <w:rsid w:val="005C35A2"/>
    <w:rsid w:val="005C7F30"/>
    <w:rsid w:val="005D3A87"/>
    <w:rsid w:val="005E01FD"/>
    <w:rsid w:val="005E3F77"/>
    <w:rsid w:val="005E66C5"/>
    <w:rsid w:val="005E7EEF"/>
    <w:rsid w:val="005F3A73"/>
    <w:rsid w:val="005F5603"/>
    <w:rsid w:val="005F588D"/>
    <w:rsid w:val="005F5C1A"/>
    <w:rsid w:val="006016D9"/>
    <w:rsid w:val="00601F69"/>
    <w:rsid w:val="006054D1"/>
    <w:rsid w:val="006055AB"/>
    <w:rsid w:val="00606538"/>
    <w:rsid w:val="00610F19"/>
    <w:rsid w:val="00611C62"/>
    <w:rsid w:val="00613BB2"/>
    <w:rsid w:val="00622867"/>
    <w:rsid w:val="00627ED9"/>
    <w:rsid w:val="00633288"/>
    <w:rsid w:val="00633310"/>
    <w:rsid w:val="00634234"/>
    <w:rsid w:val="00634C52"/>
    <w:rsid w:val="0063670A"/>
    <w:rsid w:val="006372A4"/>
    <w:rsid w:val="006455E2"/>
    <w:rsid w:val="0064682F"/>
    <w:rsid w:val="00654759"/>
    <w:rsid w:val="006569A6"/>
    <w:rsid w:val="0065742D"/>
    <w:rsid w:val="00663BF0"/>
    <w:rsid w:val="00672033"/>
    <w:rsid w:val="00672722"/>
    <w:rsid w:val="006754EF"/>
    <w:rsid w:val="006869A3"/>
    <w:rsid w:val="0069028B"/>
    <w:rsid w:val="00691010"/>
    <w:rsid w:val="0069178F"/>
    <w:rsid w:val="006929BC"/>
    <w:rsid w:val="00694F31"/>
    <w:rsid w:val="006969B7"/>
    <w:rsid w:val="0069792C"/>
    <w:rsid w:val="006A058D"/>
    <w:rsid w:val="006A1F5A"/>
    <w:rsid w:val="006A638E"/>
    <w:rsid w:val="006B1006"/>
    <w:rsid w:val="006B7DF9"/>
    <w:rsid w:val="006C1C49"/>
    <w:rsid w:val="006C65ED"/>
    <w:rsid w:val="006C7C96"/>
    <w:rsid w:val="006C7FA7"/>
    <w:rsid w:val="006D5CC2"/>
    <w:rsid w:val="006D66D2"/>
    <w:rsid w:val="006D6AAC"/>
    <w:rsid w:val="006D7A31"/>
    <w:rsid w:val="006E1047"/>
    <w:rsid w:val="006E1BD5"/>
    <w:rsid w:val="006E46CB"/>
    <w:rsid w:val="006F4CEB"/>
    <w:rsid w:val="006F4F6F"/>
    <w:rsid w:val="006F6311"/>
    <w:rsid w:val="007008A1"/>
    <w:rsid w:val="007040F8"/>
    <w:rsid w:val="00704EB7"/>
    <w:rsid w:val="00705CDD"/>
    <w:rsid w:val="00705D3C"/>
    <w:rsid w:val="00705FE7"/>
    <w:rsid w:val="00711EC9"/>
    <w:rsid w:val="007156CA"/>
    <w:rsid w:val="007174A1"/>
    <w:rsid w:val="007175D0"/>
    <w:rsid w:val="0072467A"/>
    <w:rsid w:val="00732017"/>
    <w:rsid w:val="007328E3"/>
    <w:rsid w:val="00733BAE"/>
    <w:rsid w:val="00734D6A"/>
    <w:rsid w:val="0073553E"/>
    <w:rsid w:val="00735D13"/>
    <w:rsid w:val="00736567"/>
    <w:rsid w:val="007411C2"/>
    <w:rsid w:val="00744B2B"/>
    <w:rsid w:val="00744CB9"/>
    <w:rsid w:val="00746928"/>
    <w:rsid w:val="00751A19"/>
    <w:rsid w:val="00752BD7"/>
    <w:rsid w:val="00753E3D"/>
    <w:rsid w:val="0075577F"/>
    <w:rsid w:val="00756728"/>
    <w:rsid w:val="0075753A"/>
    <w:rsid w:val="00757E45"/>
    <w:rsid w:val="00765642"/>
    <w:rsid w:val="0077510B"/>
    <w:rsid w:val="00775C81"/>
    <w:rsid w:val="00777D08"/>
    <w:rsid w:val="00780D4B"/>
    <w:rsid w:val="00782AF7"/>
    <w:rsid w:val="00790AA5"/>
    <w:rsid w:val="00790E84"/>
    <w:rsid w:val="007910BD"/>
    <w:rsid w:val="007911E4"/>
    <w:rsid w:val="00792DB7"/>
    <w:rsid w:val="00796267"/>
    <w:rsid w:val="007965FE"/>
    <w:rsid w:val="00797440"/>
    <w:rsid w:val="007A2E3B"/>
    <w:rsid w:val="007A2E46"/>
    <w:rsid w:val="007A2FCC"/>
    <w:rsid w:val="007A3B5C"/>
    <w:rsid w:val="007A5DA0"/>
    <w:rsid w:val="007A61B0"/>
    <w:rsid w:val="007B2620"/>
    <w:rsid w:val="007B357E"/>
    <w:rsid w:val="007B5FEE"/>
    <w:rsid w:val="007C485A"/>
    <w:rsid w:val="007C5935"/>
    <w:rsid w:val="007C59B0"/>
    <w:rsid w:val="007C659D"/>
    <w:rsid w:val="007C7339"/>
    <w:rsid w:val="007C79E9"/>
    <w:rsid w:val="007D2B05"/>
    <w:rsid w:val="007D6B5C"/>
    <w:rsid w:val="007D7AE7"/>
    <w:rsid w:val="007E0DB6"/>
    <w:rsid w:val="007E78B5"/>
    <w:rsid w:val="007F0AC8"/>
    <w:rsid w:val="007F1638"/>
    <w:rsid w:val="007F4D5F"/>
    <w:rsid w:val="007F5578"/>
    <w:rsid w:val="007F5855"/>
    <w:rsid w:val="007F6349"/>
    <w:rsid w:val="0080210F"/>
    <w:rsid w:val="0080271E"/>
    <w:rsid w:val="00805F4B"/>
    <w:rsid w:val="00807F87"/>
    <w:rsid w:val="0081433B"/>
    <w:rsid w:val="008203E9"/>
    <w:rsid w:val="00820BFC"/>
    <w:rsid w:val="008251CE"/>
    <w:rsid w:val="0082576A"/>
    <w:rsid w:val="0083076A"/>
    <w:rsid w:val="008309AB"/>
    <w:rsid w:val="00832E49"/>
    <w:rsid w:val="0083628B"/>
    <w:rsid w:val="008372A8"/>
    <w:rsid w:val="00841558"/>
    <w:rsid w:val="008416A9"/>
    <w:rsid w:val="00844058"/>
    <w:rsid w:val="00853297"/>
    <w:rsid w:val="00860870"/>
    <w:rsid w:val="0086134C"/>
    <w:rsid w:val="00861DD0"/>
    <w:rsid w:val="00864C8E"/>
    <w:rsid w:val="00871030"/>
    <w:rsid w:val="008759C5"/>
    <w:rsid w:val="00875BD6"/>
    <w:rsid w:val="00876CA9"/>
    <w:rsid w:val="00880968"/>
    <w:rsid w:val="00883948"/>
    <w:rsid w:val="00885D23"/>
    <w:rsid w:val="008865FD"/>
    <w:rsid w:val="00892F6F"/>
    <w:rsid w:val="008A2E4C"/>
    <w:rsid w:val="008A6E1A"/>
    <w:rsid w:val="008A725F"/>
    <w:rsid w:val="008B1EFA"/>
    <w:rsid w:val="008B2232"/>
    <w:rsid w:val="008B47E0"/>
    <w:rsid w:val="008C09F7"/>
    <w:rsid w:val="008C4E62"/>
    <w:rsid w:val="008D621C"/>
    <w:rsid w:val="008E2299"/>
    <w:rsid w:val="008E5B48"/>
    <w:rsid w:val="008F1810"/>
    <w:rsid w:val="008F323F"/>
    <w:rsid w:val="008F5163"/>
    <w:rsid w:val="009006EC"/>
    <w:rsid w:val="00901952"/>
    <w:rsid w:val="00902FCE"/>
    <w:rsid w:val="00903314"/>
    <w:rsid w:val="00905B40"/>
    <w:rsid w:val="00907EC1"/>
    <w:rsid w:val="0091307C"/>
    <w:rsid w:val="0092303D"/>
    <w:rsid w:val="009264C6"/>
    <w:rsid w:val="00927498"/>
    <w:rsid w:val="00934096"/>
    <w:rsid w:val="00934D40"/>
    <w:rsid w:val="00942CD1"/>
    <w:rsid w:val="00945ADC"/>
    <w:rsid w:val="009505F9"/>
    <w:rsid w:val="0095079B"/>
    <w:rsid w:val="00952CC4"/>
    <w:rsid w:val="009535CF"/>
    <w:rsid w:val="00955CD5"/>
    <w:rsid w:val="009572BE"/>
    <w:rsid w:val="00960E4B"/>
    <w:rsid w:val="00961C6C"/>
    <w:rsid w:val="00963092"/>
    <w:rsid w:val="009678FF"/>
    <w:rsid w:val="0097034B"/>
    <w:rsid w:val="0097122C"/>
    <w:rsid w:val="00971DCC"/>
    <w:rsid w:val="00972248"/>
    <w:rsid w:val="00973661"/>
    <w:rsid w:val="009749E8"/>
    <w:rsid w:val="00981AEF"/>
    <w:rsid w:val="0098270C"/>
    <w:rsid w:val="00984A2B"/>
    <w:rsid w:val="00984E1E"/>
    <w:rsid w:val="009932BB"/>
    <w:rsid w:val="00993994"/>
    <w:rsid w:val="009A0CFC"/>
    <w:rsid w:val="009A145D"/>
    <w:rsid w:val="009A4291"/>
    <w:rsid w:val="009A5E88"/>
    <w:rsid w:val="009A73BB"/>
    <w:rsid w:val="009B315C"/>
    <w:rsid w:val="009B33B0"/>
    <w:rsid w:val="009B4274"/>
    <w:rsid w:val="009B64F1"/>
    <w:rsid w:val="009C04BB"/>
    <w:rsid w:val="009C41D9"/>
    <w:rsid w:val="009C5ED1"/>
    <w:rsid w:val="009C6139"/>
    <w:rsid w:val="009C6236"/>
    <w:rsid w:val="009D64AA"/>
    <w:rsid w:val="009E19A2"/>
    <w:rsid w:val="009E4694"/>
    <w:rsid w:val="009E6B28"/>
    <w:rsid w:val="009F5707"/>
    <w:rsid w:val="009F7CB4"/>
    <w:rsid w:val="00A00233"/>
    <w:rsid w:val="00A00385"/>
    <w:rsid w:val="00A006BE"/>
    <w:rsid w:val="00A01000"/>
    <w:rsid w:val="00A029CC"/>
    <w:rsid w:val="00A036D6"/>
    <w:rsid w:val="00A06A8F"/>
    <w:rsid w:val="00A104B1"/>
    <w:rsid w:val="00A11403"/>
    <w:rsid w:val="00A129EC"/>
    <w:rsid w:val="00A17906"/>
    <w:rsid w:val="00A20F45"/>
    <w:rsid w:val="00A26809"/>
    <w:rsid w:val="00A305F0"/>
    <w:rsid w:val="00A30A16"/>
    <w:rsid w:val="00A30B44"/>
    <w:rsid w:val="00A3529C"/>
    <w:rsid w:val="00A42A80"/>
    <w:rsid w:val="00A45A7B"/>
    <w:rsid w:val="00A53ECB"/>
    <w:rsid w:val="00A568BF"/>
    <w:rsid w:val="00A568E0"/>
    <w:rsid w:val="00A56E42"/>
    <w:rsid w:val="00A57A83"/>
    <w:rsid w:val="00A6449E"/>
    <w:rsid w:val="00A67F6E"/>
    <w:rsid w:val="00A70013"/>
    <w:rsid w:val="00A724FC"/>
    <w:rsid w:val="00A77E74"/>
    <w:rsid w:val="00A80073"/>
    <w:rsid w:val="00A826A4"/>
    <w:rsid w:val="00A82F3B"/>
    <w:rsid w:val="00A9276E"/>
    <w:rsid w:val="00A95720"/>
    <w:rsid w:val="00AA0407"/>
    <w:rsid w:val="00AA1364"/>
    <w:rsid w:val="00AA3442"/>
    <w:rsid w:val="00AA3625"/>
    <w:rsid w:val="00AA446E"/>
    <w:rsid w:val="00AA4E05"/>
    <w:rsid w:val="00AA5ABC"/>
    <w:rsid w:val="00AA6AF7"/>
    <w:rsid w:val="00AB115B"/>
    <w:rsid w:val="00AB15DF"/>
    <w:rsid w:val="00AB15FC"/>
    <w:rsid w:val="00AB64FA"/>
    <w:rsid w:val="00AB768A"/>
    <w:rsid w:val="00AC4F95"/>
    <w:rsid w:val="00AC6FE9"/>
    <w:rsid w:val="00AD0B43"/>
    <w:rsid w:val="00AD65AE"/>
    <w:rsid w:val="00AD7F2F"/>
    <w:rsid w:val="00AE10A9"/>
    <w:rsid w:val="00AE5DDF"/>
    <w:rsid w:val="00AF36B9"/>
    <w:rsid w:val="00AF3D6F"/>
    <w:rsid w:val="00AF51B9"/>
    <w:rsid w:val="00AF6AD9"/>
    <w:rsid w:val="00B07F5E"/>
    <w:rsid w:val="00B15018"/>
    <w:rsid w:val="00B16FB6"/>
    <w:rsid w:val="00B21B34"/>
    <w:rsid w:val="00B30312"/>
    <w:rsid w:val="00B3074B"/>
    <w:rsid w:val="00B329D6"/>
    <w:rsid w:val="00B36B25"/>
    <w:rsid w:val="00B37AE9"/>
    <w:rsid w:val="00B40EFB"/>
    <w:rsid w:val="00B437F5"/>
    <w:rsid w:val="00B43E0C"/>
    <w:rsid w:val="00B43E55"/>
    <w:rsid w:val="00B453BD"/>
    <w:rsid w:val="00B477A2"/>
    <w:rsid w:val="00B50861"/>
    <w:rsid w:val="00B52984"/>
    <w:rsid w:val="00B52A0F"/>
    <w:rsid w:val="00B52C49"/>
    <w:rsid w:val="00B5353A"/>
    <w:rsid w:val="00B54AD5"/>
    <w:rsid w:val="00B61C1A"/>
    <w:rsid w:val="00B6283C"/>
    <w:rsid w:val="00B66550"/>
    <w:rsid w:val="00B66747"/>
    <w:rsid w:val="00B667FD"/>
    <w:rsid w:val="00B72D1E"/>
    <w:rsid w:val="00B76D1E"/>
    <w:rsid w:val="00B76FF1"/>
    <w:rsid w:val="00B80A35"/>
    <w:rsid w:val="00B80FC2"/>
    <w:rsid w:val="00B81079"/>
    <w:rsid w:val="00B82609"/>
    <w:rsid w:val="00B82A0F"/>
    <w:rsid w:val="00B84F3A"/>
    <w:rsid w:val="00B8567C"/>
    <w:rsid w:val="00B86891"/>
    <w:rsid w:val="00B9273B"/>
    <w:rsid w:val="00B93692"/>
    <w:rsid w:val="00B96AA0"/>
    <w:rsid w:val="00B97802"/>
    <w:rsid w:val="00BA0945"/>
    <w:rsid w:val="00BA2F8B"/>
    <w:rsid w:val="00BB090D"/>
    <w:rsid w:val="00BB0F40"/>
    <w:rsid w:val="00BB1503"/>
    <w:rsid w:val="00BB25BB"/>
    <w:rsid w:val="00BB6900"/>
    <w:rsid w:val="00BB6CAB"/>
    <w:rsid w:val="00BC15D3"/>
    <w:rsid w:val="00BC4799"/>
    <w:rsid w:val="00BC559B"/>
    <w:rsid w:val="00BD0B8D"/>
    <w:rsid w:val="00BD23BD"/>
    <w:rsid w:val="00BD4741"/>
    <w:rsid w:val="00BD6934"/>
    <w:rsid w:val="00BE059F"/>
    <w:rsid w:val="00BE1916"/>
    <w:rsid w:val="00BE1A5C"/>
    <w:rsid w:val="00BE225A"/>
    <w:rsid w:val="00BE70A2"/>
    <w:rsid w:val="00BE72CE"/>
    <w:rsid w:val="00BE7397"/>
    <w:rsid w:val="00BF1266"/>
    <w:rsid w:val="00BF3CA0"/>
    <w:rsid w:val="00BF5652"/>
    <w:rsid w:val="00BF5EDC"/>
    <w:rsid w:val="00C02B1E"/>
    <w:rsid w:val="00C051ED"/>
    <w:rsid w:val="00C06037"/>
    <w:rsid w:val="00C06C61"/>
    <w:rsid w:val="00C131FB"/>
    <w:rsid w:val="00C21F22"/>
    <w:rsid w:val="00C24781"/>
    <w:rsid w:val="00C262F4"/>
    <w:rsid w:val="00C269EB"/>
    <w:rsid w:val="00C347C6"/>
    <w:rsid w:val="00C35DB1"/>
    <w:rsid w:val="00C4250C"/>
    <w:rsid w:val="00C44632"/>
    <w:rsid w:val="00C452AF"/>
    <w:rsid w:val="00C45F67"/>
    <w:rsid w:val="00C533C4"/>
    <w:rsid w:val="00C55FC0"/>
    <w:rsid w:val="00C56B43"/>
    <w:rsid w:val="00C572D6"/>
    <w:rsid w:val="00C64D85"/>
    <w:rsid w:val="00C65B40"/>
    <w:rsid w:val="00C65C7E"/>
    <w:rsid w:val="00C67166"/>
    <w:rsid w:val="00C67455"/>
    <w:rsid w:val="00C71F78"/>
    <w:rsid w:val="00C72BEB"/>
    <w:rsid w:val="00C765BA"/>
    <w:rsid w:val="00C77EDE"/>
    <w:rsid w:val="00C83E8A"/>
    <w:rsid w:val="00C85581"/>
    <w:rsid w:val="00C912CD"/>
    <w:rsid w:val="00C91A3F"/>
    <w:rsid w:val="00C94D7A"/>
    <w:rsid w:val="00C95936"/>
    <w:rsid w:val="00C96623"/>
    <w:rsid w:val="00C969D5"/>
    <w:rsid w:val="00C97F47"/>
    <w:rsid w:val="00CA0F6C"/>
    <w:rsid w:val="00CA13DA"/>
    <w:rsid w:val="00CA3A93"/>
    <w:rsid w:val="00CA522E"/>
    <w:rsid w:val="00CA5AE3"/>
    <w:rsid w:val="00CA7713"/>
    <w:rsid w:val="00CB14DE"/>
    <w:rsid w:val="00CB1CEF"/>
    <w:rsid w:val="00CB3284"/>
    <w:rsid w:val="00CC016E"/>
    <w:rsid w:val="00CC04F2"/>
    <w:rsid w:val="00CC08A9"/>
    <w:rsid w:val="00CC616D"/>
    <w:rsid w:val="00CC7011"/>
    <w:rsid w:val="00CD1459"/>
    <w:rsid w:val="00CD208D"/>
    <w:rsid w:val="00CD405F"/>
    <w:rsid w:val="00CD560D"/>
    <w:rsid w:val="00CD56BD"/>
    <w:rsid w:val="00CD5CA5"/>
    <w:rsid w:val="00CE0B84"/>
    <w:rsid w:val="00CE35EC"/>
    <w:rsid w:val="00CE63D9"/>
    <w:rsid w:val="00CE74FD"/>
    <w:rsid w:val="00CF1046"/>
    <w:rsid w:val="00CF214B"/>
    <w:rsid w:val="00CF56AE"/>
    <w:rsid w:val="00D0351A"/>
    <w:rsid w:val="00D045DD"/>
    <w:rsid w:val="00D050BD"/>
    <w:rsid w:val="00D06774"/>
    <w:rsid w:val="00D100A8"/>
    <w:rsid w:val="00D13ABA"/>
    <w:rsid w:val="00D169DB"/>
    <w:rsid w:val="00D16D15"/>
    <w:rsid w:val="00D21998"/>
    <w:rsid w:val="00D24230"/>
    <w:rsid w:val="00D25652"/>
    <w:rsid w:val="00D2625A"/>
    <w:rsid w:val="00D34018"/>
    <w:rsid w:val="00D37B07"/>
    <w:rsid w:val="00D41EEC"/>
    <w:rsid w:val="00D47CCE"/>
    <w:rsid w:val="00D56196"/>
    <w:rsid w:val="00D56B48"/>
    <w:rsid w:val="00D617FF"/>
    <w:rsid w:val="00D64CE0"/>
    <w:rsid w:val="00D71D67"/>
    <w:rsid w:val="00D7372E"/>
    <w:rsid w:val="00D761FB"/>
    <w:rsid w:val="00D765B8"/>
    <w:rsid w:val="00D82E84"/>
    <w:rsid w:val="00D84691"/>
    <w:rsid w:val="00D84E24"/>
    <w:rsid w:val="00D87732"/>
    <w:rsid w:val="00D92DEC"/>
    <w:rsid w:val="00D92E54"/>
    <w:rsid w:val="00D96049"/>
    <w:rsid w:val="00D97F6B"/>
    <w:rsid w:val="00DA06B6"/>
    <w:rsid w:val="00DA224E"/>
    <w:rsid w:val="00DA247E"/>
    <w:rsid w:val="00DA2DA5"/>
    <w:rsid w:val="00DA6E1B"/>
    <w:rsid w:val="00DA7658"/>
    <w:rsid w:val="00DB13B4"/>
    <w:rsid w:val="00DB2324"/>
    <w:rsid w:val="00DB3CE1"/>
    <w:rsid w:val="00DC0E96"/>
    <w:rsid w:val="00DC2B2B"/>
    <w:rsid w:val="00DD2A88"/>
    <w:rsid w:val="00DD4A47"/>
    <w:rsid w:val="00DE74CE"/>
    <w:rsid w:val="00DF217A"/>
    <w:rsid w:val="00DF2F00"/>
    <w:rsid w:val="00DF447B"/>
    <w:rsid w:val="00DF5CDF"/>
    <w:rsid w:val="00E03D6F"/>
    <w:rsid w:val="00E03DBE"/>
    <w:rsid w:val="00E05456"/>
    <w:rsid w:val="00E07F2E"/>
    <w:rsid w:val="00E10646"/>
    <w:rsid w:val="00E123B7"/>
    <w:rsid w:val="00E16C5D"/>
    <w:rsid w:val="00E20ACC"/>
    <w:rsid w:val="00E2230C"/>
    <w:rsid w:val="00E22343"/>
    <w:rsid w:val="00E224B2"/>
    <w:rsid w:val="00E2691E"/>
    <w:rsid w:val="00E26F4E"/>
    <w:rsid w:val="00E332CD"/>
    <w:rsid w:val="00E3377C"/>
    <w:rsid w:val="00E33E00"/>
    <w:rsid w:val="00E36122"/>
    <w:rsid w:val="00E42118"/>
    <w:rsid w:val="00E43079"/>
    <w:rsid w:val="00E453C7"/>
    <w:rsid w:val="00E46BE7"/>
    <w:rsid w:val="00E537F1"/>
    <w:rsid w:val="00E554F9"/>
    <w:rsid w:val="00E55F53"/>
    <w:rsid w:val="00E56063"/>
    <w:rsid w:val="00E56FB0"/>
    <w:rsid w:val="00E600E4"/>
    <w:rsid w:val="00E60789"/>
    <w:rsid w:val="00E60CBB"/>
    <w:rsid w:val="00E65C9E"/>
    <w:rsid w:val="00E663A7"/>
    <w:rsid w:val="00E7098A"/>
    <w:rsid w:val="00E71CD3"/>
    <w:rsid w:val="00E7200A"/>
    <w:rsid w:val="00E73450"/>
    <w:rsid w:val="00E740E2"/>
    <w:rsid w:val="00E774E1"/>
    <w:rsid w:val="00E80F61"/>
    <w:rsid w:val="00E84199"/>
    <w:rsid w:val="00E904E8"/>
    <w:rsid w:val="00E9140A"/>
    <w:rsid w:val="00E938B6"/>
    <w:rsid w:val="00E94720"/>
    <w:rsid w:val="00E94992"/>
    <w:rsid w:val="00E95D16"/>
    <w:rsid w:val="00E96554"/>
    <w:rsid w:val="00E96A1C"/>
    <w:rsid w:val="00EA0E9B"/>
    <w:rsid w:val="00EA2681"/>
    <w:rsid w:val="00EA3317"/>
    <w:rsid w:val="00EA4778"/>
    <w:rsid w:val="00EA4DE6"/>
    <w:rsid w:val="00EB0055"/>
    <w:rsid w:val="00EB29AB"/>
    <w:rsid w:val="00EB3BA5"/>
    <w:rsid w:val="00EB479F"/>
    <w:rsid w:val="00EB6D57"/>
    <w:rsid w:val="00EB753A"/>
    <w:rsid w:val="00EC2CC5"/>
    <w:rsid w:val="00EC3926"/>
    <w:rsid w:val="00EC4A6C"/>
    <w:rsid w:val="00EC71D7"/>
    <w:rsid w:val="00ED1E8D"/>
    <w:rsid w:val="00ED6089"/>
    <w:rsid w:val="00ED670A"/>
    <w:rsid w:val="00ED68C6"/>
    <w:rsid w:val="00ED7FDB"/>
    <w:rsid w:val="00EE29B8"/>
    <w:rsid w:val="00EE32DE"/>
    <w:rsid w:val="00EF0281"/>
    <w:rsid w:val="00EF38AE"/>
    <w:rsid w:val="00EF4874"/>
    <w:rsid w:val="00EF4E62"/>
    <w:rsid w:val="00EF71CC"/>
    <w:rsid w:val="00EF72A2"/>
    <w:rsid w:val="00F00EF1"/>
    <w:rsid w:val="00F04ECD"/>
    <w:rsid w:val="00F05D99"/>
    <w:rsid w:val="00F11E4A"/>
    <w:rsid w:val="00F12AE2"/>
    <w:rsid w:val="00F13A75"/>
    <w:rsid w:val="00F23E21"/>
    <w:rsid w:val="00F3206E"/>
    <w:rsid w:val="00F32D1A"/>
    <w:rsid w:val="00F35A2A"/>
    <w:rsid w:val="00F36BEA"/>
    <w:rsid w:val="00F36E94"/>
    <w:rsid w:val="00F4141C"/>
    <w:rsid w:val="00F42F6F"/>
    <w:rsid w:val="00F44DAC"/>
    <w:rsid w:val="00F44F62"/>
    <w:rsid w:val="00F5073C"/>
    <w:rsid w:val="00F51A6E"/>
    <w:rsid w:val="00F53D9C"/>
    <w:rsid w:val="00F5443D"/>
    <w:rsid w:val="00F54F1C"/>
    <w:rsid w:val="00F57239"/>
    <w:rsid w:val="00F57B07"/>
    <w:rsid w:val="00F6049B"/>
    <w:rsid w:val="00F61759"/>
    <w:rsid w:val="00F666A0"/>
    <w:rsid w:val="00F72F1E"/>
    <w:rsid w:val="00F7344A"/>
    <w:rsid w:val="00F7715D"/>
    <w:rsid w:val="00F77AE6"/>
    <w:rsid w:val="00F8613A"/>
    <w:rsid w:val="00F86BD1"/>
    <w:rsid w:val="00F902E9"/>
    <w:rsid w:val="00F9075D"/>
    <w:rsid w:val="00F917D7"/>
    <w:rsid w:val="00F92588"/>
    <w:rsid w:val="00F95160"/>
    <w:rsid w:val="00F95BCB"/>
    <w:rsid w:val="00F97059"/>
    <w:rsid w:val="00FA0E7A"/>
    <w:rsid w:val="00FA3A6F"/>
    <w:rsid w:val="00FA7A29"/>
    <w:rsid w:val="00FB3CDC"/>
    <w:rsid w:val="00FC30BA"/>
    <w:rsid w:val="00FD130F"/>
    <w:rsid w:val="00FD17A8"/>
    <w:rsid w:val="00FD194F"/>
    <w:rsid w:val="00FD26D5"/>
    <w:rsid w:val="00FD65D1"/>
    <w:rsid w:val="00FD6661"/>
    <w:rsid w:val="00FD7E90"/>
    <w:rsid w:val="00FE02E4"/>
    <w:rsid w:val="00FE0EB8"/>
    <w:rsid w:val="00FE154F"/>
    <w:rsid w:val="00FE44D4"/>
    <w:rsid w:val="00FF2CC4"/>
    <w:rsid w:val="00FF37D9"/>
    <w:rsid w:val="00FF380C"/>
    <w:rsid w:val="00FF489B"/>
    <w:rsid w:val="00FF588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D31B62"/>
  <w15:docId w15:val="{AEAD3DC8-266A-4158-9827-D2AD4BFB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header" w:uiPriority="99"/>
    <w:lsdException w:name="footer" w:uiPriority="99"/>
    <w:lsdException w:name="caption" w:uiPriority="99"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EA2681"/>
    <w:pPr>
      <w:spacing w:line="280" w:lineRule="atLeast"/>
    </w:pPr>
    <w:rPr>
      <w:rFonts w:ascii="Arial" w:eastAsiaTheme="minorHAnsi" w:hAnsi="Arial" w:cstheme="minorBidi"/>
      <w:szCs w:val="22"/>
      <w:lang w:eastAsia="en-US"/>
    </w:rPr>
  </w:style>
  <w:style w:type="paragraph" w:styleId="Kop1">
    <w:name w:val="heading 1"/>
    <w:basedOn w:val="Standaard"/>
    <w:next w:val="Standaard"/>
    <w:uiPriority w:val="9"/>
    <w:qFormat/>
    <w:rsid w:val="00871030"/>
    <w:pPr>
      <w:keepNext/>
      <w:keepLines/>
      <w:pageBreakBefore/>
      <w:numPr>
        <w:numId w:val="48"/>
      </w:numPr>
      <w:spacing w:after="420" w:line="420" w:lineRule="exact"/>
      <w:outlineLvl w:val="0"/>
    </w:pPr>
    <w:rPr>
      <w:rFonts w:eastAsiaTheme="majorEastAsia" w:cstheme="majorBidi"/>
      <w:b/>
      <w:sz w:val="36"/>
      <w:szCs w:val="32"/>
    </w:rPr>
  </w:style>
  <w:style w:type="paragraph" w:styleId="Kop2">
    <w:name w:val="heading 2"/>
    <w:basedOn w:val="Standaard"/>
    <w:next w:val="Standaard"/>
    <w:link w:val="Kop2Char"/>
    <w:uiPriority w:val="9"/>
    <w:unhideWhenUsed/>
    <w:qFormat/>
    <w:rsid w:val="00871030"/>
    <w:pPr>
      <w:keepNext/>
      <w:keepLines/>
      <w:numPr>
        <w:ilvl w:val="1"/>
        <w:numId w:val="48"/>
      </w:numPr>
      <w:spacing w:before="560" w:after="420"/>
      <w:outlineLvl w:val="1"/>
    </w:pPr>
    <w:rPr>
      <w:rFonts w:eastAsiaTheme="majorEastAsia" w:cstheme="majorBidi"/>
      <w:b/>
      <w:sz w:val="28"/>
      <w:szCs w:val="26"/>
    </w:rPr>
  </w:style>
  <w:style w:type="paragraph" w:styleId="Kop3">
    <w:name w:val="heading 3"/>
    <w:basedOn w:val="Standaard"/>
    <w:next w:val="Standaard"/>
    <w:link w:val="Kop3Char"/>
    <w:uiPriority w:val="9"/>
    <w:unhideWhenUsed/>
    <w:qFormat/>
    <w:rsid w:val="00871030"/>
    <w:pPr>
      <w:keepNext/>
      <w:keepLines/>
      <w:numPr>
        <w:ilvl w:val="2"/>
        <w:numId w:val="48"/>
      </w:numPr>
      <w:spacing w:before="420" w:after="280"/>
      <w:outlineLvl w:val="2"/>
    </w:pPr>
    <w:rPr>
      <w:rFonts w:eastAsiaTheme="majorEastAsia" w:cstheme="majorBidi"/>
      <w:b/>
      <w:sz w:val="24"/>
      <w:szCs w:val="24"/>
    </w:rPr>
  </w:style>
  <w:style w:type="paragraph" w:styleId="Kop4">
    <w:name w:val="heading 4"/>
    <w:basedOn w:val="Standaard"/>
    <w:next w:val="Standaard"/>
    <w:uiPriority w:val="9"/>
    <w:unhideWhenUsed/>
    <w:qFormat/>
    <w:rsid w:val="00871030"/>
    <w:pPr>
      <w:keepNext/>
      <w:keepLines/>
      <w:numPr>
        <w:ilvl w:val="3"/>
        <w:numId w:val="48"/>
      </w:numPr>
      <w:spacing w:before="280" w:after="140"/>
      <w:outlineLvl w:val="3"/>
    </w:pPr>
    <w:rPr>
      <w:rFonts w:eastAsiaTheme="majorEastAsia" w:cstheme="majorBidi"/>
      <w:b/>
      <w:iCs/>
    </w:rPr>
  </w:style>
  <w:style w:type="paragraph" w:styleId="Kop5">
    <w:name w:val="heading 5"/>
    <w:basedOn w:val="Standaard"/>
    <w:next w:val="Standaard"/>
    <w:uiPriority w:val="9"/>
    <w:unhideWhenUsed/>
    <w:qFormat/>
    <w:rsid w:val="00871030"/>
    <w:pPr>
      <w:keepNext/>
      <w:keepLines/>
      <w:numPr>
        <w:ilvl w:val="4"/>
        <w:numId w:val="48"/>
      </w:numPr>
      <w:spacing w:before="40"/>
      <w:outlineLvl w:val="4"/>
    </w:pPr>
    <w:rPr>
      <w:rFonts w:eastAsiaTheme="majorEastAsia" w:cstheme="majorBidi"/>
      <w:i/>
    </w:rPr>
  </w:style>
  <w:style w:type="paragraph" w:styleId="Kop6">
    <w:name w:val="heading 6"/>
    <w:basedOn w:val="Standaard"/>
    <w:next w:val="Standaard"/>
    <w:uiPriority w:val="9"/>
    <w:unhideWhenUsed/>
    <w:qFormat/>
    <w:rsid w:val="00871030"/>
    <w:pPr>
      <w:keepNext/>
      <w:keepLines/>
      <w:numPr>
        <w:ilvl w:val="5"/>
        <w:numId w:val="48"/>
      </w:numPr>
      <w:spacing w:before="40"/>
      <w:outlineLvl w:val="5"/>
    </w:pPr>
    <w:rPr>
      <w:rFonts w:eastAsiaTheme="majorEastAsia" w:cstheme="majorBidi"/>
    </w:rPr>
  </w:style>
  <w:style w:type="paragraph" w:styleId="Kop7">
    <w:name w:val="heading 7"/>
    <w:basedOn w:val="Standaard"/>
    <w:next w:val="Standaard"/>
    <w:uiPriority w:val="9"/>
    <w:unhideWhenUsed/>
    <w:qFormat/>
    <w:rsid w:val="00871030"/>
    <w:pPr>
      <w:keepNext/>
      <w:keepLines/>
      <w:spacing w:before="280"/>
      <w:outlineLvl w:val="6"/>
    </w:pPr>
    <w:rPr>
      <w:rFonts w:eastAsiaTheme="majorEastAsia" w:cstheme="majorBidi"/>
      <w:b/>
      <w:iCs/>
    </w:rPr>
  </w:style>
  <w:style w:type="paragraph" w:styleId="Kop8">
    <w:name w:val="heading 8"/>
    <w:basedOn w:val="Standaard"/>
    <w:next w:val="Standaard"/>
    <w:uiPriority w:val="9"/>
    <w:unhideWhenUsed/>
    <w:qFormat/>
    <w:rsid w:val="00871030"/>
    <w:pPr>
      <w:keepNext/>
      <w:keepLines/>
      <w:spacing w:before="280"/>
      <w:outlineLvl w:val="7"/>
    </w:pPr>
    <w:rPr>
      <w:rFonts w:eastAsiaTheme="majorEastAsia" w:cstheme="majorBidi"/>
      <w:i/>
      <w:szCs w:val="21"/>
    </w:rPr>
  </w:style>
  <w:style w:type="paragraph" w:styleId="Kop9">
    <w:name w:val="heading 9"/>
    <w:basedOn w:val="Standaard"/>
    <w:next w:val="Standaard"/>
    <w:uiPriority w:val="9"/>
    <w:unhideWhenUsed/>
    <w:qFormat/>
    <w:rsid w:val="00871030"/>
    <w:pPr>
      <w:keepNext/>
      <w:keepLines/>
      <w:spacing w:before="280"/>
      <w:outlineLvl w:val="8"/>
    </w:pPr>
    <w:rPr>
      <w:rFonts w:eastAsiaTheme="majorEastAsia" w:cstheme="majorBidi"/>
      <w:iCs/>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Hoofdstukx">
    <w:name w:val="Hoofdstuk x"/>
    <w:basedOn w:val="Standaard"/>
    <w:next w:val="Hoofdstuktitel"/>
    <w:rsid w:val="00E55F53"/>
    <w:pPr>
      <w:keepNext/>
      <w:pageBreakBefore/>
      <w:numPr>
        <w:numId w:val="16"/>
      </w:numPr>
      <w:spacing w:after="240" w:line="240" w:lineRule="atLeast"/>
      <w:ind w:left="0"/>
    </w:pPr>
    <w:rPr>
      <w:szCs w:val="20"/>
    </w:rPr>
  </w:style>
  <w:style w:type="paragraph" w:customStyle="1" w:styleId="Hoofdstuktitel">
    <w:name w:val="Hoofdstuktitel"/>
    <w:basedOn w:val="Standaard"/>
    <w:next w:val="Inleidingnatitel"/>
    <w:rsid w:val="00131C76"/>
    <w:pPr>
      <w:keepNext/>
      <w:spacing w:after="480"/>
    </w:pPr>
    <w:rPr>
      <w:sz w:val="28"/>
    </w:rPr>
  </w:style>
  <w:style w:type="paragraph" w:styleId="Inhopg1">
    <w:name w:val="toc 1"/>
    <w:basedOn w:val="Standaard"/>
    <w:next w:val="Standaard"/>
    <w:autoRedefine/>
    <w:uiPriority w:val="39"/>
    <w:rsid w:val="00807F87"/>
    <w:pPr>
      <w:numPr>
        <w:numId w:val="15"/>
      </w:numPr>
      <w:tabs>
        <w:tab w:val="left" w:pos="1134"/>
        <w:tab w:val="left" w:pos="8108"/>
      </w:tabs>
    </w:pPr>
    <w:rPr>
      <w:noProof/>
      <w:szCs w:val="20"/>
    </w:rPr>
  </w:style>
  <w:style w:type="paragraph" w:customStyle="1" w:styleId="Paragraaftitel">
    <w:name w:val="Paragraaftitel"/>
    <w:basedOn w:val="Standaard"/>
    <w:next w:val="Standaard"/>
    <w:link w:val="ParagraaftitelChar"/>
    <w:rsid w:val="00131C76"/>
    <w:pPr>
      <w:keepNext/>
      <w:numPr>
        <w:ilvl w:val="1"/>
        <w:numId w:val="16"/>
      </w:numPr>
      <w:spacing w:before="240" w:after="240"/>
    </w:pPr>
  </w:style>
  <w:style w:type="paragraph" w:customStyle="1" w:styleId="Inleidingnatitel">
    <w:name w:val="Inleiding na titel"/>
    <w:basedOn w:val="Standaard"/>
    <w:next w:val="Standaard"/>
    <w:rsid w:val="00131C76"/>
    <w:pPr>
      <w:keepNext/>
      <w:spacing w:after="480"/>
    </w:pPr>
    <w:rPr>
      <w:b/>
    </w:rPr>
  </w:style>
  <w:style w:type="paragraph" w:customStyle="1" w:styleId="subparagraaftitel">
    <w:name w:val="subparagraaftitel"/>
    <w:basedOn w:val="Standaard"/>
    <w:next w:val="Standaard"/>
    <w:rsid w:val="00131C76"/>
    <w:pPr>
      <w:keepNext/>
      <w:numPr>
        <w:ilvl w:val="2"/>
        <w:numId w:val="16"/>
      </w:numPr>
      <w:spacing w:before="240"/>
    </w:pPr>
    <w:rPr>
      <w:b/>
    </w:rPr>
  </w:style>
  <w:style w:type="paragraph" w:customStyle="1" w:styleId="Tussenkop">
    <w:name w:val="Tussenkop"/>
    <w:basedOn w:val="Standaard"/>
    <w:next w:val="Standaard"/>
    <w:rsid w:val="00131C76"/>
    <w:pPr>
      <w:keepNext/>
      <w:spacing w:before="240"/>
    </w:pPr>
    <w:rPr>
      <w:b/>
    </w:rPr>
  </w:style>
  <w:style w:type="numbering" w:customStyle="1" w:styleId="OpmaakprofielMetopsommingstekens">
    <w:name w:val="Opmaakprofiel Met opsommingstekens"/>
    <w:basedOn w:val="Geenlijst"/>
    <w:rsid w:val="00B16FB6"/>
    <w:pPr>
      <w:numPr>
        <w:numId w:val="5"/>
      </w:numPr>
    </w:pPr>
  </w:style>
  <w:style w:type="numbering" w:styleId="111111">
    <w:name w:val="Outline List 2"/>
    <w:basedOn w:val="Geenlijst"/>
    <w:semiHidden/>
    <w:rsid w:val="005016D6"/>
    <w:pPr>
      <w:numPr>
        <w:numId w:val="6"/>
      </w:numPr>
    </w:pPr>
  </w:style>
  <w:style w:type="numbering" w:styleId="1ai">
    <w:name w:val="Outline List 1"/>
    <w:basedOn w:val="Geenlijst"/>
    <w:semiHidden/>
    <w:rsid w:val="005016D6"/>
    <w:pPr>
      <w:numPr>
        <w:numId w:val="7"/>
      </w:numPr>
    </w:pPr>
  </w:style>
  <w:style w:type="table" w:styleId="3D-effectenvoortabel1">
    <w:name w:val="Table 3D effects 1"/>
    <w:basedOn w:val="Standaardtabel"/>
    <w:semiHidden/>
    <w:rsid w:val="005016D6"/>
    <w:pPr>
      <w:spacing w:line="24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effectenvoortabel2">
    <w:name w:val="Table 3D effects 2"/>
    <w:basedOn w:val="Standaardtabel"/>
    <w:semiHidden/>
    <w:rsid w:val="005016D6"/>
    <w:pPr>
      <w:spacing w:line="24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effectenvoortabel3">
    <w:name w:val="Table 3D effects 3"/>
    <w:basedOn w:val="Standaardtabel"/>
    <w:semiHidden/>
    <w:rsid w:val="005016D6"/>
    <w:pPr>
      <w:spacing w:line="24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anhef">
    <w:name w:val="Salutation"/>
    <w:basedOn w:val="Standaard"/>
    <w:next w:val="Standaard"/>
    <w:semiHidden/>
    <w:rsid w:val="005016D6"/>
  </w:style>
  <w:style w:type="paragraph" w:styleId="Adresenvelop">
    <w:name w:val="envelope address"/>
    <w:basedOn w:val="Standaard"/>
    <w:semiHidden/>
    <w:rsid w:val="005016D6"/>
    <w:pPr>
      <w:framePr w:w="7920" w:h="1980" w:hRule="exact" w:hSpace="141" w:wrap="auto" w:hAnchor="page" w:xAlign="center" w:yAlign="bottom"/>
      <w:ind w:left="2880"/>
    </w:pPr>
    <w:rPr>
      <w:rFonts w:cs="Arial"/>
      <w:sz w:val="24"/>
      <w:szCs w:val="24"/>
    </w:rPr>
  </w:style>
  <w:style w:type="paragraph" w:styleId="Afsluiting">
    <w:name w:val="Closing"/>
    <w:basedOn w:val="Standaard"/>
    <w:semiHidden/>
    <w:rsid w:val="005016D6"/>
    <w:pPr>
      <w:ind w:left="4252"/>
    </w:pPr>
  </w:style>
  <w:style w:type="paragraph" w:styleId="Afzender">
    <w:name w:val="envelope return"/>
    <w:basedOn w:val="Standaard"/>
    <w:semiHidden/>
    <w:rsid w:val="005016D6"/>
    <w:rPr>
      <w:rFonts w:cs="Arial"/>
      <w:szCs w:val="20"/>
    </w:rPr>
  </w:style>
  <w:style w:type="numbering" w:styleId="Artikelsectie">
    <w:name w:val="Outline List 3"/>
    <w:basedOn w:val="Geenlijst"/>
    <w:semiHidden/>
    <w:rsid w:val="005016D6"/>
    <w:pPr>
      <w:numPr>
        <w:numId w:val="8"/>
      </w:numPr>
    </w:pPr>
  </w:style>
  <w:style w:type="paragraph" w:styleId="Berichtkop">
    <w:name w:val="Message Header"/>
    <w:basedOn w:val="Standaard"/>
    <w:semiHidden/>
    <w:rsid w:val="005016D6"/>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Bloktekst">
    <w:name w:val="Block Text"/>
    <w:basedOn w:val="Standaard"/>
    <w:semiHidden/>
    <w:rsid w:val="005016D6"/>
    <w:pPr>
      <w:spacing w:after="120"/>
      <w:ind w:left="1440" w:right="1440"/>
    </w:pPr>
  </w:style>
  <w:style w:type="paragraph" w:styleId="Datum">
    <w:name w:val="Date"/>
    <w:basedOn w:val="Standaard"/>
    <w:next w:val="Standaard"/>
    <w:semiHidden/>
    <w:rsid w:val="005016D6"/>
  </w:style>
  <w:style w:type="table" w:styleId="Eigentijdsetabel">
    <w:name w:val="Table Contemporary"/>
    <w:basedOn w:val="Standaardtabel"/>
    <w:semiHidden/>
    <w:rsid w:val="005016D6"/>
    <w:pPr>
      <w:spacing w:line="24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gantetabel">
    <w:name w:val="Table Elegant"/>
    <w:basedOn w:val="Standaardtabel"/>
    <w:semiHidden/>
    <w:rsid w:val="005016D6"/>
    <w:pPr>
      <w:spacing w:line="24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handtekening">
    <w:name w:val="E-mail Signature"/>
    <w:basedOn w:val="Standaard"/>
    <w:semiHidden/>
    <w:rsid w:val="005016D6"/>
  </w:style>
  <w:style w:type="character" w:styleId="GevolgdeHyperlink">
    <w:name w:val="FollowedHyperlink"/>
    <w:basedOn w:val="Standaardalinea-lettertype"/>
    <w:semiHidden/>
    <w:rsid w:val="005016D6"/>
    <w:rPr>
      <w:color w:val="800080"/>
      <w:u w:val="single"/>
    </w:rPr>
  </w:style>
  <w:style w:type="paragraph" w:styleId="Handtekening">
    <w:name w:val="Signature"/>
    <w:basedOn w:val="Standaard"/>
    <w:semiHidden/>
    <w:rsid w:val="005016D6"/>
    <w:pPr>
      <w:ind w:left="4252"/>
    </w:pPr>
  </w:style>
  <w:style w:type="paragraph" w:styleId="HTML-voorafopgemaakt">
    <w:name w:val="HTML Preformatted"/>
    <w:basedOn w:val="Standaard"/>
    <w:semiHidden/>
    <w:rsid w:val="005016D6"/>
    <w:rPr>
      <w:rFonts w:ascii="Courier New" w:hAnsi="Courier New" w:cs="Courier New"/>
      <w:szCs w:val="20"/>
    </w:rPr>
  </w:style>
  <w:style w:type="character" w:styleId="HTMLCode">
    <w:name w:val="HTML Code"/>
    <w:basedOn w:val="Standaardalinea-lettertype"/>
    <w:semiHidden/>
    <w:rsid w:val="005016D6"/>
    <w:rPr>
      <w:rFonts w:ascii="Courier New" w:hAnsi="Courier New" w:cs="Courier New"/>
      <w:sz w:val="20"/>
      <w:szCs w:val="20"/>
    </w:rPr>
  </w:style>
  <w:style w:type="character" w:styleId="HTMLDefinition">
    <w:name w:val="HTML Definition"/>
    <w:basedOn w:val="Standaardalinea-lettertype"/>
    <w:semiHidden/>
    <w:rsid w:val="005016D6"/>
    <w:rPr>
      <w:i/>
      <w:iCs/>
    </w:rPr>
  </w:style>
  <w:style w:type="character" w:styleId="HTMLVariable">
    <w:name w:val="HTML Variable"/>
    <w:basedOn w:val="Standaardalinea-lettertype"/>
    <w:semiHidden/>
    <w:rsid w:val="005016D6"/>
    <w:rPr>
      <w:i/>
      <w:iCs/>
    </w:rPr>
  </w:style>
  <w:style w:type="character" w:styleId="HTML-acroniem">
    <w:name w:val="HTML Acronym"/>
    <w:basedOn w:val="Standaardalinea-lettertype"/>
    <w:semiHidden/>
    <w:rsid w:val="005016D6"/>
  </w:style>
  <w:style w:type="paragraph" w:styleId="HTML-adres">
    <w:name w:val="HTML Address"/>
    <w:basedOn w:val="Standaard"/>
    <w:semiHidden/>
    <w:rsid w:val="005016D6"/>
    <w:rPr>
      <w:i/>
      <w:iCs/>
    </w:rPr>
  </w:style>
  <w:style w:type="character" w:styleId="HTML-citaat">
    <w:name w:val="HTML Cite"/>
    <w:basedOn w:val="Standaardalinea-lettertype"/>
    <w:semiHidden/>
    <w:rsid w:val="005016D6"/>
    <w:rPr>
      <w:i/>
      <w:iCs/>
    </w:rPr>
  </w:style>
  <w:style w:type="character" w:styleId="HTML-schrijfmachine">
    <w:name w:val="HTML Typewriter"/>
    <w:basedOn w:val="Standaardalinea-lettertype"/>
    <w:semiHidden/>
    <w:rsid w:val="005016D6"/>
    <w:rPr>
      <w:rFonts w:ascii="Courier New" w:hAnsi="Courier New" w:cs="Courier New"/>
      <w:sz w:val="20"/>
      <w:szCs w:val="20"/>
    </w:rPr>
  </w:style>
  <w:style w:type="character" w:styleId="HTML-toetsenbord">
    <w:name w:val="HTML Keyboard"/>
    <w:basedOn w:val="Standaardalinea-lettertype"/>
    <w:semiHidden/>
    <w:rsid w:val="005016D6"/>
    <w:rPr>
      <w:rFonts w:ascii="Courier New" w:hAnsi="Courier New" w:cs="Courier New"/>
      <w:sz w:val="20"/>
      <w:szCs w:val="20"/>
    </w:rPr>
  </w:style>
  <w:style w:type="character" w:styleId="HTML-voorbeeld">
    <w:name w:val="HTML Sample"/>
    <w:basedOn w:val="Standaardalinea-lettertype"/>
    <w:semiHidden/>
    <w:rsid w:val="005016D6"/>
    <w:rPr>
      <w:rFonts w:ascii="Courier New" w:hAnsi="Courier New" w:cs="Courier New"/>
    </w:rPr>
  </w:style>
  <w:style w:type="character" w:styleId="Hyperlink">
    <w:name w:val="Hyperlink"/>
    <w:basedOn w:val="Standaardalinea-lettertype"/>
    <w:uiPriority w:val="99"/>
    <w:rsid w:val="005016D6"/>
    <w:rPr>
      <w:color w:val="0000FF"/>
      <w:u w:val="single"/>
    </w:rPr>
  </w:style>
  <w:style w:type="table" w:styleId="Klassieketabel1">
    <w:name w:val="Table Classic 1"/>
    <w:basedOn w:val="Standaardtabel"/>
    <w:semiHidden/>
    <w:rsid w:val="005016D6"/>
    <w:pPr>
      <w:spacing w:line="24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2">
    <w:name w:val="Table Classic 2"/>
    <w:basedOn w:val="Standaardtabel"/>
    <w:semiHidden/>
    <w:rsid w:val="005016D6"/>
    <w:pPr>
      <w:spacing w:line="24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ieketabel3">
    <w:name w:val="Table Classic 3"/>
    <w:basedOn w:val="Standaardtabel"/>
    <w:semiHidden/>
    <w:rsid w:val="005016D6"/>
    <w:pPr>
      <w:spacing w:line="24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ieketabel4">
    <w:name w:val="Table Classic 4"/>
    <w:basedOn w:val="Standaardtabel"/>
    <w:semiHidden/>
    <w:rsid w:val="005016D6"/>
    <w:pPr>
      <w:spacing w:line="24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Kleurrijketabel1">
    <w:name w:val="Table Colorful 1"/>
    <w:basedOn w:val="Standaardtabel"/>
    <w:semiHidden/>
    <w:rsid w:val="005016D6"/>
    <w:pPr>
      <w:spacing w:line="24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Kleurrijketabel2">
    <w:name w:val="Table Colorful 2"/>
    <w:basedOn w:val="Standaardtabel"/>
    <w:semiHidden/>
    <w:rsid w:val="005016D6"/>
    <w:pPr>
      <w:spacing w:line="24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Kleurrijketabel3">
    <w:name w:val="Table Colorful 3"/>
    <w:basedOn w:val="Standaardtabel"/>
    <w:semiHidden/>
    <w:rsid w:val="005016D6"/>
    <w:pPr>
      <w:spacing w:line="24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Koptekst">
    <w:name w:val="header"/>
    <w:basedOn w:val="Standaard"/>
    <w:link w:val="KoptekstChar"/>
    <w:uiPriority w:val="99"/>
    <w:unhideWhenUsed/>
    <w:rsid w:val="00871030"/>
    <w:pPr>
      <w:tabs>
        <w:tab w:val="center" w:pos="4536"/>
        <w:tab w:val="right" w:pos="9072"/>
      </w:tabs>
      <w:spacing w:line="240" w:lineRule="auto"/>
    </w:pPr>
  </w:style>
  <w:style w:type="paragraph" w:styleId="Lijst">
    <w:name w:val="List"/>
    <w:basedOn w:val="Standaard"/>
    <w:semiHidden/>
    <w:rsid w:val="005016D6"/>
    <w:pPr>
      <w:ind w:left="283" w:hanging="283"/>
    </w:pPr>
  </w:style>
  <w:style w:type="paragraph" w:styleId="Lijst2">
    <w:name w:val="List 2"/>
    <w:basedOn w:val="Standaard"/>
    <w:semiHidden/>
    <w:rsid w:val="005016D6"/>
    <w:pPr>
      <w:ind w:left="566" w:hanging="283"/>
    </w:pPr>
  </w:style>
  <w:style w:type="paragraph" w:styleId="Lijst3">
    <w:name w:val="List 3"/>
    <w:basedOn w:val="Standaard"/>
    <w:semiHidden/>
    <w:rsid w:val="005016D6"/>
    <w:pPr>
      <w:ind w:left="849" w:hanging="283"/>
    </w:pPr>
  </w:style>
  <w:style w:type="paragraph" w:styleId="Lijst4">
    <w:name w:val="List 4"/>
    <w:basedOn w:val="Standaard"/>
    <w:semiHidden/>
    <w:rsid w:val="005016D6"/>
    <w:pPr>
      <w:ind w:left="1132" w:hanging="283"/>
    </w:pPr>
  </w:style>
  <w:style w:type="paragraph" w:styleId="Lijst5">
    <w:name w:val="List 5"/>
    <w:basedOn w:val="Standaard"/>
    <w:semiHidden/>
    <w:rsid w:val="005016D6"/>
    <w:pPr>
      <w:ind w:left="1415" w:hanging="283"/>
    </w:pPr>
  </w:style>
  <w:style w:type="paragraph" w:styleId="Lijstopsomteken">
    <w:name w:val="List Bullet"/>
    <w:basedOn w:val="Standaard"/>
    <w:semiHidden/>
    <w:rsid w:val="005016D6"/>
    <w:pPr>
      <w:numPr>
        <w:numId w:val="1"/>
      </w:numPr>
    </w:pPr>
  </w:style>
  <w:style w:type="paragraph" w:styleId="Lijstopsomteken2">
    <w:name w:val="List Bullet 2"/>
    <w:basedOn w:val="Standaard"/>
    <w:semiHidden/>
    <w:rsid w:val="005016D6"/>
    <w:pPr>
      <w:numPr>
        <w:numId w:val="2"/>
      </w:numPr>
    </w:pPr>
  </w:style>
  <w:style w:type="paragraph" w:styleId="Lijstopsomteken3">
    <w:name w:val="List Bullet 3"/>
    <w:basedOn w:val="Standaard"/>
    <w:semiHidden/>
    <w:rsid w:val="005016D6"/>
    <w:pPr>
      <w:numPr>
        <w:numId w:val="3"/>
      </w:numPr>
    </w:pPr>
  </w:style>
  <w:style w:type="paragraph" w:styleId="Lijstopsomteken4">
    <w:name w:val="List Bullet 4"/>
    <w:basedOn w:val="Standaard"/>
    <w:semiHidden/>
    <w:rsid w:val="005016D6"/>
    <w:pPr>
      <w:numPr>
        <w:numId w:val="4"/>
      </w:numPr>
    </w:pPr>
  </w:style>
  <w:style w:type="paragraph" w:styleId="Lijstopsomteken5">
    <w:name w:val="List Bullet 5"/>
    <w:basedOn w:val="Standaard"/>
    <w:semiHidden/>
    <w:rsid w:val="005016D6"/>
    <w:pPr>
      <w:numPr>
        <w:numId w:val="9"/>
      </w:numPr>
    </w:pPr>
  </w:style>
  <w:style w:type="paragraph" w:styleId="Lijstnummering">
    <w:name w:val="List Number"/>
    <w:basedOn w:val="Standaard"/>
    <w:semiHidden/>
    <w:rsid w:val="005016D6"/>
    <w:pPr>
      <w:numPr>
        <w:numId w:val="10"/>
      </w:numPr>
    </w:pPr>
  </w:style>
  <w:style w:type="paragraph" w:styleId="Lijstnummering2">
    <w:name w:val="List Number 2"/>
    <w:basedOn w:val="Standaard"/>
    <w:semiHidden/>
    <w:rsid w:val="005016D6"/>
    <w:pPr>
      <w:numPr>
        <w:numId w:val="11"/>
      </w:numPr>
    </w:pPr>
  </w:style>
  <w:style w:type="paragraph" w:styleId="Lijstnummering3">
    <w:name w:val="List Number 3"/>
    <w:basedOn w:val="Standaard"/>
    <w:semiHidden/>
    <w:rsid w:val="005016D6"/>
    <w:pPr>
      <w:numPr>
        <w:numId w:val="12"/>
      </w:numPr>
    </w:pPr>
  </w:style>
  <w:style w:type="paragraph" w:styleId="Lijstnummering4">
    <w:name w:val="List Number 4"/>
    <w:basedOn w:val="Standaard"/>
    <w:semiHidden/>
    <w:rsid w:val="005016D6"/>
    <w:pPr>
      <w:numPr>
        <w:numId w:val="13"/>
      </w:numPr>
    </w:pPr>
  </w:style>
  <w:style w:type="paragraph" w:styleId="Lijstnummering5">
    <w:name w:val="List Number 5"/>
    <w:basedOn w:val="Standaard"/>
    <w:semiHidden/>
    <w:rsid w:val="005016D6"/>
    <w:pPr>
      <w:numPr>
        <w:numId w:val="14"/>
      </w:numPr>
    </w:pPr>
  </w:style>
  <w:style w:type="paragraph" w:styleId="Lijstvoortzetting">
    <w:name w:val="List Continue"/>
    <w:basedOn w:val="Standaard"/>
    <w:semiHidden/>
    <w:rsid w:val="005016D6"/>
    <w:pPr>
      <w:spacing w:after="120"/>
      <w:ind w:left="283"/>
    </w:pPr>
  </w:style>
  <w:style w:type="paragraph" w:styleId="Lijstvoortzetting2">
    <w:name w:val="List Continue 2"/>
    <w:basedOn w:val="Standaard"/>
    <w:semiHidden/>
    <w:rsid w:val="005016D6"/>
    <w:pPr>
      <w:spacing w:after="120"/>
      <w:ind w:left="566"/>
    </w:pPr>
  </w:style>
  <w:style w:type="paragraph" w:styleId="Lijstvoortzetting3">
    <w:name w:val="List Continue 3"/>
    <w:basedOn w:val="Standaard"/>
    <w:semiHidden/>
    <w:rsid w:val="005016D6"/>
    <w:pPr>
      <w:spacing w:after="120"/>
      <w:ind w:left="849"/>
    </w:pPr>
  </w:style>
  <w:style w:type="paragraph" w:styleId="Lijstvoortzetting4">
    <w:name w:val="List Continue 4"/>
    <w:basedOn w:val="Standaard"/>
    <w:semiHidden/>
    <w:rsid w:val="005016D6"/>
    <w:pPr>
      <w:spacing w:after="120"/>
      <w:ind w:left="1132"/>
    </w:pPr>
  </w:style>
  <w:style w:type="paragraph" w:styleId="Lijstvoortzetting5">
    <w:name w:val="List Continue 5"/>
    <w:basedOn w:val="Standaard"/>
    <w:semiHidden/>
    <w:rsid w:val="005016D6"/>
    <w:pPr>
      <w:spacing w:after="120"/>
      <w:ind w:left="1415"/>
    </w:pPr>
  </w:style>
  <w:style w:type="character" w:styleId="Nadruk">
    <w:name w:val="Emphasis"/>
    <w:basedOn w:val="Standaardalinea-lettertype"/>
    <w:qFormat/>
    <w:rsid w:val="005016D6"/>
    <w:rPr>
      <w:i/>
      <w:iCs/>
    </w:rPr>
  </w:style>
  <w:style w:type="paragraph" w:styleId="Normaalweb">
    <w:name w:val="Normal (Web)"/>
    <w:basedOn w:val="Standaard"/>
    <w:semiHidden/>
    <w:rsid w:val="005016D6"/>
    <w:rPr>
      <w:rFonts w:ascii="Times New Roman" w:hAnsi="Times New Roman"/>
      <w:sz w:val="24"/>
      <w:szCs w:val="24"/>
    </w:rPr>
  </w:style>
  <w:style w:type="paragraph" w:styleId="Notitiekop">
    <w:name w:val="Note Heading"/>
    <w:basedOn w:val="Standaard"/>
    <w:next w:val="Standaard"/>
    <w:semiHidden/>
    <w:rsid w:val="005016D6"/>
  </w:style>
  <w:style w:type="character" w:styleId="Paginanummer">
    <w:name w:val="page number"/>
    <w:basedOn w:val="Standaardalinea-lettertype"/>
    <w:semiHidden/>
    <w:rsid w:val="005016D6"/>
  </w:style>
  <w:style w:type="paragraph" w:styleId="Plattetekst">
    <w:name w:val="Body Text"/>
    <w:basedOn w:val="Standaard"/>
    <w:semiHidden/>
    <w:rsid w:val="005016D6"/>
    <w:pPr>
      <w:spacing w:after="120"/>
    </w:pPr>
  </w:style>
  <w:style w:type="paragraph" w:styleId="Plattetekst2">
    <w:name w:val="Body Text 2"/>
    <w:basedOn w:val="Standaard"/>
    <w:semiHidden/>
    <w:rsid w:val="005016D6"/>
    <w:pPr>
      <w:spacing w:after="120" w:line="480" w:lineRule="auto"/>
    </w:pPr>
  </w:style>
  <w:style w:type="paragraph" w:styleId="Plattetekst3">
    <w:name w:val="Body Text 3"/>
    <w:basedOn w:val="Standaard"/>
    <w:semiHidden/>
    <w:rsid w:val="005016D6"/>
    <w:pPr>
      <w:spacing w:after="120"/>
    </w:pPr>
  </w:style>
  <w:style w:type="paragraph" w:styleId="Platteteksteersteinspringing">
    <w:name w:val="Body Text First Indent"/>
    <w:basedOn w:val="Plattetekst"/>
    <w:semiHidden/>
    <w:rsid w:val="005016D6"/>
    <w:pPr>
      <w:ind w:firstLine="210"/>
    </w:pPr>
  </w:style>
  <w:style w:type="paragraph" w:styleId="Plattetekstinspringen">
    <w:name w:val="Body Text Indent"/>
    <w:basedOn w:val="Standaard"/>
    <w:semiHidden/>
    <w:rsid w:val="005016D6"/>
    <w:pPr>
      <w:spacing w:after="120"/>
      <w:ind w:left="283"/>
    </w:pPr>
  </w:style>
  <w:style w:type="paragraph" w:styleId="Platteteksteersteinspringing2">
    <w:name w:val="Body Text First Indent 2"/>
    <w:basedOn w:val="Plattetekstinspringen"/>
    <w:semiHidden/>
    <w:rsid w:val="005016D6"/>
    <w:pPr>
      <w:ind w:firstLine="210"/>
    </w:pPr>
  </w:style>
  <w:style w:type="paragraph" w:styleId="Plattetekstinspringen2">
    <w:name w:val="Body Text Indent 2"/>
    <w:basedOn w:val="Standaard"/>
    <w:semiHidden/>
    <w:rsid w:val="005016D6"/>
    <w:pPr>
      <w:spacing w:after="120" w:line="480" w:lineRule="auto"/>
      <w:ind w:left="283"/>
    </w:pPr>
  </w:style>
  <w:style w:type="paragraph" w:styleId="Plattetekstinspringen3">
    <w:name w:val="Body Text Indent 3"/>
    <w:basedOn w:val="Standaard"/>
    <w:semiHidden/>
    <w:rsid w:val="005016D6"/>
    <w:pPr>
      <w:spacing w:after="120"/>
      <w:ind w:left="283"/>
    </w:pPr>
  </w:style>
  <w:style w:type="table" w:styleId="Professioneletabel">
    <w:name w:val="Table Professional"/>
    <w:basedOn w:val="Standaardtabel"/>
    <w:semiHidden/>
    <w:rsid w:val="005016D6"/>
    <w:pPr>
      <w:spacing w:line="24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Regelnummer">
    <w:name w:val="line number"/>
    <w:basedOn w:val="Standaardalinea-lettertype"/>
    <w:semiHidden/>
    <w:rsid w:val="005016D6"/>
  </w:style>
  <w:style w:type="paragraph" w:styleId="Standaardinspringing">
    <w:name w:val="Normal Indent"/>
    <w:basedOn w:val="Standaard"/>
    <w:semiHidden/>
    <w:rsid w:val="005016D6"/>
    <w:pPr>
      <w:ind w:left="708"/>
    </w:pPr>
  </w:style>
  <w:style w:type="paragraph" w:styleId="Ondertitel">
    <w:name w:val="Subtitle"/>
    <w:basedOn w:val="Standaard"/>
    <w:qFormat/>
    <w:rsid w:val="005016D6"/>
    <w:pPr>
      <w:spacing w:after="60"/>
      <w:jc w:val="center"/>
      <w:outlineLvl w:val="1"/>
    </w:pPr>
    <w:rPr>
      <w:rFonts w:cs="Arial"/>
      <w:sz w:val="24"/>
      <w:szCs w:val="24"/>
    </w:rPr>
  </w:style>
  <w:style w:type="table" w:styleId="Tabelkolommen1">
    <w:name w:val="Table Columns 1"/>
    <w:basedOn w:val="Standaardtabel"/>
    <w:semiHidden/>
    <w:rsid w:val="005016D6"/>
    <w:pPr>
      <w:spacing w:line="24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2">
    <w:name w:val="Table Columns 2"/>
    <w:basedOn w:val="Standaardtabel"/>
    <w:semiHidden/>
    <w:rsid w:val="005016D6"/>
    <w:pPr>
      <w:spacing w:line="24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3">
    <w:name w:val="Table Columns 3"/>
    <w:basedOn w:val="Standaardtabel"/>
    <w:semiHidden/>
    <w:rsid w:val="005016D6"/>
    <w:pPr>
      <w:spacing w:line="24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kolommen4">
    <w:name w:val="Table Columns 4"/>
    <w:basedOn w:val="Standaardtabel"/>
    <w:semiHidden/>
    <w:rsid w:val="005016D6"/>
    <w:pPr>
      <w:spacing w:line="24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semiHidden/>
    <w:rsid w:val="005016D6"/>
    <w:pPr>
      <w:spacing w:line="24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jst1">
    <w:name w:val="Table List 1"/>
    <w:basedOn w:val="Standaardtabel"/>
    <w:semiHidden/>
    <w:rsid w:val="005016D6"/>
    <w:pPr>
      <w:spacing w:line="24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2">
    <w:name w:val="Table List 2"/>
    <w:basedOn w:val="Standaardtabel"/>
    <w:semiHidden/>
    <w:rsid w:val="005016D6"/>
    <w:pPr>
      <w:spacing w:line="24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3">
    <w:name w:val="Table List 3"/>
    <w:basedOn w:val="Standaardtabel"/>
    <w:semiHidden/>
    <w:rsid w:val="005016D6"/>
    <w:pPr>
      <w:spacing w:line="24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jst4">
    <w:name w:val="Table List 4"/>
    <w:basedOn w:val="Standaardtabel"/>
    <w:semiHidden/>
    <w:rsid w:val="005016D6"/>
    <w:pPr>
      <w:spacing w:line="24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jst5">
    <w:name w:val="Table List 5"/>
    <w:basedOn w:val="Standaardtabel"/>
    <w:semiHidden/>
    <w:rsid w:val="005016D6"/>
    <w:pPr>
      <w:spacing w:line="24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jst6">
    <w:name w:val="Table List 6"/>
    <w:basedOn w:val="Standaardtabel"/>
    <w:semiHidden/>
    <w:rsid w:val="005016D6"/>
    <w:pPr>
      <w:spacing w:line="24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jst7">
    <w:name w:val="Table List 7"/>
    <w:basedOn w:val="Standaardtabel"/>
    <w:semiHidden/>
    <w:rsid w:val="005016D6"/>
    <w:pPr>
      <w:spacing w:line="24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jst8">
    <w:name w:val="Table List 8"/>
    <w:basedOn w:val="Standaardtabel"/>
    <w:semiHidden/>
    <w:rsid w:val="005016D6"/>
    <w:pPr>
      <w:spacing w:line="24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raster">
    <w:name w:val="Table Grid"/>
    <w:basedOn w:val="Standaardtabel"/>
    <w:uiPriority w:val="59"/>
    <w:rsid w:val="005016D6"/>
    <w:pPr>
      <w:spacing w:line="2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1">
    <w:name w:val="Table Grid 1"/>
    <w:basedOn w:val="Standaardtabel"/>
    <w:semiHidden/>
    <w:rsid w:val="005016D6"/>
    <w:pPr>
      <w:spacing w:line="24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raster2">
    <w:name w:val="Table Grid 2"/>
    <w:basedOn w:val="Standaardtabel"/>
    <w:semiHidden/>
    <w:rsid w:val="005016D6"/>
    <w:pPr>
      <w:spacing w:line="24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3">
    <w:name w:val="Table Grid 3"/>
    <w:basedOn w:val="Standaardtabel"/>
    <w:semiHidden/>
    <w:rsid w:val="005016D6"/>
    <w:pPr>
      <w:spacing w:line="24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4">
    <w:name w:val="Table Grid 4"/>
    <w:basedOn w:val="Standaardtabel"/>
    <w:semiHidden/>
    <w:rsid w:val="005016D6"/>
    <w:pPr>
      <w:spacing w:line="24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raster5">
    <w:name w:val="Table Grid 5"/>
    <w:basedOn w:val="Standaardtabel"/>
    <w:semiHidden/>
    <w:rsid w:val="005016D6"/>
    <w:pPr>
      <w:spacing w:line="24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6">
    <w:name w:val="Table Grid 6"/>
    <w:basedOn w:val="Standaardtabel"/>
    <w:semiHidden/>
    <w:rsid w:val="005016D6"/>
    <w:pPr>
      <w:spacing w:line="24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7">
    <w:name w:val="Table Grid 7"/>
    <w:basedOn w:val="Standaardtabel"/>
    <w:semiHidden/>
    <w:rsid w:val="005016D6"/>
    <w:pPr>
      <w:spacing w:line="24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8">
    <w:name w:val="Table Grid 8"/>
    <w:basedOn w:val="Standaardtabel"/>
    <w:semiHidden/>
    <w:rsid w:val="005016D6"/>
    <w:pPr>
      <w:spacing w:line="24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thema">
    <w:name w:val="Table Theme"/>
    <w:basedOn w:val="Standaardtabel"/>
    <w:semiHidden/>
    <w:rsid w:val="005016D6"/>
    <w:pPr>
      <w:spacing w:line="2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ard"/>
    <w:qFormat/>
    <w:rsid w:val="005016D6"/>
    <w:pPr>
      <w:spacing w:before="240" w:after="60"/>
      <w:jc w:val="center"/>
      <w:outlineLvl w:val="0"/>
    </w:pPr>
    <w:rPr>
      <w:rFonts w:cs="Arial"/>
      <w:b/>
      <w:bCs/>
      <w:kern w:val="28"/>
      <w:sz w:val="32"/>
      <w:szCs w:val="32"/>
    </w:rPr>
  </w:style>
  <w:style w:type="table" w:styleId="Verfijndetabel1">
    <w:name w:val="Table Subtle 1"/>
    <w:basedOn w:val="Standaardtabel"/>
    <w:semiHidden/>
    <w:rsid w:val="005016D6"/>
    <w:pPr>
      <w:spacing w:line="24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Verfijndetabel2">
    <w:name w:val="Table Subtle 2"/>
    <w:basedOn w:val="Standaardtabel"/>
    <w:semiHidden/>
    <w:rsid w:val="005016D6"/>
    <w:pPr>
      <w:spacing w:line="24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Voettekst">
    <w:name w:val="footer"/>
    <w:basedOn w:val="Standaard"/>
    <w:link w:val="VoettekstChar"/>
    <w:uiPriority w:val="99"/>
    <w:unhideWhenUsed/>
    <w:rsid w:val="00871030"/>
    <w:pPr>
      <w:spacing w:line="240" w:lineRule="auto"/>
    </w:pPr>
    <w:rPr>
      <w:sz w:val="18"/>
    </w:rPr>
  </w:style>
  <w:style w:type="table" w:styleId="Webtabel1">
    <w:name w:val="Table Web 1"/>
    <w:basedOn w:val="Standaardtabel"/>
    <w:semiHidden/>
    <w:rsid w:val="005016D6"/>
    <w:pPr>
      <w:spacing w:line="24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Standaardtabel"/>
    <w:semiHidden/>
    <w:rsid w:val="005016D6"/>
    <w:pPr>
      <w:spacing w:line="24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3">
    <w:name w:val="Table Web 3"/>
    <w:basedOn w:val="Standaardtabel"/>
    <w:semiHidden/>
    <w:rsid w:val="005016D6"/>
    <w:pPr>
      <w:spacing w:line="24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Zwaar">
    <w:name w:val="Strong"/>
    <w:basedOn w:val="Standaardalinea-lettertype"/>
    <w:qFormat/>
    <w:rsid w:val="005016D6"/>
    <w:rPr>
      <w:b/>
      <w:bCs/>
    </w:rPr>
  </w:style>
  <w:style w:type="table" w:styleId="Eenvoudigetabel1">
    <w:name w:val="Table Simple 1"/>
    <w:basedOn w:val="Standaardtabel"/>
    <w:semiHidden/>
    <w:rsid w:val="005016D6"/>
    <w:pPr>
      <w:spacing w:line="24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envoudigetabel2">
    <w:name w:val="Table Simple 2"/>
    <w:basedOn w:val="Standaardtabel"/>
    <w:semiHidden/>
    <w:rsid w:val="005016D6"/>
    <w:pPr>
      <w:spacing w:line="24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envoudigetabel3">
    <w:name w:val="Table Simple 3"/>
    <w:basedOn w:val="Standaardtabel"/>
    <w:semiHidden/>
    <w:rsid w:val="005016D6"/>
    <w:pPr>
      <w:spacing w:line="24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Inhopg2">
    <w:name w:val="toc 2"/>
    <w:basedOn w:val="Standaard"/>
    <w:next w:val="Standaard"/>
    <w:autoRedefine/>
    <w:uiPriority w:val="39"/>
    <w:rsid w:val="00A568E0"/>
    <w:pPr>
      <w:tabs>
        <w:tab w:val="left" w:pos="567"/>
        <w:tab w:val="left" w:pos="993"/>
        <w:tab w:val="left" w:pos="8108"/>
      </w:tabs>
      <w:ind w:left="567"/>
    </w:pPr>
    <w:rPr>
      <w:noProof/>
    </w:rPr>
  </w:style>
  <w:style w:type="paragraph" w:styleId="Inhopg3">
    <w:name w:val="toc 3"/>
    <w:basedOn w:val="Standaard"/>
    <w:next w:val="Standaard"/>
    <w:autoRedefine/>
    <w:uiPriority w:val="39"/>
    <w:rsid w:val="001E18AC"/>
    <w:pPr>
      <w:tabs>
        <w:tab w:val="left" w:pos="567"/>
        <w:tab w:val="left" w:pos="1134"/>
        <w:tab w:val="left" w:pos="1701"/>
        <w:tab w:val="left" w:pos="8108"/>
      </w:tabs>
      <w:ind w:left="1134"/>
    </w:pPr>
  </w:style>
  <w:style w:type="paragraph" w:styleId="Tekstzonderopmaak">
    <w:name w:val="Plain Text"/>
    <w:basedOn w:val="Standaard"/>
    <w:semiHidden/>
    <w:rsid w:val="00D100A8"/>
    <w:rPr>
      <w:rFonts w:ascii="Courier New" w:hAnsi="Courier New" w:cs="Courier New"/>
      <w:szCs w:val="20"/>
    </w:rPr>
  </w:style>
  <w:style w:type="paragraph" w:customStyle="1" w:styleId="Tabelhoofd">
    <w:name w:val="Tabelhoofd"/>
    <w:basedOn w:val="Standaard"/>
    <w:rsid w:val="006F4CEB"/>
    <w:pPr>
      <w:spacing w:before="60" w:after="60" w:line="240" w:lineRule="auto"/>
      <w:jc w:val="right"/>
    </w:pPr>
    <w:rPr>
      <w:b/>
      <w:i/>
      <w:sz w:val="12"/>
      <w:szCs w:val="12"/>
    </w:rPr>
  </w:style>
  <w:style w:type="paragraph" w:styleId="Bijschrift">
    <w:name w:val="caption"/>
    <w:basedOn w:val="Standaard"/>
    <w:next w:val="Standaard"/>
    <w:link w:val="BijschriftChar"/>
    <w:uiPriority w:val="99"/>
    <w:qFormat/>
    <w:rsid w:val="00131C76"/>
    <w:pPr>
      <w:spacing w:line="240" w:lineRule="auto"/>
    </w:pPr>
    <w:rPr>
      <w:bCs/>
      <w:szCs w:val="20"/>
    </w:rPr>
  </w:style>
  <w:style w:type="paragraph" w:styleId="Voetnoottekst">
    <w:name w:val="footnote text"/>
    <w:basedOn w:val="Standaard"/>
    <w:semiHidden/>
    <w:rsid w:val="00131C76"/>
    <w:rPr>
      <w:szCs w:val="20"/>
    </w:rPr>
  </w:style>
  <w:style w:type="table" w:customStyle="1" w:styleId="Tabel">
    <w:name w:val="Tabel"/>
    <w:basedOn w:val="Standaardtabel"/>
    <w:uiPriority w:val="99"/>
    <w:rsid w:val="00134A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blStylePr w:type="firstRow">
      <w:tblPr/>
      <w:tcPr>
        <w:shd w:val="clear" w:color="auto" w:fill="000000" w:themeFill="text1"/>
      </w:tcPr>
    </w:tblStylePr>
  </w:style>
  <w:style w:type="character" w:styleId="Voetnootmarkering">
    <w:name w:val="footnote reference"/>
    <w:basedOn w:val="Standaardalinea-lettertype"/>
    <w:rsid w:val="00B93692"/>
    <w:rPr>
      <w:vertAlign w:val="superscript"/>
    </w:rPr>
  </w:style>
  <w:style w:type="paragraph" w:customStyle="1" w:styleId="Bijlage">
    <w:name w:val="Bijlage"/>
    <w:basedOn w:val="Standaard"/>
    <w:next w:val="Inleidingnatitel"/>
    <w:rsid w:val="005B1DC0"/>
    <w:pPr>
      <w:spacing w:after="240"/>
    </w:pPr>
    <w:rPr>
      <w:szCs w:val="20"/>
    </w:rPr>
  </w:style>
  <w:style w:type="paragraph" w:customStyle="1" w:styleId="Bijlagen">
    <w:name w:val="Bijlagen"/>
    <w:basedOn w:val="Standaard"/>
    <w:next w:val="Inleidingnatitel"/>
    <w:link w:val="BijlagenChar1"/>
    <w:autoRedefine/>
    <w:qFormat/>
    <w:rsid w:val="0083076A"/>
    <w:pPr>
      <w:numPr>
        <w:numId w:val="17"/>
      </w:numPr>
      <w:spacing w:after="240" w:line="240" w:lineRule="atLeast"/>
    </w:pPr>
  </w:style>
  <w:style w:type="paragraph" w:styleId="Inhopg4">
    <w:name w:val="toc 4"/>
    <w:basedOn w:val="Standaard"/>
    <w:next w:val="Standaard"/>
    <w:autoRedefine/>
    <w:uiPriority w:val="39"/>
    <w:rsid w:val="00B82609"/>
    <w:pPr>
      <w:tabs>
        <w:tab w:val="right" w:pos="8222"/>
        <w:tab w:val="right" w:pos="8278"/>
      </w:tabs>
      <w:spacing w:after="100"/>
      <w:ind w:left="839" w:hanging="357"/>
    </w:pPr>
    <w:rPr>
      <w:noProof/>
    </w:rPr>
  </w:style>
  <w:style w:type="character" w:customStyle="1" w:styleId="BijschriftChar">
    <w:name w:val="Bijschrift Char"/>
    <w:basedOn w:val="Standaardalinea-lettertype"/>
    <w:link w:val="Bijschrift"/>
    <w:uiPriority w:val="99"/>
    <w:rsid w:val="00780D4B"/>
    <w:rPr>
      <w:rFonts w:ascii="Verdana" w:hAnsi="Verdana"/>
      <w:bCs/>
      <w:sz w:val="16"/>
    </w:rPr>
  </w:style>
  <w:style w:type="character" w:customStyle="1" w:styleId="BijlagenChar">
    <w:name w:val="Bijlagen Char"/>
    <w:basedOn w:val="BijschriftChar"/>
    <w:rsid w:val="00780D4B"/>
    <w:rPr>
      <w:rFonts w:ascii="Verdana" w:hAnsi="Verdana"/>
      <w:bCs/>
      <w:sz w:val="16"/>
    </w:rPr>
  </w:style>
  <w:style w:type="paragraph" w:customStyle="1" w:styleId="Bijlageparagraaf">
    <w:name w:val="Bijlageparagraaf"/>
    <w:basedOn w:val="Standaard"/>
    <w:next w:val="Standaard"/>
    <w:link w:val="BijlageparagraafChar1"/>
    <w:autoRedefine/>
    <w:qFormat/>
    <w:rsid w:val="00063973"/>
    <w:pPr>
      <w:numPr>
        <w:ilvl w:val="1"/>
        <w:numId w:val="18"/>
      </w:numPr>
      <w:spacing w:before="240" w:after="240" w:line="240" w:lineRule="atLeast"/>
    </w:pPr>
  </w:style>
  <w:style w:type="paragraph" w:styleId="Inhopg5">
    <w:name w:val="toc 5"/>
    <w:basedOn w:val="Standaard"/>
    <w:next w:val="Standaard"/>
    <w:autoRedefine/>
    <w:uiPriority w:val="39"/>
    <w:rsid w:val="00B453BD"/>
    <w:pPr>
      <w:tabs>
        <w:tab w:val="left" w:pos="1134"/>
        <w:tab w:val="left" w:pos="7938"/>
        <w:tab w:val="left" w:pos="8108"/>
        <w:tab w:val="left" w:pos="8222"/>
        <w:tab w:val="left" w:pos="8505"/>
      </w:tabs>
      <w:ind w:left="567"/>
    </w:pPr>
  </w:style>
  <w:style w:type="character" w:customStyle="1" w:styleId="ParagraaftitelChar">
    <w:name w:val="Paragraaftitel Char"/>
    <w:basedOn w:val="Standaardalinea-lettertype"/>
    <w:link w:val="Paragraaftitel"/>
    <w:rsid w:val="00BD23BD"/>
    <w:rPr>
      <w:rFonts w:ascii="Verdana" w:hAnsi="Verdana"/>
      <w:szCs w:val="16"/>
    </w:rPr>
  </w:style>
  <w:style w:type="character" w:customStyle="1" w:styleId="BijlageparagraafChar">
    <w:name w:val="Bijlageparagraaf Char"/>
    <w:basedOn w:val="ParagraaftitelChar"/>
    <w:rsid w:val="00BD23BD"/>
    <w:rPr>
      <w:rFonts w:ascii="Verdana" w:hAnsi="Verdana"/>
      <w:szCs w:val="16"/>
    </w:rPr>
  </w:style>
  <w:style w:type="character" w:customStyle="1" w:styleId="BijlageparagraafChar1">
    <w:name w:val="Bijlageparagraaf Char1"/>
    <w:basedOn w:val="Standaardalinea-lettertype"/>
    <w:link w:val="Bijlageparagraaf"/>
    <w:rsid w:val="00063973"/>
    <w:rPr>
      <w:rFonts w:ascii="Verdana" w:hAnsi="Verdana"/>
      <w:szCs w:val="16"/>
    </w:rPr>
  </w:style>
  <w:style w:type="character" w:customStyle="1" w:styleId="BijlagenChar1">
    <w:name w:val="Bijlagen Char1"/>
    <w:basedOn w:val="Standaardalinea-lettertype"/>
    <w:link w:val="Bijlagen"/>
    <w:rsid w:val="0083076A"/>
    <w:rPr>
      <w:rFonts w:ascii="Verdana" w:hAnsi="Verdana"/>
      <w:sz w:val="16"/>
      <w:szCs w:val="16"/>
    </w:rPr>
  </w:style>
  <w:style w:type="paragraph" w:customStyle="1" w:styleId="tabel-kolomkop">
    <w:name w:val="tabel-kolomkop"/>
    <w:basedOn w:val="Standaard"/>
    <w:link w:val="tabel-kolomkopChar"/>
    <w:rsid w:val="00E20ACC"/>
    <w:pPr>
      <w:widowControl w:val="0"/>
      <w:autoSpaceDE w:val="0"/>
      <w:autoSpaceDN w:val="0"/>
      <w:adjustRightInd w:val="0"/>
      <w:spacing w:before="6" w:line="250" w:lineRule="atLeast"/>
    </w:pPr>
    <w:rPr>
      <w:rFonts w:cs="Arial"/>
      <w:b/>
      <w:bCs/>
      <w:color w:val="000000"/>
      <w:sz w:val="18"/>
      <w:szCs w:val="18"/>
    </w:rPr>
  </w:style>
  <w:style w:type="character" w:customStyle="1" w:styleId="tabel-kolomkopChar">
    <w:name w:val="tabel-kolomkop Char"/>
    <w:basedOn w:val="Standaardalinea-lettertype"/>
    <w:link w:val="tabel-kolomkop"/>
    <w:rsid w:val="00E20ACC"/>
    <w:rPr>
      <w:rFonts w:ascii="Arial" w:hAnsi="Arial" w:cs="Arial"/>
      <w:b/>
      <w:bCs/>
      <w:color w:val="000000"/>
      <w:sz w:val="18"/>
      <w:szCs w:val="18"/>
    </w:rPr>
  </w:style>
  <w:style w:type="paragraph" w:customStyle="1" w:styleId="UMLheader1">
    <w:name w:val="UMLheader1"/>
    <w:basedOn w:val="Standaard"/>
    <w:rsid w:val="0063670A"/>
    <w:pPr>
      <w:autoSpaceDE w:val="0"/>
      <w:autoSpaceDN w:val="0"/>
      <w:adjustRightInd w:val="0"/>
      <w:spacing w:line="250" w:lineRule="atLeast"/>
      <w:jc w:val="center"/>
    </w:pPr>
    <w:rPr>
      <w:rFonts w:cs="Arial"/>
      <w:sz w:val="21"/>
      <w:szCs w:val="21"/>
      <w:lang w:val="ms-MY" w:eastAsia="ms-MY"/>
    </w:rPr>
  </w:style>
  <w:style w:type="paragraph" w:customStyle="1" w:styleId="UMLheader2">
    <w:name w:val="UMLheader2"/>
    <w:basedOn w:val="Standaard"/>
    <w:rsid w:val="0063670A"/>
    <w:pPr>
      <w:autoSpaceDE w:val="0"/>
      <w:autoSpaceDN w:val="0"/>
      <w:adjustRightInd w:val="0"/>
      <w:spacing w:line="250" w:lineRule="atLeast"/>
      <w:jc w:val="center"/>
    </w:pPr>
    <w:rPr>
      <w:rFonts w:cs="Arial"/>
      <w:b/>
      <w:sz w:val="21"/>
      <w:szCs w:val="21"/>
      <w:lang w:val="ms-MY" w:eastAsia="ms-MY"/>
    </w:rPr>
  </w:style>
  <w:style w:type="character" w:styleId="Verwijzingopmerking">
    <w:name w:val="annotation reference"/>
    <w:basedOn w:val="Standaardalinea-lettertype"/>
    <w:rsid w:val="0048532F"/>
    <w:rPr>
      <w:sz w:val="16"/>
      <w:szCs w:val="16"/>
    </w:rPr>
  </w:style>
  <w:style w:type="paragraph" w:styleId="Tekstopmerking">
    <w:name w:val="annotation text"/>
    <w:basedOn w:val="Standaard"/>
    <w:link w:val="TekstopmerkingChar"/>
    <w:rsid w:val="0048532F"/>
    <w:pPr>
      <w:spacing w:line="240" w:lineRule="auto"/>
    </w:pPr>
    <w:rPr>
      <w:szCs w:val="20"/>
    </w:rPr>
  </w:style>
  <w:style w:type="character" w:customStyle="1" w:styleId="TekstopmerkingChar">
    <w:name w:val="Tekst opmerking Char"/>
    <w:basedOn w:val="Standaardalinea-lettertype"/>
    <w:link w:val="Tekstopmerking"/>
    <w:rsid w:val="0048532F"/>
    <w:rPr>
      <w:rFonts w:ascii="Verdana" w:hAnsi="Verdana"/>
    </w:rPr>
  </w:style>
  <w:style w:type="paragraph" w:styleId="Onderwerpvanopmerking">
    <w:name w:val="annotation subject"/>
    <w:basedOn w:val="Tekstopmerking"/>
    <w:next w:val="Tekstopmerking"/>
    <w:link w:val="OnderwerpvanopmerkingChar"/>
    <w:rsid w:val="0048532F"/>
    <w:rPr>
      <w:b/>
      <w:bCs/>
    </w:rPr>
  </w:style>
  <w:style w:type="character" w:customStyle="1" w:styleId="OnderwerpvanopmerkingChar">
    <w:name w:val="Onderwerp van opmerking Char"/>
    <w:basedOn w:val="TekstopmerkingChar"/>
    <w:link w:val="Onderwerpvanopmerking"/>
    <w:rsid w:val="0048532F"/>
    <w:rPr>
      <w:rFonts w:ascii="Verdana" w:hAnsi="Verdana"/>
      <w:b/>
      <w:bCs/>
    </w:rPr>
  </w:style>
  <w:style w:type="paragraph" w:styleId="Ballontekst">
    <w:name w:val="Balloon Text"/>
    <w:basedOn w:val="Standaard"/>
    <w:link w:val="BallontekstChar"/>
    <w:rsid w:val="0048532F"/>
    <w:pPr>
      <w:spacing w:line="240" w:lineRule="auto"/>
    </w:pPr>
    <w:rPr>
      <w:rFonts w:ascii="Tahoma" w:hAnsi="Tahoma" w:cs="Tahoma"/>
    </w:rPr>
  </w:style>
  <w:style w:type="character" w:customStyle="1" w:styleId="BallontekstChar">
    <w:name w:val="Ballontekst Char"/>
    <w:basedOn w:val="Standaardalinea-lettertype"/>
    <w:link w:val="Ballontekst"/>
    <w:rsid w:val="0048532F"/>
    <w:rPr>
      <w:rFonts w:ascii="Tahoma" w:hAnsi="Tahoma" w:cs="Tahoma"/>
      <w:sz w:val="16"/>
      <w:szCs w:val="16"/>
    </w:rPr>
  </w:style>
  <w:style w:type="paragraph" w:styleId="Revisie">
    <w:name w:val="Revision"/>
    <w:hidden/>
    <w:uiPriority w:val="99"/>
    <w:semiHidden/>
    <w:rsid w:val="00B477A2"/>
    <w:rPr>
      <w:rFonts w:ascii="Verdana" w:hAnsi="Verdana"/>
      <w:sz w:val="16"/>
      <w:szCs w:val="16"/>
    </w:rPr>
  </w:style>
  <w:style w:type="character" w:customStyle="1" w:styleId="Kop2Char">
    <w:name w:val="Kop 2 Char"/>
    <w:basedOn w:val="Standaardalinea-lettertype"/>
    <w:link w:val="Kop2"/>
    <w:uiPriority w:val="9"/>
    <w:rsid w:val="002264CB"/>
    <w:rPr>
      <w:rFonts w:ascii="Arial" w:eastAsiaTheme="majorEastAsia" w:hAnsi="Arial" w:cstheme="majorBidi"/>
      <w:b/>
      <w:sz w:val="28"/>
      <w:szCs w:val="26"/>
      <w:lang w:eastAsia="en-US"/>
    </w:rPr>
  </w:style>
  <w:style w:type="character" w:customStyle="1" w:styleId="Kop3Char">
    <w:name w:val="Kop 3 Char"/>
    <w:basedOn w:val="Standaardalinea-lettertype"/>
    <w:link w:val="Kop3"/>
    <w:uiPriority w:val="9"/>
    <w:rsid w:val="002264CB"/>
    <w:rPr>
      <w:rFonts w:ascii="Arial" w:eastAsiaTheme="majorEastAsia" w:hAnsi="Arial" w:cstheme="majorBidi"/>
      <w:b/>
      <w:sz w:val="24"/>
      <w:szCs w:val="24"/>
      <w:lang w:eastAsia="en-US"/>
    </w:rPr>
  </w:style>
  <w:style w:type="character" w:customStyle="1" w:styleId="KoptekstChar">
    <w:name w:val="Koptekst Char"/>
    <w:basedOn w:val="Standaardalinea-lettertype"/>
    <w:link w:val="Koptekst"/>
    <w:uiPriority w:val="99"/>
    <w:rsid w:val="002264CB"/>
    <w:rPr>
      <w:rFonts w:ascii="Arial" w:eastAsiaTheme="minorHAnsi" w:hAnsi="Arial" w:cstheme="minorBidi"/>
      <w:szCs w:val="22"/>
      <w:lang w:eastAsia="en-US"/>
    </w:rPr>
  </w:style>
  <w:style w:type="character" w:customStyle="1" w:styleId="VoettekstChar">
    <w:name w:val="Voettekst Char"/>
    <w:basedOn w:val="Standaardalinea-lettertype"/>
    <w:link w:val="Voettekst"/>
    <w:uiPriority w:val="99"/>
    <w:rsid w:val="002264CB"/>
    <w:rPr>
      <w:rFonts w:ascii="Arial" w:eastAsiaTheme="minorHAnsi" w:hAnsi="Arial" w:cstheme="minorBidi"/>
      <w:sz w:val="18"/>
      <w:szCs w:val="22"/>
      <w:lang w:eastAsia="en-US"/>
    </w:rPr>
  </w:style>
  <w:style w:type="character" w:styleId="Tekstvantijdelijkeaanduiding">
    <w:name w:val="Placeholder Text"/>
    <w:basedOn w:val="Standaardalinea-lettertype"/>
    <w:uiPriority w:val="99"/>
    <w:semiHidden/>
    <w:rsid w:val="00871030"/>
    <w:rPr>
      <w:color w:val="808080"/>
    </w:rPr>
  </w:style>
  <w:style w:type="character" w:styleId="Onopgelostemelding">
    <w:name w:val="Unresolved Mention"/>
    <w:basedOn w:val="Standaardalinea-lettertype"/>
    <w:uiPriority w:val="99"/>
    <w:semiHidden/>
    <w:unhideWhenUsed/>
    <w:rsid w:val="00AB115B"/>
    <w:rPr>
      <w:color w:val="605E5C"/>
      <w:shd w:val="clear" w:color="auto" w:fill="E1DFDD"/>
    </w:rPr>
  </w:style>
  <w:style w:type="paragraph" w:customStyle="1" w:styleId="Figuurbijschrift">
    <w:name w:val="Figuurbijschrift"/>
    <w:basedOn w:val="Standaard"/>
    <w:next w:val="Standaard"/>
    <w:qFormat/>
    <w:rsid w:val="00871030"/>
    <w:pPr>
      <w:keepLines/>
      <w:numPr>
        <w:numId w:val="49"/>
      </w:numPr>
      <w:spacing w:before="140" w:after="280"/>
    </w:pPr>
    <w:rPr>
      <w:i/>
    </w:rPr>
  </w:style>
  <w:style w:type="paragraph" w:customStyle="1" w:styleId="Tabeltitel">
    <w:name w:val="Tabeltitel"/>
    <w:basedOn w:val="Standaard"/>
    <w:next w:val="Standaard"/>
    <w:qFormat/>
    <w:rsid w:val="00871030"/>
    <w:pPr>
      <w:keepNext/>
      <w:keepLines/>
      <w:numPr>
        <w:numId w:val="50"/>
      </w:numPr>
      <w:spacing w:before="280" w:after="140"/>
    </w:pPr>
  </w:style>
  <w:style w:type="paragraph" w:customStyle="1" w:styleId="Figuur">
    <w:name w:val="Figuur"/>
    <w:basedOn w:val="Standaard"/>
    <w:qFormat/>
    <w:rsid w:val="00EA2681"/>
    <w:pPr>
      <w:spacing w:before="100" w:beforeAutospacing="1" w:after="100" w:afterAutospacing="1"/>
    </w:pPr>
    <w:rPr>
      <w:color w:val="FF0000"/>
    </w:rPr>
  </w:style>
  <w:style w:type="table" w:styleId="Rastertabel4">
    <w:name w:val="Grid Table 4"/>
    <w:basedOn w:val="Standaardtabel"/>
    <w:uiPriority w:val="49"/>
    <w:rsid w:val="00267C1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rasterlicht">
    <w:name w:val="Grid Table Light"/>
    <w:basedOn w:val="Standaardtabel"/>
    <w:uiPriority w:val="40"/>
    <w:rsid w:val="00B667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10787">
      <w:bodyDiv w:val="1"/>
      <w:marLeft w:val="0"/>
      <w:marRight w:val="0"/>
      <w:marTop w:val="0"/>
      <w:marBottom w:val="0"/>
      <w:divBdr>
        <w:top w:val="none" w:sz="0" w:space="0" w:color="auto"/>
        <w:left w:val="none" w:sz="0" w:space="0" w:color="auto"/>
        <w:bottom w:val="none" w:sz="0" w:space="0" w:color="auto"/>
        <w:right w:val="none" w:sz="0" w:space="0" w:color="auto"/>
      </w:divBdr>
    </w:div>
    <w:div w:id="327170994">
      <w:marLeft w:val="0"/>
      <w:marRight w:val="0"/>
      <w:marTop w:val="240"/>
      <w:marBottom w:val="240"/>
      <w:divBdr>
        <w:top w:val="none" w:sz="0" w:space="0" w:color="auto"/>
        <w:left w:val="single" w:sz="48" w:space="4" w:color="FFFF00"/>
        <w:bottom w:val="none" w:sz="0" w:space="0" w:color="auto"/>
        <w:right w:val="none" w:sz="0" w:space="0" w:color="auto"/>
      </w:divBdr>
    </w:div>
    <w:div w:id="372509654">
      <w:bodyDiv w:val="1"/>
      <w:marLeft w:val="0"/>
      <w:marRight w:val="0"/>
      <w:marTop w:val="0"/>
      <w:marBottom w:val="0"/>
      <w:divBdr>
        <w:top w:val="none" w:sz="0" w:space="0" w:color="auto"/>
        <w:left w:val="none" w:sz="0" w:space="0" w:color="auto"/>
        <w:bottom w:val="none" w:sz="0" w:space="0" w:color="auto"/>
        <w:right w:val="none" w:sz="0" w:space="0" w:color="auto"/>
      </w:divBdr>
    </w:div>
    <w:div w:id="411397461">
      <w:bodyDiv w:val="1"/>
      <w:marLeft w:val="0"/>
      <w:marRight w:val="0"/>
      <w:marTop w:val="0"/>
      <w:marBottom w:val="0"/>
      <w:divBdr>
        <w:top w:val="none" w:sz="0" w:space="0" w:color="auto"/>
        <w:left w:val="none" w:sz="0" w:space="0" w:color="auto"/>
        <w:bottom w:val="none" w:sz="0" w:space="0" w:color="auto"/>
        <w:right w:val="none" w:sz="0" w:space="0" w:color="auto"/>
      </w:divBdr>
    </w:div>
    <w:div w:id="428888497">
      <w:bodyDiv w:val="1"/>
      <w:marLeft w:val="0"/>
      <w:marRight w:val="0"/>
      <w:marTop w:val="0"/>
      <w:marBottom w:val="0"/>
      <w:divBdr>
        <w:top w:val="none" w:sz="0" w:space="0" w:color="auto"/>
        <w:left w:val="none" w:sz="0" w:space="0" w:color="auto"/>
        <w:bottom w:val="none" w:sz="0" w:space="0" w:color="auto"/>
        <w:right w:val="none" w:sz="0" w:space="0" w:color="auto"/>
      </w:divBdr>
    </w:div>
    <w:div w:id="682319038">
      <w:bodyDiv w:val="1"/>
      <w:marLeft w:val="0"/>
      <w:marRight w:val="0"/>
      <w:marTop w:val="0"/>
      <w:marBottom w:val="0"/>
      <w:divBdr>
        <w:top w:val="none" w:sz="0" w:space="0" w:color="auto"/>
        <w:left w:val="none" w:sz="0" w:space="0" w:color="auto"/>
        <w:bottom w:val="none" w:sz="0" w:space="0" w:color="auto"/>
        <w:right w:val="none" w:sz="0" w:space="0" w:color="auto"/>
      </w:divBdr>
    </w:div>
    <w:div w:id="1021007961">
      <w:marLeft w:val="0"/>
      <w:marRight w:val="0"/>
      <w:marTop w:val="240"/>
      <w:marBottom w:val="240"/>
      <w:divBdr>
        <w:top w:val="none" w:sz="0" w:space="0" w:color="auto"/>
        <w:left w:val="single" w:sz="48" w:space="4" w:color="FFFF00"/>
        <w:bottom w:val="none" w:sz="0" w:space="0" w:color="auto"/>
        <w:right w:val="none" w:sz="0" w:space="0" w:color="auto"/>
      </w:divBdr>
    </w:div>
    <w:div w:id="1414935239">
      <w:bodyDiv w:val="1"/>
      <w:marLeft w:val="0"/>
      <w:marRight w:val="0"/>
      <w:marTop w:val="0"/>
      <w:marBottom w:val="0"/>
      <w:divBdr>
        <w:top w:val="none" w:sz="0" w:space="0" w:color="auto"/>
        <w:left w:val="none" w:sz="0" w:space="0" w:color="auto"/>
        <w:bottom w:val="none" w:sz="0" w:space="0" w:color="auto"/>
        <w:right w:val="none" w:sz="0" w:space="0" w:color="auto"/>
      </w:divBdr>
    </w:div>
    <w:div w:id="1459571669">
      <w:bodyDiv w:val="1"/>
      <w:marLeft w:val="0"/>
      <w:marRight w:val="0"/>
      <w:marTop w:val="0"/>
      <w:marBottom w:val="0"/>
      <w:divBdr>
        <w:top w:val="none" w:sz="0" w:space="0" w:color="auto"/>
        <w:left w:val="none" w:sz="0" w:space="0" w:color="auto"/>
        <w:bottom w:val="none" w:sz="0" w:space="0" w:color="auto"/>
        <w:right w:val="none" w:sz="0" w:space="0" w:color="auto"/>
      </w:divBdr>
    </w:div>
    <w:div w:id="1527056358">
      <w:bodyDiv w:val="1"/>
      <w:marLeft w:val="0"/>
      <w:marRight w:val="0"/>
      <w:marTop w:val="0"/>
      <w:marBottom w:val="0"/>
      <w:divBdr>
        <w:top w:val="none" w:sz="0" w:space="0" w:color="auto"/>
        <w:left w:val="none" w:sz="0" w:space="0" w:color="auto"/>
        <w:bottom w:val="none" w:sz="0" w:space="0" w:color="auto"/>
        <w:right w:val="none" w:sz="0" w:space="0" w:color="auto"/>
      </w:divBdr>
    </w:div>
    <w:div w:id="1609118073">
      <w:bodyDiv w:val="1"/>
      <w:marLeft w:val="0"/>
      <w:marRight w:val="0"/>
      <w:marTop w:val="0"/>
      <w:marBottom w:val="0"/>
      <w:divBdr>
        <w:top w:val="none" w:sz="0" w:space="0" w:color="auto"/>
        <w:left w:val="none" w:sz="0" w:space="0" w:color="auto"/>
        <w:bottom w:val="none" w:sz="0" w:space="0" w:color="auto"/>
        <w:right w:val="none" w:sz="0" w:space="0" w:color="auto"/>
      </w:divBdr>
    </w:div>
    <w:div w:id="1614096602">
      <w:bodyDiv w:val="1"/>
      <w:marLeft w:val="0"/>
      <w:marRight w:val="0"/>
      <w:marTop w:val="0"/>
      <w:marBottom w:val="0"/>
      <w:divBdr>
        <w:top w:val="none" w:sz="0" w:space="0" w:color="auto"/>
        <w:left w:val="none" w:sz="0" w:space="0" w:color="auto"/>
        <w:bottom w:val="none" w:sz="0" w:space="0" w:color="auto"/>
        <w:right w:val="none" w:sz="0" w:space="0" w:color="auto"/>
      </w:divBdr>
    </w:div>
    <w:div w:id="1696080184">
      <w:bodyDiv w:val="1"/>
      <w:marLeft w:val="0"/>
      <w:marRight w:val="0"/>
      <w:marTop w:val="0"/>
      <w:marBottom w:val="0"/>
      <w:divBdr>
        <w:top w:val="none" w:sz="0" w:space="0" w:color="auto"/>
        <w:left w:val="none" w:sz="0" w:space="0" w:color="auto"/>
        <w:bottom w:val="none" w:sz="0" w:space="0" w:color="auto"/>
        <w:right w:val="none" w:sz="0" w:space="0" w:color="auto"/>
      </w:divBdr>
    </w:div>
    <w:div w:id="1711954371">
      <w:bodyDiv w:val="1"/>
      <w:marLeft w:val="0"/>
      <w:marRight w:val="0"/>
      <w:marTop w:val="0"/>
      <w:marBottom w:val="0"/>
      <w:divBdr>
        <w:top w:val="none" w:sz="0" w:space="0" w:color="auto"/>
        <w:left w:val="none" w:sz="0" w:space="0" w:color="auto"/>
        <w:bottom w:val="none" w:sz="0" w:space="0" w:color="auto"/>
        <w:right w:val="none" w:sz="0" w:space="0" w:color="auto"/>
      </w:divBdr>
    </w:div>
    <w:div w:id="1750618587">
      <w:bodyDiv w:val="1"/>
      <w:marLeft w:val="0"/>
      <w:marRight w:val="0"/>
      <w:marTop w:val="0"/>
      <w:marBottom w:val="0"/>
      <w:divBdr>
        <w:top w:val="none" w:sz="0" w:space="0" w:color="auto"/>
        <w:left w:val="none" w:sz="0" w:space="0" w:color="auto"/>
        <w:bottom w:val="none" w:sz="0" w:space="0" w:color="auto"/>
        <w:right w:val="none" w:sz="0" w:space="0" w:color="auto"/>
      </w:divBdr>
    </w:div>
    <w:div w:id="1786650923">
      <w:bodyDiv w:val="1"/>
      <w:marLeft w:val="0"/>
      <w:marRight w:val="0"/>
      <w:marTop w:val="0"/>
      <w:marBottom w:val="0"/>
      <w:divBdr>
        <w:top w:val="none" w:sz="0" w:space="0" w:color="auto"/>
        <w:left w:val="none" w:sz="0" w:space="0" w:color="auto"/>
        <w:bottom w:val="none" w:sz="0" w:space="0" w:color="auto"/>
        <w:right w:val="none" w:sz="0" w:space="0" w:color="auto"/>
      </w:divBdr>
    </w:div>
    <w:div w:id="1947107293">
      <w:bodyDiv w:val="1"/>
      <w:marLeft w:val="0"/>
      <w:marRight w:val="360"/>
      <w:marTop w:val="0"/>
      <w:marBottom w:val="0"/>
      <w:divBdr>
        <w:top w:val="none" w:sz="0" w:space="0" w:color="auto"/>
        <w:left w:val="none" w:sz="0" w:space="0" w:color="auto"/>
        <w:bottom w:val="none" w:sz="0" w:space="0" w:color="auto"/>
        <w:right w:val="none" w:sz="0" w:space="0" w:color="auto"/>
      </w:divBdr>
      <w:divsChild>
        <w:div w:id="1530876566">
          <w:marLeft w:val="240"/>
          <w:marRight w:val="240"/>
          <w:marTop w:val="0"/>
          <w:marBottom w:val="0"/>
          <w:divBdr>
            <w:top w:val="none" w:sz="0" w:space="0" w:color="auto"/>
            <w:left w:val="none" w:sz="0" w:space="0" w:color="auto"/>
            <w:bottom w:val="none" w:sz="0" w:space="0" w:color="auto"/>
            <w:right w:val="none" w:sz="0" w:space="0" w:color="auto"/>
          </w:divBdr>
          <w:divsChild>
            <w:div w:id="636226803">
              <w:marLeft w:val="240"/>
              <w:marRight w:val="0"/>
              <w:marTop w:val="0"/>
              <w:marBottom w:val="0"/>
              <w:divBdr>
                <w:top w:val="none" w:sz="0" w:space="0" w:color="auto"/>
                <w:left w:val="none" w:sz="0" w:space="0" w:color="auto"/>
                <w:bottom w:val="none" w:sz="0" w:space="0" w:color="auto"/>
                <w:right w:val="none" w:sz="0" w:space="0" w:color="auto"/>
              </w:divBdr>
            </w:div>
            <w:div w:id="1832595628">
              <w:marLeft w:val="0"/>
              <w:marRight w:val="0"/>
              <w:marTop w:val="0"/>
              <w:marBottom w:val="0"/>
              <w:divBdr>
                <w:top w:val="none" w:sz="0" w:space="0" w:color="auto"/>
                <w:left w:val="none" w:sz="0" w:space="0" w:color="auto"/>
                <w:bottom w:val="none" w:sz="0" w:space="0" w:color="auto"/>
                <w:right w:val="none" w:sz="0" w:space="0" w:color="auto"/>
              </w:divBdr>
              <w:divsChild>
                <w:div w:id="37711055">
                  <w:marLeft w:val="0"/>
                  <w:marRight w:val="0"/>
                  <w:marTop w:val="0"/>
                  <w:marBottom w:val="0"/>
                  <w:divBdr>
                    <w:top w:val="none" w:sz="0" w:space="0" w:color="auto"/>
                    <w:left w:val="none" w:sz="0" w:space="0" w:color="auto"/>
                    <w:bottom w:val="none" w:sz="0" w:space="0" w:color="auto"/>
                    <w:right w:val="none" w:sz="0" w:space="0" w:color="auto"/>
                  </w:divBdr>
                </w:div>
                <w:div w:id="129396894">
                  <w:marLeft w:val="240"/>
                  <w:marRight w:val="240"/>
                  <w:marTop w:val="0"/>
                  <w:marBottom w:val="0"/>
                  <w:divBdr>
                    <w:top w:val="none" w:sz="0" w:space="0" w:color="auto"/>
                    <w:left w:val="none" w:sz="0" w:space="0" w:color="auto"/>
                    <w:bottom w:val="none" w:sz="0" w:space="0" w:color="auto"/>
                    <w:right w:val="none" w:sz="0" w:space="0" w:color="auto"/>
                  </w:divBdr>
                  <w:divsChild>
                    <w:div w:id="800536069">
                      <w:marLeft w:val="0"/>
                      <w:marRight w:val="0"/>
                      <w:marTop w:val="0"/>
                      <w:marBottom w:val="0"/>
                      <w:divBdr>
                        <w:top w:val="none" w:sz="0" w:space="0" w:color="auto"/>
                        <w:left w:val="none" w:sz="0" w:space="0" w:color="auto"/>
                        <w:bottom w:val="none" w:sz="0" w:space="0" w:color="auto"/>
                        <w:right w:val="none" w:sz="0" w:space="0" w:color="auto"/>
                      </w:divBdr>
                      <w:divsChild>
                        <w:div w:id="731123765">
                          <w:marLeft w:val="240"/>
                          <w:marRight w:val="240"/>
                          <w:marTop w:val="0"/>
                          <w:marBottom w:val="0"/>
                          <w:divBdr>
                            <w:top w:val="none" w:sz="0" w:space="0" w:color="auto"/>
                            <w:left w:val="none" w:sz="0" w:space="0" w:color="auto"/>
                            <w:bottom w:val="none" w:sz="0" w:space="0" w:color="auto"/>
                            <w:right w:val="none" w:sz="0" w:space="0" w:color="auto"/>
                          </w:divBdr>
                          <w:divsChild>
                            <w:div w:id="1940865156">
                              <w:marLeft w:val="240"/>
                              <w:marRight w:val="0"/>
                              <w:marTop w:val="0"/>
                              <w:marBottom w:val="0"/>
                              <w:divBdr>
                                <w:top w:val="none" w:sz="0" w:space="0" w:color="auto"/>
                                <w:left w:val="none" w:sz="0" w:space="0" w:color="auto"/>
                                <w:bottom w:val="none" w:sz="0" w:space="0" w:color="auto"/>
                                <w:right w:val="none" w:sz="0" w:space="0" w:color="auto"/>
                              </w:divBdr>
                            </w:div>
                          </w:divsChild>
                        </w:div>
                        <w:div w:id="1056929031">
                          <w:marLeft w:val="0"/>
                          <w:marRight w:val="0"/>
                          <w:marTop w:val="0"/>
                          <w:marBottom w:val="0"/>
                          <w:divBdr>
                            <w:top w:val="none" w:sz="0" w:space="0" w:color="auto"/>
                            <w:left w:val="none" w:sz="0" w:space="0" w:color="auto"/>
                            <w:bottom w:val="none" w:sz="0" w:space="0" w:color="auto"/>
                            <w:right w:val="none" w:sz="0" w:space="0" w:color="auto"/>
                          </w:divBdr>
                        </w:div>
                        <w:div w:id="1995134371">
                          <w:marLeft w:val="240"/>
                          <w:marRight w:val="240"/>
                          <w:marTop w:val="0"/>
                          <w:marBottom w:val="0"/>
                          <w:divBdr>
                            <w:top w:val="none" w:sz="0" w:space="0" w:color="auto"/>
                            <w:left w:val="none" w:sz="0" w:space="0" w:color="auto"/>
                            <w:bottom w:val="none" w:sz="0" w:space="0" w:color="auto"/>
                            <w:right w:val="none" w:sz="0" w:space="0" w:color="auto"/>
                          </w:divBdr>
                          <w:divsChild>
                            <w:div w:id="588851776">
                              <w:marLeft w:val="240"/>
                              <w:marRight w:val="0"/>
                              <w:marTop w:val="0"/>
                              <w:marBottom w:val="0"/>
                              <w:divBdr>
                                <w:top w:val="none" w:sz="0" w:space="0" w:color="auto"/>
                                <w:left w:val="none" w:sz="0" w:space="0" w:color="auto"/>
                                <w:bottom w:val="none" w:sz="0" w:space="0" w:color="auto"/>
                                <w:right w:val="none" w:sz="0" w:space="0" w:color="auto"/>
                              </w:divBdr>
                            </w:div>
                          </w:divsChild>
                        </w:div>
                        <w:div w:id="2141066512">
                          <w:marLeft w:val="240"/>
                          <w:marRight w:val="240"/>
                          <w:marTop w:val="0"/>
                          <w:marBottom w:val="0"/>
                          <w:divBdr>
                            <w:top w:val="none" w:sz="0" w:space="0" w:color="auto"/>
                            <w:left w:val="none" w:sz="0" w:space="0" w:color="auto"/>
                            <w:bottom w:val="none" w:sz="0" w:space="0" w:color="auto"/>
                            <w:right w:val="none" w:sz="0" w:space="0" w:color="auto"/>
                          </w:divBdr>
                          <w:divsChild>
                            <w:div w:id="6090454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7947323">
                      <w:marLeft w:val="240"/>
                      <w:marRight w:val="0"/>
                      <w:marTop w:val="0"/>
                      <w:marBottom w:val="0"/>
                      <w:divBdr>
                        <w:top w:val="none" w:sz="0" w:space="0" w:color="auto"/>
                        <w:left w:val="none" w:sz="0" w:space="0" w:color="auto"/>
                        <w:bottom w:val="none" w:sz="0" w:space="0" w:color="auto"/>
                        <w:right w:val="none" w:sz="0" w:space="0" w:color="auto"/>
                      </w:divBdr>
                    </w:div>
                  </w:divsChild>
                </w:div>
                <w:div w:id="1823037702">
                  <w:marLeft w:val="240"/>
                  <w:marRight w:val="240"/>
                  <w:marTop w:val="0"/>
                  <w:marBottom w:val="0"/>
                  <w:divBdr>
                    <w:top w:val="none" w:sz="0" w:space="0" w:color="auto"/>
                    <w:left w:val="none" w:sz="0" w:space="0" w:color="auto"/>
                    <w:bottom w:val="none" w:sz="0" w:space="0" w:color="auto"/>
                    <w:right w:val="none" w:sz="0" w:space="0" w:color="auto"/>
                  </w:divBdr>
                  <w:divsChild>
                    <w:div w:id="1045637709">
                      <w:marLeft w:val="0"/>
                      <w:marRight w:val="0"/>
                      <w:marTop w:val="0"/>
                      <w:marBottom w:val="0"/>
                      <w:divBdr>
                        <w:top w:val="none" w:sz="0" w:space="0" w:color="auto"/>
                        <w:left w:val="none" w:sz="0" w:space="0" w:color="auto"/>
                        <w:bottom w:val="none" w:sz="0" w:space="0" w:color="auto"/>
                        <w:right w:val="none" w:sz="0" w:space="0" w:color="auto"/>
                      </w:divBdr>
                      <w:divsChild>
                        <w:div w:id="503129706">
                          <w:marLeft w:val="240"/>
                          <w:marRight w:val="240"/>
                          <w:marTop w:val="0"/>
                          <w:marBottom w:val="0"/>
                          <w:divBdr>
                            <w:top w:val="none" w:sz="0" w:space="0" w:color="auto"/>
                            <w:left w:val="none" w:sz="0" w:space="0" w:color="auto"/>
                            <w:bottom w:val="none" w:sz="0" w:space="0" w:color="auto"/>
                            <w:right w:val="none" w:sz="0" w:space="0" w:color="auto"/>
                          </w:divBdr>
                          <w:divsChild>
                            <w:div w:id="2064600634">
                              <w:marLeft w:val="240"/>
                              <w:marRight w:val="0"/>
                              <w:marTop w:val="0"/>
                              <w:marBottom w:val="0"/>
                              <w:divBdr>
                                <w:top w:val="none" w:sz="0" w:space="0" w:color="auto"/>
                                <w:left w:val="none" w:sz="0" w:space="0" w:color="auto"/>
                                <w:bottom w:val="none" w:sz="0" w:space="0" w:color="auto"/>
                                <w:right w:val="none" w:sz="0" w:space="0" w:color="auto"/>
                              </w:divBdr>
                            </w:div>
                          </w:divsChild>
                        </w:div>
                        <w:div w:id="749697469">
                          <w:marLeft w:val="240"/>
                          <w:marRight w:val="240"/>
                          <w:marTop w:val="0"/>
                          <w:marBottom w:val="0"/>
                          <w:divBdr>
                            <w:top w:val="none" w:sz="0" w:space="0" w:color="auto"/>
                            <w:left w:val="none" w:sz="0" w:space="0" w:color="auto"/>
                            <w:bottom w:val="none" w:sz="0" w:space="0" w:color="auto"/>
                            <w:right w:val="none" w:sz="0" w:space="0" w:color="auto"/>
                          </w:divBdr>
                        </w:div>
                        <w:div w:id="1011221799">
                          <w:marLeft w:val="240"/>
                          <w:marRight w:val="240"/>
                          <w:marTop w:val="0"/>
                          <w:marBottom w:val="0"/>
                          <w:divBdr>
                            <w:top w:val="none" w:sz="0" w:space="0" w:color="auto"/>
                            <w:left w:val="none" w:sz="0" w:space="0" w:color="auto"/>
                            <w:bottom w:val="none" w:sz="0" w:space="0" w:color="auto"/>
                            <w:right w:val="none" w:sz="0" w:space="0" w:color="auto"/>
                          </w:divBdr>
                          <w:divsChild>
                            <w:div w:id="1841235476">
                              <w:marLeft w:val="240"/>
                              <w:marRight w:val="0"/>
                              <w:marTop w:val="0"/>
                              <w:marBottom w:val="0"/>
                              <w:divBdr>
                                <w:top w:val="none" w:sz="0" w:space="0" w:color="auto"/>
                                <w:left w:val="none" w:sz="0" w:space="0" w:color="auto"/>
                                <w:bottom w:val="none" w:sz="0" w:space="0" w:color="auto"/>
                                <w:right w:val="none" w:sz="0" w:space="0" w:color="auto"/>
                              </w:divBdr>
                            </w:div>
                          </w:divsChild>
                        </w:div>
                        <w:div w:id="1103571172">
                          <w:marLeft w:val="0"/>
                          <w:marRight w:val="0"/>
                          <w:marTop w:val="0"/>
                          <w:marBottom w:val="0"/>
                          <w:divBdr>
                            <w:top w:val="none" w:sz="0" w:space="0" w:color="auto"/>
                            <w:left w:val="none" w:sz="0" w:space="0" w:color="auto"/>
                            <w:bottom w:val="none" w:sz="0" w:space="0" w:color="auto"/>
                            <w:right w:val="none" w:sz="0" w:space="0" w:color="auto"/>
                          </w:divBdr>
                        </w:div>
                        <w:div w:id="1342120874">
                          <w:marLeft w:val="240"/>
                          <w:marRight w:val="240"/>
                          <w:marTop w:val="0"/>
                          <w:marBottom w:val="0"/>
                          <w:divBdr>
                            <w:top w:val="none" w:sz="0" w:space="0" w:color="auto"/>
                            <w:left w:val="none" w:sz="0" w:space="0" w:color="auto"/>
                            <w:bottom w:val="none" w:sz="0" w:space="0" w:color="auto"/>
                            <w:right w:val="none" w:sz="0" w:space="0" w:color="auto"/>
                          </w:divBdr>
                        </w:div>
                        <w:div w:id="1562524412">
                          <w:marLeft w:val="240"/>
                          <w:marRight w:val="240"/>
                          <w:marTop w:val="0"/>
                          <w:marBottom w:val="0"/>
                          <w:divBdr>
                            <w:top w:val="none" w:sz="0" w:space="0" w:color="auto"/>
                            <w:left w:val="none" w:sz="0" w:space="0" w:color="auto"/>
                            <w:bottom w:val="none" w:sz="0" w:space="0" w:color="auto"/>
                            <w:right w:val="none" w:sz="0" w:space="0" w:color="auto"/>
                          </w:divBdr>
                        </w:div>
                      </w:divsChild>
                    </w:div>
                    <w:div w:id="16863992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wolbers\Documents\GitHub\word2markdown\input\respec.dotm"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3B796D0CB608148ADB6A3FE6184D975" ma:contentTypeVersion="14" ma:contentTypeDescription="Een nieuw document maken." ma:contentTypeScope="" ma:versionID="9bafa4bdea5a7eaab12c1b932ae88515">
  <xsd:schema xmlns:xsd="http://www.w3.org/2001/XMLSchema" xmlns:xs="http://www.w3.org/2001/XMLSchema" xmlns:p="http://schemas.microsoft.com/office/2006/metadata/properties" xmlns:ns2="ab01c9f7-308e-412a-8b6b-2a38868f1fe8" xmlns:ns3="f5714f12-861a-48fb-8033-d35a907f947e" targetNamespace="http://schemas.microsoft.com/office/2006/metadata/properties" ma:root="true" ma:fieldsID="c97e7e60880ba7821aabe5c8fef75696" ns2:_="" ns3:_="">
    <xsd:import namespace="ab01c9f7-308e-412a-8b6b-2a38868f1fe8"/>
    <xsd:import namespace="f5714f12-861a-48fb-8033-d35a907f947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01c9f7-308e-412a-8b6b-2a38868f1f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ece1ab0c-3d38-4605-9abd-f7fc75f3b073"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714f12-861a-48fb-8033-d35a907f94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7982406-832a-4378-9abd-4c05468faa7a}" ma:internalName="TaxCatchAll" ma:showField="CatchAllData" ma:web="f5714f12-861a-48fb-8033-d35a907f947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b01c9f7-308e-412a-8b6b-2a38868f1fe8">
      <Terms xmlns="http://schemas.microsoft.com/office/infopath/2007/PartnerControls"/>
    </lcf76f155ced4ddcb4097134ff3c332f>
    <TaxCatchAll xmlns="f5714f12-861a-48fb-8033-d35a907f947e" xsi:nil="true"/>
  </documentManagement>
</p:properties>
</file>

<file path=customXml/itemProps1.xml><?xml version="1.0" encoding="utf-8"?>
<ds:datastoreItem xmlns:ds="http://schemas.openxmlformats.org/officeDocument/2006/customXml" ds:itemID="{58578872-3555-46C0-A644-79A057BC53B7}">
  <ds:schemaRefs>
    <ds:schemaRef ds:uri="http://schemas.microsoft.com/sharepoint/v3/contenttype/forms"/>
  </ds:schemaRefs>
</ds:datastoreItem>
</file>

<file path=customXml/itemProps2.xml><?xml version="1.0" encoding="utf-8"?>
<ds:datastoreItem xmlns:ds="http://schemas.openxmlformats.org/officeDocument/2006/customXml" ds:itemID="{49DE1ADB-79FD-440F-802B-36EF0DDEC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01c9f7-308e-412a-8b6b-2a38868f1fe8"/>
    <ds:schemaRef ds:uri="f5714f12-861a-48fb-8033-d35a907f9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EB2A93-3223-44D1-B028-8BD0553864AA}">
  <ds:schemaRefs>
    <ds:schemaRef ds:uri="http://schemas.openxmlformats.org/officeDocument/2006/bibliography"/>
  </ds:schemaRefs>
</ds:datastoreItem>
</file>

<file path=customXml/itemProps4.xml><?xml version="1.0" encoding="utf-8"?>
<ds:datastoreItem xmlns:ds="http://schemas.openxmlformats.org/officeDocument/2006/customXml" ds:itemID="{02C0F8E0-3598-4F99-B485-E5E872E94128}">
  <ds:schemaRefs>
    <ds:schemaRef ds:uri="http://schemas.microsoft.com/office/2006/metadata/properties"/>
    <ds:schemaRef ds:uri="http://schemas.microsoft.com/office/infopath/2007/PartnerControls"/>
    <ds:schemaRef ds:uri="ab01c9f7-308e-412a-8b6b-2a38868f1fe8"/>
    <ds:schemaRef ds:uri="f5714f12-861a-48fb-8033-d35a907f947e"/>
  </ds:schemaRefs>
</ds:datastoreItem>
</file>

<file path=docProps/app.xml><?xml version="1.0" encoding="utf-8"?>
<Properties xmlns="http://schemas.openxmlformats.org/officeDocument/2006/extended-properties" xmlns:vt="http://schemas.openxmlformats.org/officeDocument/2006/docPropsVTypes">
  <Template>respec.dotm</Template>
  <TotalTime>157</TotalTime>
  <Pages>1</Pages>
  <Words>4799</Words>
  <Characters>26400</Characters>
  <Application>Microsoft Office Word</Application>
  <DocSecurity>0</DocSecurity>
  <Lines>220</Lines>
  <Paragraphs>62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Praktijkrichtlijn voor Planteksten 2012</vt:lpstr>
      <vt:lpstr>Praktijkrichtlijn voor Planteksten 2012</vt:lpstr>
    </vt:vector>
  </TitlesOfParts>
  <Company>Geonovum</Company>
  <LinksUpToDate>false</LinksUpToDate>
  <CharactersWithSpaces>31137</CharactersWithSpaces>
  <SharedDoc>false</SharedDoc>
  <HLinks>
    <vt:vector size="66" baseType="variant">
      <vt:variant>
        <vt:i4>1441843</vt:i4>
      </vt:variant>
      <vt:variant>
        <vt:i4>62</vt:i4>
      </vt:variant>
      <vt:variant>
        <vt:i4>0</vt:i4>
      </vt:variant>
      <vt:variant>
        <vt:i4>5</vt:i4>
      </vt:variant>
      <vt:variant>
        <vt:lpwstr/>
      </vt:variant>
      <vt:variant>
        <vt:lpwstr>_Toc237765008</vt:lpwstr>
      </vt:variant>
      <vt:variant>
        <vt:i4>1441843</vt:i4>
      </vt:variant>
      <vt:variant>
        <vt:i4>56</vt:i4>
      </vt:variant>
      <vt:variant>
        <vt:i4>0</vt:i4>
      </vt:variant>
      <vt:variant>
        <vt:i4>5</vt:i4>
      </vt:variant>
      <vt:variant>
        <vt:lpwstr/>
      </vt:variant>
      <vt:variant>
        <vt:lpwstr>_Toc237765007</vt:lpwstr>
      </vt:variant>
      <vt:variant>
        <vt:i4>1441843</vt:i4>
      </vt:variant>
      <vt:variant>
        <vt:i4>50</vt:i4>
      </vt:variant>
      <vt:variant>
        <vt:i4>0</vt:i4>
      </vt:variant>
      <vt:variant>
        <vt:i4>5</vt:i4>
      </vt:variant>
      <vt:variant>
        <vt:lpwstr/>
      </vt:variant>
      <vt:variant>
        <vt:lpwstr>_Toc237765006</vt:lpwstr>
      </vt:variant>
      <vt:variant>
        <vt:i4>1441843</vt:i4>
      </vt:variant>
      <vt:variant>
        <vt:i4>44</vt:i4>
      </vt:variant>
      <vt:variant>
        <vt:i4>0</vt:i4>
      </vt:variant>
      <vt:variant>
        <vt:i4>5</vt:i4>
      </vt:variant>
      <vt:variant>
        <vt:lpwstr/>
      </vt:variant>
      <vt:variant>
        <vt:lpwstr>_Toc237765005</vt:lpwstr>
      </vt:variant>
      <vt:variant>
        <vt:i4>1441843</vt:i4>
      </vt:variant>
      <vt:variant>
        <vt:i4>38</vt:i4>
      </vt:variant>
      <vt:variant>
        <vt:i4>0</vt:i4>
      </vt:variant>
      <vt:variant>
        <vt:i4>5</vt:i4>
      </vt:variant>
      <vt:variant>
        <vt:lpwstr/>
      </vt:variant>
      <vt:variant>
        <vt:lpwstr>_Toc237765004</vt:lpwstr>
      </vt:variant>
      <vt:variant>
        <vt:i4>1441843</vt:i4>
      </vt:variant>
      <vt:variant>
        <vt:i4>32</vt:i4>
      </vt:variant>
      <vt:variant>
        <vt:i4>0</vt:i4>
      </vt:variant>
      <vt:variant>
        <vt:i4>5</vt:i4>
      </vt:variant>
      <vt:variant>
        <vt:lpwstr/>
      </vt:variant>
      <vt:variant>
        <vt:lpwstr>_Toc237765003</vt:lpwstr>
      </vt:variant>
      <vt:variant>
        <vt:i4>1441843</vt:i4>
      </vt:variant>
      <vt:variant>
        <vt:i4>26</vt:i4>
      </vt:variant>
      <vt:variant>
        <vt:i4>0</vt:i4>
      </vt:variant>
      <vt:variant>
        <vt:i4>5</vt:i4>
      </vt:variant>
      <vt:variant>
        <vt:lpwstr/>
      </vt:variant>
      <vt:variant>
        <vt:lpwstr>_Toc237765002</vt:lpwstr>
      </vt:variant>
      <vt:variant>
        <vt:i4>1441843</vt:i4>
      </vt:variant>
      <vt:variant>
        <vt:i4>20</vt:i4>
      </vt:variant>
      <vt:variant>
        <vt:i4>0</vt:i4>
      </vt:variant>
      <vt:variant>
        <vt:i4>5</vt:i4>
      </vt:variant>
      <vt:variant>
        <vt:lpwstr/>
      </vt:variant>
      <vt:variant>
        <vt:lpwstr>_Toc237765001</vt:lpwstr>
      </vt:variant>
      <vt:variant>
        <vt:i4>1441843</vt:i4>
      </vt:variant>
      <vt:variant>
        <vt:i4>14</vt:i4>
      </vt:variant>
      <vt:variant>
        <vt:i4>0</vt:i4>
      </vt:variant>
      <vt:variant>
        <vt:i4>5</vt:i4>
      </vt:variant>
      <vt:variant>
        <vt:lpwstr/>
      </vt:variant>
      <vt:variant>
        <vt:lpwstr>_Toc237765000</vt:lpwstr>
      </vt:variant>
      <vt:variant>
        <vt:i4>1966138</vt:i4>
      </vt:variant>
      <vt:variant>
        <vt:i4>8</vt:i4>
      </vt:variant>
      <vt:variant>
        <vt:i4>0</vt:i4>
      </vt:variant>
      <vt:variant>
        <vt:i4>5</vt:i4>
      </vt:variant>
      <vt:variant>
        <vt:lpwstr/>
      </vt:variant>
      <vt:variant>
        <vt:lpwstr>_Toc237764999</vt:lpwstr>
      </vt:variant>
      <vt:variant>
        <vt:i4>1966138</vt:i4>
      </vt:variant>
      <vt:variant>
        <vt:i4>2</vt:i4>
      </vt:variant>
      <vt:variant>
        <vt:i4>0</vt:i4>
      </vt:variant>
      <vt:variant>
        <vt:i4>5</vt:i4>
      </vt:variant>
      <vt:variant>
        <vt:lpwstr/>
      </vt:variant>
      <vt:variant>
        <vt:lpwstr>_Toc237764998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Praktijkrichtlijn voor Planteksten 2012</dc:title>
  <dc:subject>RO Standaarden 2012</dc:subject>
  <dc:creator>Geonovum</dc:creator>
  <cp:lastModifiedBy>Gerard Wolbers</cp:lastModifiedBy>
  <cp:revision>29</cp:revision>
  <cp:lastPrinted>2012-02-28T15:15:00Z</cp:lastPrinted>
  <dcterms:created xsi:type="dcterms:W3CDTF">2023-08-31T07:10:00Z</dcterms:created>
  <dcterms:modified xsi:type="dcterms:W3CDTF">2023-09-01T08:57:00Z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0x01010063B796D0CB608148ADB6A3FE6184D975</vt:lpwstr>
  </property>
  <property fmtid="{D5CDD505-2E9C-101B-9397-08002B2CF9AE}" pid="3" name="Order">
    <vt:r8>37000</vt:r8>
  </property>
  <property fmtid="{D5CDD505-2E9C-101B-9397-08002B2CF9AE}" pid="4" name="MediaServiceImageTags">
    <vt:lpwstr/>
  </property>
</Properties>
</file>